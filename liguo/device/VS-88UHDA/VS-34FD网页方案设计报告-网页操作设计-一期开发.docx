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A72" w:rsidRDefault="00C45D7F" w:rsidP="0069412A">
      <w:pPr>
        <w:pStyle w:val="ab"/>
        <w:spacing w:before="387" w:after="387"/>
        <w:jc w:val="both"/>
      </w:pPr>
      <w:r>
        <w:rPr>
          <w:rFonts w:hint="eastAsia"/>
        </w:rPr>
        <w:t xml:space="preserve">             </w:t>
      </w:r>
      <w:r w:rsidR="00D04506">
        <w:rPr>
          <w:rFonts w:hint="eastAsia"/>
        </w:rPr>
        <w:t xml:space="preserve">      </w:t>
      </w:r>
      <w:r w:rsidR="008A579C">
        <w:rPr>
          <w:rFonts w:hint="eastAsia"/>
        </w:rPr>
        <w:t>VS-34FD网页</w:t>
      </w:r>
      <w:r w:rsidR="000E5085">
        <w:rPr>
          <w:rFonts w:hint="eastAsia"/>
        </w:rPr>
        <w:t>方案</w:t>
      </w:r>
      <w:r w:rsidR="002A0A72">
        <w:rPr>
          <w:rFonts w:hint="eastAsia"/>
        </w:rPr>
        <w:t>设计报告</w:t>
      </w:r>
    </w:p>
    <w:p w:rsidR="008E7CB8" w:rsidRDefault="008E7CB8" w:rsidP="008E7CB8">
      <w:pPr>
        <w:pStyle w:val="af3"/>
      </w:pPr>
      <w:r>
        <w:rPr>
          <w:rFonts w:hint="eastAsia"/>
        </w:rPr>
        <w:t>Matrix Network</w:t>
      </w:r>
      <w:r w:rsidR="00EA2F3C">
        <w:rPr>
          <w:rFonts w:hint="eastAsia"/>
        </w:rPr>
        <w:t xml:space="preserve"> </w:t>
      </w:r>
      <w:r w:rsidR="005427D3">
        <w:rPr>
          <w:rFonts w:hint="eastAsia"/>
        </w:rPr>
        <w:t>[</w:t>
      </w:r>
      <w:r w:rsidR="00125EF2">
        <w:rPr>
          <w:rFonts w:hint="eastAsia"/>
        </w:rPr>
        <w:t>V1.</w:t>
      </w:r>
      <w:r w:rsidR="006B2C93">
        <w:rPr>
          <w:rFonts w:hint="eastAsia"/>
        </w:rPr>
        <w:t>0</w:t>
      </w:r>
      <w:r w:rsidR="005427D3">
        <w:rPr>
          <w:rFonts w:hint="eastAsia"/>
        </w:rPr>
        <w:t>]</w:t>
      </w:r>
    </w:p>
    <w:p w:rsidR="008E7CB8" w:rsidRPr="008E7CB8" w:rsidRDefault="008E7CB8" w:rsidP="008E7CB8"/>
    <w:p w:rsidR="00E87BB7" w:rsidRDefault="002A0A72" w:rsidP="009562F8">
      <w:pPr>
        <w:spacing w:beforeLines="1500"/>
        <w:ind w:leftChars="1800" w:left="3780"/>
        <w:jc w:val="left"/>
      </w:pPr>
      <w:bookmarkStart w:id="0" w:name="_Toc23219826"/>
      <w:r>
        <w:rPr>
          <w:rFonts w:hint="eastAsia"/>
        </w:rPr>
        <w:t>编制：</w:t>
      </w:r>
      <w:r w:rsidR="008A579C">
        <w:rPr>
          <w:rFonts w:hint="eastAsia"/>
        </w:rPr>
        <w:t>邹媛</w:t>
      </w:r>
    </w:p>
    <w:p w:rsidR="00E87BB7" w:rsidRDefault="002A0A72" w:rsidP="00E87BB7">
      <w:pPr>
        <w:ind w:leftChars="1800" w:left="3780"/>
        <w:jc w:val="left"/>
      </w:pPr>
      <w:r>
        <w:rPr>
          <w:rFonts w:hint="eastAsia"/>
        </w:rPr>
        <w:t>审核：</w:t>
      </w:r>
    </w:p>
    <w:p w:rsidR="00E87BB7" w:rsidRDefault="002A0A72" w:rsidP="00E87BB7">
      <w:pPr>
        <w:ind w:leftChars="1800" w:left="3780"/>
        <w:jc w:val="left"/>
      </w:pPr>
      <w:r>
        <w:rPr>
          <w:rFonts w:hint="eastAsia"/>
        </w:rPr>
        <w:t>批准：</w:t>
      </w:r>
    </w:p>
    <w:p w:rsidR="009F713A" w:rsidRDefault="002A0A72" w:rsidP="00E87BB7">
      <w:pPr>
        <w:ind w:leftChars="1800" w:left="3780"/>
        <w:jc w:val="left"/>
      </w:pPr>
      <w:r>
        <w:rPr>
          <w:rFonts w:hint="eastAsia"/>
        </w:rPr>
        <w:t>日期：</w:t>
      </w:r>
      <w:r w:rsidR="008A579C">
        <w:t>2018/8/28</w:t>
      </w:r>
    </w:p>
    <w:p w:rsidR="009F713A" w:rsidRDefault="009F713A">
      <w:pPr>
        <w:widowControl/>
        <w:jc w:val="left"/>
      </w:pPr>
      <w:r>
        <w:br w:type="page"/>
      </w:r>
    </w:p>
    <w:p w:rsidR="002A0A72" w:rsidRDefault="002A0A72" w:rsidP="00E87BB7">
      <w:pPr>
        <w:ind w:leftChars="1800" w:left="3780"/>
        <w:jc w:val="left"/>
      </w:pPr>
    </w:p>
    <w:p w:rsidR="009F713A" w:rsidRDefault="009F713A" w:rsidP="009F713A">
      <w:pPr>
        <w:ind w:firstLineChars="1350" w:firstLine="3253"/>
      </w:pPr>
      <w:bookmarkStart w:id="1" w:name="_Toc23219827"/>
      <w:bookmarkEnd w:id="0"/>
      <w:r>
        <w:rPr>
          <w:b/>
          <w:sz w:val="24"/>
          <w:szCs w:val="32"/>
        </w:rPr>
        <w:t>Document History</w:t>
      </w:r>
    </w:p>
    <w:p w:rsidR="009F713A" w:rsidRDefault="009F713A" w:rsidP="009F713A"/>
    <w:tbl>
      <w:tblPr>
        <w:tblW w:w="8144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2F"/>
      </w:tblPr>
      <w:tblGrid>
        <w:gridCol w:w="972"/>
        <w:gridCol w:w="1586"/>
        <w:gridCol w:w="1518"/>
        <w:gridCol w:w="1130"/>
        <w:gridCol w:w="2938"/>
      </w:tblGrid>
      <w:tr w:rsidR="009F713A" w:rsidTr="000E1719">
        <w:trPr>
          <w:jc w:val="center"/>
        </w:trPr>
        <w:tc>
          <w:tcPr>
            <w:tcW w:w="97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3F3F3"/>
          </w:tcPr>
          <w:p w:rsidR="009F713A" w:rsidRDefault="009F713A" w:rsidP="000E1719">
            <w:pPr>
              <w:jc w:val="center"/>
            </w:pPr>
            <w:r>
              <w:rPr>
                <w:b/>
              </w:rPr>
              <w:t>Edition ID</w:t>
            </w:r>
          </w:p>
        </w:tc>
        <w:tc>
          <w:tcPr>
            <w:tcW w:w="158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3F3F3"/>
          </w:tcPr>
          <w:p w:rsidR="009F713A" w:rsidRDefault="009F713A" w:rsidP="000E1719">
            <w:pPr>
              <w:jc w:val="center"/>
            </w:pPr>
            <w:r>
              <w:rPr>
                <w:b/>
              </w:rPr>
              <w:t>Date</w:t>
            </w:r>
          </w:p>
        </w:tc>
        <w:tc>
          <w:tcPr>
            <w:tcW w:w="151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3F3F3"/>
          </w:tcPr>
          <w:p w:rsidR="009F713A" w:rsidRDefault="009F713A" w:rsidP="000E1719">
            <w:pPr>
              <w:jc w:val="center"/>
            </w:pPr>
            <w:r>
              <w:rPr>
                <w:b/>
              </w:rPr>
              <w:t>Author</w:t>
            </w:r>
          </w:p>
        </w:tc>
        <w:tc>
          <w:tcPr>
            <w:tcW w:w="11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3F3F3"/>
          </w:tcPr>
          <w:p w:rsidR="009F713A" w:rsidRDefault="009F713A" w:rsidP="000E1719">
            <w:pPr>
              <w:jc w:val="center"/>
            </w:pPr>
            <w:r>
              <w:rPr>
                <w:rFonts w:hint="eastAsia"/>
                <w:b/>
              </w:rPr>
              <w:t>Version</w:t>
            </w:r>
          </w:p>
        </w:tc>
        <w:tc>
          <w:tcPr>
            <w:tcW w:w="293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3F3F3"/>
          </w:tcPr>
          <w:p w:rsidR="009F713A" w:rsidRDefault="009F713A" w:rsidP="000E171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9F713A" w:rsidTr="000E1719">
        <w:trPr>
          <w:jc w:val="center"/>
        </w:trPr>
        <w:tc>
          <w:tcPr>
            <w:tcW w:w="972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9F713A" w:rsidP="000E1719">
            <w:pPr>
              <w:jc w:val="center"/>
            </w:pPr>
            <w:r>
              <w:t>1.0</w:t>
            </w:r>
          </w:p>
        </w:tc>
        <w:tc>
          <w:tcPr>
            <w:tcW w:w="1586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9F713A" w:rsidP="000E1719">
            <w:pPr>
              <w:jc w:val="center"/>
            </w:pPr>
            <w:r>
              <w:rPr>
                <w:rFonts w:hint="eastAsia"/>
              </w:rPr>
              <w:t>28 Aug</w:t>
            </w:r>
            <w:r w:rsidRPr="006F3438">
              <w:t>, 201</w:t>
            </w:r>
            <w:r>
              <w:rPr>
                <w:rFonts w:hint="eastAsia"/>
              </w:rPr>
              <w:t>8</w:t>
            </w:r>
          </w:p>
        </w:tc>
        <w:tc>
          <w:tcPr>
            <w:tcW w:w="1518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9F713A" w:rsidP="000E1719">
            <w:pPr>
              <w:jc w:val="center"/>
            </w:pPr>
            <w:r>
              <w:rPr>
                <w:rFonts w:hint="eastAsia"/>
              </w:rPr>
              <w:t>Zouyuan</w:t>
            </w:r>
          </w:p>
        </w:tc>
        <w:tc>
          <w:tcPr>
            <w:tcW w:w="1130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9F713A" w:rsidP="000E1719">
            <w:pPr>
              <w:jc w:val="center"/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>
                <w:rPr>
                  <w:rFonts w:hint="eastAsia"/>
                </w:rPr>
                <w:t>1.0.0</w:t>
              </w:r>
            </w:smartTag>
          </w:p>
        </w:tc>
        <w:tc>
          <w:tcPr>
            <w:tcW w:w="2938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9F713A" w:rsidP="000E1719">
            <w:pPr>
              <w:jc w:val="center"/>
            </w:pPr>
            <w:r>
              <w:rPr>
                <w:rFonts w:hint="eastAsia"/>
              </w:rPr>
              <w:t>create it</w:t>
            </w:r>
          </w:p>
        </w:tc>
      </w:tr>
      <w:tr w:rsidR="009F713A" w:rsidTr="00032C0C">
        <w:trPr>
          <w:jc w:val="center"/>
        </w:trPr>
        <w:tc>
          <w:tcPr>
            <w:tcW w:w="972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B979B5" w:rsidP="00323242">
            <w:pPr>
              <w:jc w:val="center"/>
            </w:pPr>
            <w:r>
              <w:rPr>
                <w:rFonts w:hint="eastAsia"/>
              </w:rPr>
              <w:t>1.</w:t>
            </w:r>
            <w:r w:rsidR="00323242">
              <w:rPr>
                <w:rFonts w:hint="eastAsia"/>
              </w:rPr>
              <w:t>1</w:t>
            </w:r>
          </w:p>
        </w:tc>
        <w:tc>
          <w:tcPr>
            <w:tcW w:w="1586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B979B5" w:rsidP="00B979B5">
            <w:pPr>
              <w:jc w:val="center"/>
            </w:pPr>
            <w:r>
              <w:rPr>
                <w:rFonts w:hint="eastAsia"/>
              </w:rPr>
              <w:t>10 Sep</w:t>
            </w:r>
            <w:r w:rsidR="00323242">
              <w:rPr>
                <w:rFonts w:hint="eastAsia"/>
              </w:rPr>
              <w:t>t</w:t>
            </w:r>
            <w:r w:rsidRPr="006F3438">
              <w:t>, 201</w:t>
            </w:r>
            <w:r>
              <w:rPr>
                <w:rFonts w:hint="eastAsia"/>
              </w:rPr>
              <w:t>8</w:t>
            </w:r>
          </w:p>
        </w:tc>
        <w:tc>
          <w:tcPr>
            <w:tcW w:w="1518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B979B5" w:rsidP="000E1719">
            <w:pPr>
              <w:jc w:val="center"/>
            </w:pPr>
            <w:r>
              <w:rPr>
                <w:rFonts w:hint="eastAsia"/>
              </w:rPr>
              <w:t>Xieyh</w:t>
            </w:r>
          </w:p>
        </w:tc>
        <w:tc>
          <w:tcPr>
            <w:tcW w:w="1130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1A0027" w:rsidP="000E1719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2938" w:type="dxa"/>
            <w:tcBorders>
              <w:top w:val="single" w:sz="12" w:space="0" w:color="000000"/>
              <w:bottom w:val="single" w:sz="12" w:space="0" w:color="000000"/>
            </w:tcBorders>
          </w:tcPr>
          <w:p w:rsidR="009F713A" w:rsidRDefault="00B979B5" w:rsidP="000E1719">
            <w:pPr>
              <w:widowControl/>
              <w:spacing w:before="60"/>
            </w:pPr>
            <w:r>
              <w:t>S</w:t>
            </w:r>
            <w:r>
              <w:rPr>
                <w:rFonts w:hint="eastAsia"/>
              </w:rPr>
              <w:t>ome notes</w:t>
            </w:r>
          </w:p>
        </w:tc>
      </w:tr>
      <w:tr w:rsidR="00032C0C" w:rsidTr="00347127">
        <w:trPr>
          <w:jc w:val="center"/>
        </w:trPr>
        <w:tc>
          <w:tcPr>
            <w:tcW w:w="972" w:type="dxa"/>
            <w:tcBorders>
              <w:top w:val="single" w:sz="12" w:space="0" w:color="000000"/>
              <w:bottom w:val="single" w:sz="12" w:space="0" w:color="000000"/>
            </w:tcBorders>
          </w:tcPr>
          <w:p w:rsidR="00032C0C" w:rsidRDefault="00032C0C" w:rsidP="00323242">
            <w:pPr>
              <w:jc w:val="center"/>
            </w:pPr>
            <w:r>
              <w:rPr>
                <w:rFonts w:hint="eastAsia"/>
              </w:rPr>
              <w:t>1.</w:t>
            </w:r>
            <w:r w:rsidR="00323242">
              <w:rPr>
                <w:rFonts w:hint="eastAsia"/>
              </w:rPr>
              <w:t>2</w:t>
            </w:r>
          </w:p>
        </w:tc>
        <w:tc>
          <w:tcPr>
            <w:tcW w:w="1586" w:type="dxa"/>
            <w:tcBorders>
              <w:top w:val="single" w:sz="12" w:space="0" w:color="000000"/>
              <w:bottom w:val="single" w:sz="12" w:space="0" w:color="000000"/>
            </w:tcBorders>
          </w:tcPr>
          <w:p w:rsidR="00032C0C" w:rsidRDefault="00032C0C" w:rsidP="00B979B5">
            <w:pPr>
              <w:jc w:val="center"/>
            </w:pPr>
            <w:r>
              <w:rPr>
                <w:rFonts w:hint="eastAsia"/>
              </w:rPr>
              <w:t>11 Sep</w:t>
            </w:r>
            <w:r w:rsidR="00323242">
              <w:rPr>
                <w:rFonts w:hint="eastAsia"/>
              </w:rPr>
              <w:t>t</w:t>
            </w:r>
            <w:r>
              <w:rPr>
                <w:rFonts w:hint="eastAsia"/>
              </w:rPr>
              <w:t>, 2018</w:t>
            </w:r>
          </w:p>
        </w:tc>
        <w:tc>
          <w:tcPr>
            <w:tcW w:w="1518" w:type="dxa"/>
            <w:tcBorders>
              <w:top w:val="single" w:sz="12" w:space="0" w:color="000000"/>
              <w:bottom w:val="single" w:sz="12" w:space="0" w:color="000000"/>
            </w:tcBorders>
          </w:tcPr>
          <w:p w:rsidR="00032C0C" w:rsidRDefault="00032C0C" w:rsidP="000E1719">
            <w:pPr>
              <w:jc w:val="center"/>
            </w:pPr>
            <w:r>
              <w:rPr>
                <w:rFonts w:hint="eastAsia"/>
              </w:rPr>
              <w:t>Zouyuan</w:t>
            </w:r>
          </w:p>
        </w:tc>
        <w:tc>
          <w:tcPr>
            <w:tcW w:w="1130" w:type="dxa"/>
            <w:tcBorders>
              <w:top w:val="single" w:sz="12" w:space="0" w:color="000000"/>
              <w:bottom w:val="single" w:sz="12" w:space="0" w:color="000000"/>
            </w:tcBorders>
          </w:tcPr>
          <w:p w:rsidR="00032C0C" w:rsidRDefault="001A0027" w:rsidP="000E1719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2938" w:type="dxa"/>
            <w:tcBorders>
              <w:top w:val="single" w:sz="12" w:space="0" w:color="000000"/>
              <w:bottom w:val="single" w:sz="12" w:space="0" w:color="000000"/>
            </w:tcBorders>
          </w:tcPr>
          <w:p w:rsidR="00032C0C" w:rsidRDefault="00032C0C" w:rsidP="000E1719">
            <w:pPr>
              <w:widowControl/>
              <w:spacing w:before="60"/>
            </w:pPr>
            <w:r>
              <w:rPr>
                <w:rFonts w:hint="eastAsia"/>
              </w:rPr>
              <w:t>网页</w:t>
            </w:r>
            <w:r w:rsidR="007B6C76">
              <w:rPr>
                <w:rFonts w:hint="eastAsia"/>
              </w:rPr>
              <w:t>功能</w:t>
            </w:r>
            <w:r>
              <w:rPr>
                <w:rFonts w:hint="eastAsia"/>
              </w:rPr>
              <w:t>需求评审</w:t>
            </w:r>
          </w:p>
        </w:tc>
      </w:tr>
      <w:tr w:rsidR="00347127" w:rsidTr="007624B1">
        <w:trPr>
          <w:jc w:val="center"/>
        </w:trPr>
        <w:tc>
          <w:tcPr>
            <w:tcW w:w="972" w:type="dxa"/>
            <w:tcBorders>
              <w:top w:val="single" w:sz="12" w:space="0" w:color="000000"/>
              <w:bottom w:val="single" w:sz="12" w:space="0" w:color="000000"/>
            </w:tcBorders>
          </w:tcPr>
          <w:p w:rsidR="00347127" w:rsidRDefault="00347127" w:rsidP="00323242">
            <w:pPr>
              <w:jc w:val="center"/>
            </w:pPr>
            <w:r>
              <w:rPr>
                <w:rFonts w:hint="eastAsia"/>
              </w:rPr>
              <w:t>1.</w:t>
            </w:r>
            <w:r w:rsidR="00323242">
              <w:rPr>
                <w:rFonts w:hint="eastAsia"/>
              </w:rPr>
              <w:t>3</w:t>
            </w:r>
          </w:p>
        </w:tc>
        <w:tc>
          <w:tcPr>
            <w:tcW w:w="1586" w:type="dxa"/>
            <w:tcBorders>
              <w:top w:val="single" w:sz="12" w:space="0" w:color="000000"/>
              <w:bottom w:val="single" w:sz="12" w:space="0" w:color="000000"/>
            </w:tcBorders>
          </w:tcPr>
          <w:p w:rsidR="00347127" w:rsidRDefault="00702622" w:rsidP="00B979B5">
            <w:pPr>
              <w:jc w:val="center"/>
            </w:pPr>
            <w:r>
              <w:rPr>
                <w:rFonts w:hint="eastAsia"/>
              </w:rPr>
              <w:t>18 Sep</w:t>
            </w:r>
            <w:r w:rsidR="00323242">
              <w:rPr>
                <w:rFonts w:hint="eastAsia"/>
              </w:rPr>
              <w:t>t</w:t>
            </w:r>
            <w:r>
              <w:rPr>
                <w:rFonts w:hint="eastAsia"/>
              </w:rPr>
              <w:t>, 2018</w:t>
            </w:r>
          </w:p>
        </w:tc>
        <w:tc>
          <w:tcPr>
            <w:tcW w:w="1518" w:type="dxa"/>
            <w:tcBorders>
              <w:top w:val="single" w:sz="12" w:space="0" w:color="000000"/>
              <w:bottom w:val="single" w:sz="12" w:space="0" w:color="000000"/>
            </w:tcBorders>
          </w:tcPr>
          <w:p w:rsidR="00347127" w:rsidRDefault="00702622" w:rsidP="000E1719">
            <w:pPr>
              <w:jc w:val="center"/>
            </w:pPr>
            <w:r>
              <w:rPr>
                <w:rFonts w:hint="eastAsia"/>
              </w:rPr>
              <w:t>Zouyuan</w:t>
            </w:r>
          </w:p>
        </w:tc>
        <w:tc>
          <w:tcPr>
            <w:tcW w:w="1130" w:type="dxa"/>
            <w:tcBorders>
              <w:top w:val="single" w:sz="12" w:space="0" w:color="000000"/>
              <w:bottom w:val="single" w:sz="12" w:space="0" w:color="000000"/>
            </w:tcBorders>
          </w:tcPr>
          <w:p w:rsidR="00347127" w:rsidRDefault="001A0027" w:rsidP="000E1719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2938" w:type="dxa"/>
            <w:tcBorders>
              <w:top w:val="single" w:sz="12" w:space="0" w:color="000000"/>
              <w:bottom w:val="single" w:sz="12" w:space="0" w:color="000000"/>
            </w:tcBorders>
          </w:tcPr>
          <w:p w:rsidR="00347127" w:rsidRDefault="00702622" w:rsidP="000E1719">
            <w:pPr>
              <w:widowControl/>
              <w:spacing w:before="60"/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CGI</w:t>
            </w:r>
            <w:r>
              <w:rPr>
                <w:rFonts w:hint="eastAsia"/>
              </w:rPr>
              <w:t>通讯定义</w:t>
            </w:r>
          </w:p>
        </w:tc>
      </w:tr>
      <w:tr w:rsidR="007624B1" w:rsidTr="000E1719">
        <w:trPr>
          <w:jc w:val="center"/>
        </w:trPr>
        <w:tc>
          <w:tcPr>
            <w:tcW w:w="972" w:type="dxa"/>
            <w:tcBorders>
              <w:top w:val="single" w:sz="12" w:space="0" w:color="000000"/>
            </w:tcBorders>
          </w:tcPr>
          <w:p w:rsidR="007624B1" w:rsidRPr="007624B1" w:rsidRDefault="00323242" w:rsidP="000E1719">
            <w:pPr>
              <w:jc w:val="center"/>
            </w:pPr>
            <w:r>
              <w:rPr>
                <w:rFonts w:hint="eastAsia"/>
              </w:rPr>
              <w:t>1.4</w:t>
            </w:r>
          </w:p>
        </w:tc>
        <w:tc>
          <w:tcPr>
            <w:tcW w:w="1586" w:type="dxa"/>
            <w:tcBorders>
              <w:top w:val="single" w:sz="12" w:space="0" w:color="000000"/>
            </w:tcBorders>
          </w:tcPr>
          <w:p w:rsidR="007624B1" w:rsidRDefault="00323242" w:rsidP="00B979B5">
            <w:pPr>
              <w:jc w:val="center"/>
            </w:pPr>
            <w:r>
              <w:rPr>
                <w:rFonts w:hint="eastAsia"/>
              </w:rPr>
              <w:t>21 Sept, 2018</w:t>
            </w:r>
          </w:p>
        </w:tc>
        <w:tc>
          <w:tcPr>
            <w:tcW w:w="1518" w:type="dxa"/>
            <w:tcBorders>
              <w:top w:val="single" w:sz="12" w:space="0" w:color="000000"/>
            </w:tcBorders>
          </w:tcPr>
          <w:p w:rsidR="007624B1" w:rsidRDefault="00323242" w:rsidP="000E1719">
            <w:pPr>
              <w:jc w:val="center"/>
            </w:pPr>
            <w:r>
              <w:rPr>
                <w:rFonts w:hint="eastAsia"/>
              </w:rPr>
              <w:t>Zouyuan</w:t>
            </w:r>
          </w:p>
        </w:tc>
        <w:tc>
          <w:tcPr>
            <w:tcW w:w="1130" w:type="dxa"/>
            <w:tcBorders>
              <w:top w:val="single" w:sz="12" w:space="0" w:color="000000"/>
            </w:tcBorders>
          </w:tcPr>
          <w:p w:rsidR="007624B1" w:rsidRDefault="001A0027" w:rsidP="000E1719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2938" w:type="dxa"/>
            <w:tcBorders>
              <w:top w:val="single" w:sz="12" w:space="0" w:color="000000"/>
            </w:tcBorders>
          </w:tcPr>
          <w:p w:rsidR="007624B1" w:rsidRDefault="001A0027" w:rsidP="000E1719">
            <w:pPr>
              <w:widowControl/>
              <w:spacing w:before="60"/>
            </w:pPr>
            <w:r>
              <w:rPr>
                <w:rFonts w:hint="eastAsia"/>
              </w:rPr>
              <w:t>修改部分通讯定义，以及操作步骤</w:t>
            </w:r>
          </w:p>
        </w:tc>
      </w:tr>
    </w:tbl>
    <w:p w:rsidR="009F713A" w:rsidRDefault="009F713A">
      <w:pPr>
        <w:widowControl/>
        <w:jc w:val="left"/>
      </w:pPr>
      <w:r>
        <w:br w:type="page"/>
      </w:r>
    </w:p>
    <w:p w:rsidR="002A0A72" w:rsidRDefault="002A0A72" w:rsidP="0069412A">
      <w:pPr>
        <w:pStyle w:val="11"/>
        <w:spacing w:before="193" w:after="193"/>
      </w:pPr>
      <w:r>
        <w:rPr>
          <w:rFonts w:hint="eastAsia"/>
        </w:rPr>
        <w:lastRenderedPageBreak/>
        <w:t>目的</w:t>
      </w:r>
    </w:p>
    <w:p w:rsidR="002A0A72" w:rsidRDefault="005F2B64" w:rsidP="005F2B64">
      <w:pPr>
        <w:pStyle w:val="a6"/>
        <w:ind w:firstLineChars="0" w:firstLine="0"/>
      </w:pPr>
      <w:r>
        <w:rPr>
          <w:rFonts w:hint="eastAsia"/>
        </w:rPr>
        <w:t xml:space="preserve">   </w:t>
      </w:r>
      <w:r w:rsidR="00113621">
        <w:rPr>
          <w:rFonts w:hint="eastAsia"/>
        </w:rPr>
        <w:t>本文描述了</w:t>
      </w:r>
      <w:r w:rsidR="008A579C">
        <w:rPr>
          <w:rFonts w:hint="eastAsia"/>
        </w:rPr>
        <w:t>VS-34FD网页</w:t>
      </w:r>
      <w:r>
        <w:rPr>
          <w:rFonts w:hint="eastAsia"/>
        </w:rPr>
        <w:t>的功能和性能,以及这一产品在开发过程中的指导思想,主要目标</w:t>
      </w:r>
      <w:r w:rsidR="00C35721">
        <w:rPr>
          <w:rFonts w:hint="eastAsia"/>
        </w:rPr>
        <w:t>,工作重点,</w:t>
      </w:r>
      <w:r w:rsidR="00D133E0">
        <w:rPr>
          <w:rFonts w:hint="eastAsia"/>
        </w:rPr>
        <w:t>和开发过程的注意事项及</w:t>
      </w:r>
      <w:r w:rsidR="00C35721">
        <w:rPr>
          <w:rFonts w:hint="eastAsia"/>
        </w:rPr>
        <w:t>实施</w:t>
      </w:r>
      <w:r w:rsidR="00D133E0">
        <w:rPr>
          <w:rFonts w:hint="eastAsia"/>
        </w:rPr>
        <w:t>的具体方法</w:t>
      </w:r>
      <w:r w:rsidR="008A579C">
        <w:rPr>
          <w:rFonts w:hint="eastAsia"/>
        </w:rPr>
        <w:t>等</w:t>
      </w:r>
      <w:r w:rsidR="00D133E0">
        <w:rPr>
          <w:rFonts w:hint="eastAsia"/>
        </w:rPr>
        <w:t>.</w:t>
      </w:r>
    </w:p>
    <w:p w:rsidR="002A0A72" w:rsidRDefault="002A0A72" w:rsidP="0069412A">
      <w:pPr>
        <w:pStyle w:val="11"/>
        <w:spacing w:before="193" w:after="193"/>
      </w:pPr>
      <w:r>
        <w:rPr>
          <w:rFonts w:hint="eastAsia"/>
        </w:rPr>
        <w:t>范围</w:t>
      </w:r>
    </w:p>
    <w:p w:rsidR="002A0A72" w:rsidRDefault="00D133E0">
      <w:pPr>
        <w:pStyle w:val="a6"/>
      </w:pPr>
      <w:r>
        <w:rPr>
          <w:rFonts w:hint="eastAsia"/>
        </w:rPr>
        <w:t>本文在该产品</w:t>
      </w:r>
      <w:r w:rsidR="005F2B64">
        <w:rPr>
          <w:rFonts w:hint="eastAsia"/>
        </w:rPr>
        <w:t>的方案</w:t>
      </w:r>
      <w:r>
        <w:rPr>
          <w:rFonts w:hint="eastAsia"/>
        </w:rPr>
        <w:t>设计</w:t>
      </w:r>
      <w:r w:rsidR="005F2B64">
        <w:rPr>
          <w:rFonts w:hint="eastAsia"/>
        </w:rPr>
        <w:t>阶段,样机阶段</w:t>
      </w:r>
      <w:r>
        <w:rPr>
          <w:rFonts w:hint="eastAsia"/>
        </w:rPr>
        <w:t>试制</w:t>
      </w:r>
      <w:r w:rsidR="005F2B64">
        <w:rPr>
          <w:rFonts w:hint="eastAsia"/>
        </w:rPr>
        <w:t>和确认阶段使用, 使用人员:</w:t>
      </w:r>
      <w:r w:rsidR="005F2B64" w:rsidRPr="005F2B64">
        <w:rPr>
          <w:rFonts w:hint="eastAsia"/>
        </w:rPr>
        <w:t xml:space="preserve"> </w:t>
      </w:r>
      <w:r w:rsidR="005F2B64">
        <w:rPr>
          <w:rFonts w:hint="eastAsia"/>
        </w:rPr>
        <w:t>设计人员,审核人员,测试人员和评审人员</w:t>
      </w:r>
    </w:p>
    <w:p w:rsidR="002A0A72" w:rsidRDefault="002A0A72" w:rsidP="0069412A">
      <w:pPr>
        <w:pStyle w:val="11"/>
        <w:spacing w:before="193" w:after="193"/>
      </w:pPr>
      <w:r>
        <w:rPr>
          <w:rFonts w:hint="eastAsia"/>
        </w:rPr>
        <w:t>编制依据</w:t>
      </w:r>
    </w:p>
    <w:p w:rsidR="002A0A72" w:rsidRDefault="002A0A72">
      <w:pPr>
        <w:pStyle w:val="a6"/>
      </w:pPr>
    </w:p>
    <w:p w:rsidR="002A0A72" w:rsidRDefault="002A0A72" w:rsidP="0069412A">
      <w:pPr>
        <w:pStyle w:val="11"/>
        <w:spacing w:before="193" w:after="193"/>
      </w:pPr>
      <w:r>
        <w:rPr>
          <w:rFonts w:hint="eastAsia"/>
        </w:rPr>
        <w:t>术语和定义</w:t>
      </w:r>
    </w:p>
    <w:p w:rsidR="002A0A72" w:rsidRDefault="002A0A72">
      <w:pPr>
        <w:pStyle w:val="a6"/>
      </w:pPr>
      <w:r>
        <w:rPr>
          <w:rFonts w:hint="eastAsia"/>
        </w:rPr>
        <w:t>不涉及。</w:t>
      </w:r>
    </w:p>
    <w:p w:rsidR="001E169A" w:rsidRDefault="001E169A" w:rsidP="0069412A">
      <w:pPr>
        <w:pStyle w:val="11"/>
        <w:spacing w:before="193" w:after="193"/>
      </w:pPr>
      <w:r>
        <w:rPr>
          <w:rFonts w:hint="eastAsia"/>
        </w:rPr>
        <w:t>产品要求</w:t>
      </w:r>
    </w:p>
    <w:p w:rsidR="005E241C" w:rsidRPr="005E241C" w:rsidRDefault="000A7FCC" w:rsidP="005E241C">
      <w:pPr>
        <w:pStyle w:val="21"/>
      </w:pPr>
      <w:r>
        <w:rPr>
          <w:rFonts w:hint="eastAsia"/>
        </w:rPr>
        <w:t>用户要求(</w:t>
      </w:r>
      <w:r w:rsidR="008A579C">
        <w:rPr>
          <w:rFonts w:hint="eastAsia"/>
        </w:rPr>
        <w:t>Kramer</w:t>
      </w:r>
      <w:r>
        <w:rPr>
          <w:rFonts w:hint="eastAsia"/>
        </w:rPr>
        <w:t>)</w:t>
      </w:r>
    </w:p>
    <w:p w:rsidR="000A7FCC" w:rsidRDefault="008A579C" w:rsidP="00B50DAE">
      <w:pPr>
        <w:pStyle w:val="a3"/>
      </w:pPr>
      <w:r>
        <w:rPr>
          <w:rFonts w:hint="eastAsia"/>
        </w:rPr>
        <w:t>网页在VS-34FD矩阵的控制板上，单机网页</w:t>
      </w:r>
      <w:r w:rsidR="0069412A">
        <w:rPr>
          <w:rFonts w:hint="eastAsia"/>
        </w:rPr>
        <w:t>；</w:t>
      </w:r>
    </w:p>
    <w:p w:rsidR="00781EEB" w:rsidRDefault="008A579C" w:rsidP="005E241C">
      <w:pPr>
        <w:pStyle w:val="a3"/>
      </w:pPr>
      <w:r>
        <w:rPr>
          <w:rFonts w:hint="eastAsia"/>
        </w:rPr>
        <w:t>可进行视频和音频的切换</w:t>
      </w:r>
      <w:r w:rsidR="0069412A">
        <w:rPr>
          <w:rFonts w:hint="eastAsia"/>
        </w:rPr>
        <w:t>；</w:t>
      </w:r>
    </w:p>
    <w:p w:rsidR="00075134" w:rsidRDefault="008A579C" w:rsidP="005E241C">
      <w:pPr>
        <w:pStyle w:val="a3"/>
      </w:pPr>
      <w:r>
        <w:rPr>
          <w:rFonts w:hint="eastAsia"/>
        </w:rPr>
        <w:t>可对矩阵中的子板参数进行设置</w:t>
      </w:r>
      <w:r w:rsidR="0069412A">
        <w:rPr>
          <w:rFonts w:hint="eastAsia"/>
        </w:rPr>
        <w:t>；</w:t>
      </w:r>
    </w:p>
    <w:p w:rsidR="005E6161" w:rsidRDefault="008A579C" w:rsidP="005E241C">
      <w:pPr>
        <w:pStyle w:val="a3"/>
      </w:pPr>
      <w:r>
        <w:rPr>
          <w:rFonts w:hint="eastAsia"/>
        </w:rPr>
        <w:t>可对矩阵中的端口参数进行设置</w:t>
      </w:r>
      <w:r w:rsidR="0069412A">
        <w:rPr>
          <w:rFonts w:hint="eastAsia"/>
        </w:rPr>
        <w:t>；</w:t>
      </w:r>
    </w:p>
    <w:p w:rsidR="0056172D" w:rsidRPr="006136B5" w:rsidRDefault="008A579C" w:rsidP="005E241C">
      <w:pPr>
        <w:pStyle w:val="a3"/>
        <w:rPr>
          <w:highlight w:val="darkCyan"/>
        </w:rPr>
      </w:pPr>
      <w:r w:rsidRPr="006136B5">
        <w:rPr>
          <w:rFonts w:hint="eastAsia"/>
          <w:highlight w:val="darkCyan"/>
        </w:rPr>
        <w:t>网页上的设置和操作，需要进行广播，支持TCP和串口的广播；</w:t>
      </w:r>
    </w:p>
    <w:p w:rsidR="008A579C" w:rsidRDefault="008A579C" w:rsidP="005E241C">
      <w:pPr>
        <w:pStyle w:val="a3"/>
      </w:pPr>
      <w:r>
        <w:rPr>
          <w:rFonts w:hint="eastAsia"/>
        </w:rPr>
        <w:t>同时支持20人在线操作；</w:t>
      </w:r>
    </w:p>
    <w:p w:rsidR="00923355" w:rsidRDefault="00923355" w:rsidP="00923355">
      <w:pPr>
        <w:pStyle w:val="a3"/>
        <w:numPr>
          <w:ilvl w:val="0"/>
          <w:numId w:val="0"/>
        </w:numPr>
        <w:ind w:left="839"/>
      </w:pPr>
    </w:p>
    <w:p w:rsidR="001E169A" w:rsidRPr="000257D1" w:rsidRDefault="001E169A" w:rsidP="001E169A">
      <w:pPr>
        <w:pStyle w:val="30"/>
      </w:pPr>
      <w:r>
        <w:rPr>
          <w:rFonts w:hint="eastAsia"/>
        </w:rPr>
        <w:t>产品的功能</w:t>
      </w:r>
    </w:p>
    <w:p w:rsidR="00EA3CE3" w:rsidRDefault="0069412A" w:rsidP="00EA3CE3">
      <w:pPr>
        <w:pStyle w:val="a3"/>
      </w:pPr>
      <w:r>
        <w:rPr>
          <w:rFonts w:hint="eastAsia"/>
        </w:rPr>
        <w:t>动态显示当前矩阵的视频输入输出端口个数，以及切换信息</w:t>
      </w:r>
      <w:r w:rsidR="00684075">
        <w:rPr>
          <w:rFonts w:hint="eastAsia"/>
        </w:rPr>
        <w:t>；</w:t>
      </w:r>
    </w:p>
    <w:p w:rsidR="00EA3CE3" w:rsidRDefault="0069412A" w:rsidP="00EA3CE3">
      <w:pPr>
        <w:pStyle w:val="a3"/>
      </w:pPr>
      <w:r>
        <w:rPr>
          <w:rFonts w:hint="eastAsia"/>
        </w:rPr>
        <w:t>动态显示当前矩阵的音频输入输出端口个数，以及切换信息</w:t>
      </w:r>
      <w:r w:rsidR="00684075">
        <w:rPr>
          <w:rFonts w:hint="eastAsia"/>
        </w:rPr>
        <w:t>；</w:t>
      </w:r>
    </w:p>
    <w:p w:rsidR="006D0F91" w:rsidRDefault="006D0F91" w:rsidP="00EA3CE3">
      <w:pPr>
        <w:pStyle w:val="a3"/>
      </w:pPr>
      <w:r>
        <w:rPr>
          <w:rFonts w:hint="eastAsia"/>
        </w:rPr>
        <w:t>动态显示输入端口有无信号连接，能够显示当前</w:t>
      </w:r>
      <w:r w:rsidR="0069412A">
        <w:rPr>
          <w:rFonts w:hint="eastAsia"/>
        </w:rPr>
        <w:t>视频信号的</w:t>
      </w:r>
      <w:r>
        <w:rPr>
          <w:rFonts w:hint="eastAsia"/>
        </w:rPr>
        <w:t>详细</w:t>
      </w:r>
      <w:r w:rsidR="0069412A">
        <w:rPr>
          <w:rFonts w:hint="eastAsia"/>
        </w:rPr>
        <w:t>状态</w:t>
      </w:r>
      <w:r>
        <w:rPr>
          <w:rFonts w:hint="eastAsia"/>
        </w:rPr>
        <w:t>信息；</w:t>
      </w:r>
    </w:p>
    <w:p w:rsidR="00EA3CE3" w:rsidRDefault="006D0F91" w:rsidP="00EA3CE3">
      <w:pPr>
        <w:pStyle w:val="a3"/>
      </w:pPr>
      <w:r>
        <w:rPr>
          <w:rFonts w:hint="eastAsia"/>
        </w:rPr>
        <w:t>动态显示输出端口有无负载连接，能够显示当前负载的详细状态信息；</w:t>
      </w:r>
    </w:p>
    <w:p w:rsidR="001E169A" w:rsidRDefault="0069412A" w:rsidP="005E241C">
      <w:pPr>
        <w:pStyle w:val="a3"/>
      </w:pPr>
      <w:r>
        <w:rPr>
          <w:rFonts w:hint="eastAsia"/>
        </w:rPr>
        <w:t>支持视频和音频切换，包括单切，全切，和关闭；</w:t>
      </w:r>
    </w:p>
    <w:p w:rsidR="006D0F91" w:rsidRPr="006136B5" w:rsidRDefault="006D0F91" w:rsidP="005E241C">
      <w:pPr>
        <w:pStyle w:val="a3"/>
        <w:rPr>
          <w:highlight w:val="darkCyan"/>
        </w:rPr>
      </w:pPr>
      <w:r w:rsidRPr="006136B5">
        <w:rPr>
          <w:rFonts w:hint="eastAsia"/>
          <w:highlight w:val="darkCyan"/>
        </w:rPr>
        <w:t>切换宏存储功能，包括音频和视频；</w:t>
      </w:r>
    </w:p>
    <w:p w:rsidR="00DE17D2" w:rsidRDefault="00923355" w:rsidP="005E241C">
      <w:pPr>
        <w:pStyle w:val="a3"/>
      </w:pPr>
      <w:r>
        <w:rPr>
          <w:rFonts w:hint="eastAsia"/>
        </w:rPr>
        <w:t>支持子板信息的获取与设置；</w:t>
      </w:r>
    </w:p>
    <w:p w:rsidR="00A45988" w:rsidRDefault="00923355" w:rsidP="005E241C">
      <w:pPr>
        <w:pStyle w:val="a3"/>
      </w:pPr>
      <w:r>
        <w:rPr>
          <w:rFonts w:hint="eastAsia"/>
        </w:rPr>
        <w:t>支持端口信息的获取与设置；</w:t>
      </w:r>
    </w:p>
    <w:p w:rsidR="00923355" w:rsidRPr="006136B5" w:rsidRDefault="00923355" w:rsidP="005E241C">
      <w:pPr>
        <w:pStyle w:val="a3"/>
        <w:rPr>
          <w:highlight w:val="darkCyan"/>
        </w:rPr>
      </w:pPr>
      <w:r w:rsidRPr="006136B5">
        <w:rPr>
          <w:rFonts w:hint="eastAsia"/>
          <w:highlight w:val="darkCyan"/>
        </w:rPr>
        <w:t>独立的EDID配置；</w:t>
      </w:r>
    </w:p>
    <w:p w:rsidR="00923355" w:rsidRDefault="00923355" w:rsidP="005E241C">
      <w:pPr>
        <w:pStyle w:val="a3"/>
      </w:pPr>
      <w:r>
        <w:rPr>
          <w:rFonts w:hint="eastAsia"/>
        </w:rPr>
        <w:lastRenderedPageBreak/>
        <w:t>在线升级子板</w:t>
      </w:r>
      <w:r w:rsidR="00B84914">
        <w:rPr>
          <w:rFonts w:hint="eastAsia"/>
        </w:rPr>
        <w:t>（IAP）</w:t>
      </w:r>
      <w:r>
        <w:rPr>
          <w:rFonts w:hint="eastAsia"/>
        </w:rPr>
        <w:t>和主控制板程序</w:t>
      </w:r>
      <w:r w:rsidR="00B10E5A">
        <w:rPr>
          <w:rFonts w:hint="eastAsia"/>
        </w:rPr>
        <w:t>，包括网页本身</w:t>
      </w:r>
      <w:r>
        <w:rPr>
          <w:rFonts w:hint="eastAsia"/>
        </w:rPr>
        <w:t>；</w:t>
      </w:r>
    </w:p>
    <w:p w:rsidR="00923355" w:rsidRPr="006136B5" w:rsidRDefault="00923355" w:rsidP="005E241C">
      <w:pPr>
        <w:pStyle w:val="a3"/>
        <w:rPr>
          <w:highlight w:val="darkCyan"/>
        </w:rPr>
      </w:pPr>
      <w:r w:rsidRPr="006136B5">
        <w:rPr>
          <w:rFonts w:hint="eastAsia"/>
          <w:highlight w:val="darkCyan"/>
        </w:rPr>
        <w:t>子板ISP功能；</w:t>
      </w:r>
    </w:p>
    <w:p w:rsidR="00923355" w:rsidRPr="006136B5" w:rsidRDefault="00923355" w:rsidP="005E241C">
      <w:pPr>
        <w:pStyle w:val="a3"/>
        <w:rPr>
          <w:highlight w:val="darkCyan"/>
        </w:rPr>
      </w:pPr>
      <w:r w:rsidRPr="006136B5">
        <w:rPr>
          <w:rFonts w:hint="eastAsia"/>
          <w:highlight w:val="darkCyan"/>
        </w:rPr>
        <w:t>切换和参数配置功能，需要通过其它通讯端口，使用K3000协议进行广播；</w:t>
      </w:r>
    </w:p>
    <w:p w:rsidR="00923355" w:rsidRDefault="00923355" w:rsidP="005E241C">
      <w:pPr>
        <w:pStyle w:val="a3"/>
      </w:pPr>
      <w:r>
        <w:rPr>
          <w:rFonts w:hint="eastAsia"/>
        </w:rPr>
        <w:t>配置文件功能，configuration.json文件的获取；</w:t>
      </w:r>
      <w:r w:rsidR="00AB0F30">
        <w:rPr>
          <w:rFonts w:hint="eastAsia"/>
        </w:rPr>
        <w:t>暂不支持配置功能；</w:t>
      </w:r>
    </w:p>
    <w:p w:rsidR="00923355" w:rsidRPr="00923355" w:rsidRDefault="00923355" w:rsidP="00923355">
      <w:pPr>
        <w:pStyle w:val="a3"/>
        <w:numPr>
          <w:ilvl w:val="0"/>
          <w:numId w:val="0"/>
        </w:numPr>
        <w:ind w:left="839"/>
      </w:pPr>
    </w:p>
    <w:p w:rsidR="00AD66A0" w:rsidRDefault="00EF1E71" w:rsidP="00AD66A0">
      <w:pPr>
        <w:pStyle w:val="30"/>
      </w:pPr>
      <w:r>
        <w:rPr>
          <w:rFonts w:hint="eastAsia"/>
        </w:rPr>
        <w:t>产品的性能</w:t>
      </w:r>
    </w:p>
    <w:p w:rsidR="007257D2" w:rsidRDefault="00AB0F30" w:rsidP="007257D2">
      <w:pPr>
        <w:pStyle w:val="a3"/>
      </w:pPr>
      <w:r>
        <w:rPr>
          <w:rFonts w:hint="eastAsia"/>
        </w:rPr>
        <w:t>网页上</w:t>
      </w:r>
      <w:r w:rsidR="00923355">
        <w:rPr>
          <w:rFonts w:hint="eastAsia"/>
        </w:rPr>
        <w:t>切换信息和负载、信号信息的状态更新，必须在3秒以内；</w:t>
      </w:r>
    </w:p>
    <w:p w:rsidR="00923355" w:rsidRDefault="00923355" w:rsidP="007257D2">
      <w:pPr>
        <w:pStyle w:val="a3"/>
      </w:pPr>
      <w:r>
        <w:rPr>
          <w:rFonts w:hint="eastAsia"/>
        </w:rPr>
        <w:t>设置参数，响应需要在</w:t>
      </w:r>
      <w:r w:rsidR="0040589E">
        <w:rPr>
          <w:rFonts w:hint="eastAsia"/>
        </w:rPr>
        <w:t>3秒以内，最大不能超过5秒；</w:t>
      </w:r>
    </w:p>
    <w:p w:rsidR="0040589E" w:rsidRDefault="0040589E" w:rsidP="007257D2">
      <w:pPr>
        <w:pStyle w:val="a3"/>
      </w:pPr>
      <w:r>
        <w:rPr>
          <w:rFonts w:hint="eastAsia"/>
        </w:rPr>
        <w:t>同时满足20人在线操作；</w:t>
      </w:r>
    </w:p>
    <w:p w:rsidR="0040589E" w:rsidRDefault="0040589E" w:rsidP="007257D2">
      <w:pPr>
        <w:pStyle w:val="a3"/>
      </w:pPr>
      <w:r>
        <w:rPr>
          <w:rFonts w:hint="eastAsia"/>
        </w:rPr>
        <w:t>配置文件信息实时更新，参数的更新，在参数设置完成后3秒内完成文件的更新；</w:t>
      </w:r>
    </w:p>
    <w:p w:rsidR="002E0916" w:rsidRDefault="002E0916" w:rsidP="007257D2">
      <w:pPr>
        <w:pStyle w:val="a3"/>
      </w:pPr>
      <w:r>
        <w:rPr>
          <w:rFonts w:hint="eastAsia"/>
        </w:rPr>
        <w:t>网页界面风格，参考Kramer Network设计；英文界面，字体统一为“Times New Roman”；</w:t>
      </w:r>
    </w:p>
    <w:p w:rsidR="009E6D90" w:rsidRDefault="009E6D90" w:rsidP="007257D2">
      <w:pPr>
        <w:pStyle w:val="a3"/>
      </w:pPr>
      <w:r w:rsidRPr="007F50B5">
        <w:rPr>
          <w:rFonts w:hint="eastAsia"/>
          <w:b/>
          <w:color w:val="FF0000"/>
        </w:rPr>
        <w:t>推荐分辨率</w:t>
      </w:r>
      <w:r w:rsidRPr="009E6D90">
        <w:rPr>
          <w:rFonts w:hint="eastAsia"/>
        </w:rPr>
        <w:t>：1680x1050 (DELL PC); 1366x768 (ThinkPad Notebook)</w:t>
      </w:r>
      <w:r>
        <w:rPr>
          <w:rFonts w:hint="eastAsia"/>
        </w:rPr>
        <w:t>；</w:t>
      </w:r>
    </w:p>
    <w:p w:rsidR="00760020" w:rsidRDefault="00760020">
      <w:pPr>
        <w:widowControl/>
        <w:jc w:val="left"/>
        <w:rPr>
          <w:rFonts w:ascii="宋体"/>
        </w:rPr>
      </w:pPr>
      <w:r>
        <w:br w:type="page"/>
      </w:r>
    </w:p>
    <w:bookmarkEnd w:id="1"/>
    <w:p w:rsidR="004B6DDF" w:rsidRDefault="001E169A" w:rsidP="0069412A">
      <w:pPr>
        <w:pStyle w:val="11"/>
        <w:spacing w:before="193" w:after="193"/>
      </w:pPr>
      <w:r>
        <w:rPr>
          <w:rFonts w:hint="eastAsia"/>
        </w:rPr>
        <w:lastRenderedPageBreak/>
        <w:t>产品方案描述</w:t>
      </w:r>
    </w:p>
    <w:p w:rsidR="00C45D7F" w:rsidRDefault="00C45D7F" w:rsidP="00C45D7F">
      <w:pPr>
        <w:pStyle w:val="21"/>
      </w:pPr>
      <w:r>
        <w:rPr>
          <w:rFonts w:hint="eastAsia"/>
        </w:rPr>
        <w:t>功能框图和工作原理</w:t>
      </w:r>
    </w:p>
    <w:p w:rsidR="005D4ACF" w:rsidRDefault="005D4ACF" w:rsidP="005D4ACF">
      <w:pPr>
        <w:pStyle w:val="30"/>
      </w:pPr>
      <w:r>
        <w:rPr>
          <w:rFonts w:hint="eastAsia"/>
        </w:rPr>
        <w:t>功能框图</w:t>
      </w:r>
    </w:p>
    <w:p w:rsidR="00BE31C3" w:rsidRDefault="00E90863" w:rsidP="00151AA2">
      <w:pPr>
        <w:jc w:val="center"/>
      </w:pPr>
      <w:r>
        <w:rPr>
          <w:noProof/>
        </w:rPr>
        <w:drawing>
          <wp:inline distT="0" distB="0" distL="0" distR="0">
            <wp:extent cx="4480112" cy="5008593"/>
            <wp:effectExtent l="38100" t="19050" r="15688" b="20607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124" t="15269" r="21601" b="4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30" cy="50153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39F" w:rsidRPr="00FA039F" w:rsidRDefault="00FA039F" w:rsidP="00FA039F">
      <w:pPr>
        <w:pStyle w:val="af5"/>
        <w:jc w:val="center"/>
        <w:rPr>
          <w:b/>
          <w:sz w:val="13"/>
          <w:szCs w:val="13"/>
        </w:rPr>
      </w:pPr>
      <w:r w:rsidRPr="00FA039F">
        <w:rPr>
          <w:rFonts w:hint="eastAsia"/>
          <w:b/>
          <w:sz w:val="13"/>
          <w:szCs w:val="13"/>
        </w:rPr>
        <w:t>图</w:t>
      </w:r>
      <w:r w:rsidRPr="00FA039F">
        <w:rPr>
          <w:rFonts w:hint="eastAsia"/>
          <w:b/>
          <w:sz w:val="13"/>
          <w:szCs w:val="13"/>
        </w:rPr>
        <w:t xml:space="preserve"> </w:t>
      </w:r>
      <w:r w:rsidR="00ED20E6" w:rsidRPr="00FA039F">
        <w:rPr>
          <w:b/>
          <w:sz w:val="13"/>
          <w:szCs w:val="13"/>
        </w:rPr>
        <w:fldChar w:fldCharType="begin"/>
      </w:r>
      <w:r w:rsidRPr="00FA039F">
        <w:rPr>
          <w:b/>
          <w:sz w:val="13"/>
          <w:szCs w:val="13"/>
        </w:rPr>
        <w:instrText xml:space="preserve"> </w:instrText>
      </w:r>
      <w:r w:rsidRPr="00FA039F">
        <w:rPr>
          <w:rFonts w:hint="eastAsia"/>
          <w:b/>
          <w:sz w:val="13"/>
          <w:szCs w:val="13"/>
        </w:rPr>
        <w:instrText xml:space="preserve">SEQ </w:instrText>
      </w:r>
      <w:r w:rsidRPr="00FA039F">
        <w:rPr>
          <w:rFonts w:hint="eastAsia"/>
          <w:b/>
          <w:sz w:val="13"/>
          <w:szCs w:val="13"/>
        </w:rPr>
        <w:instrText>图</w:instrText>
      </w:r>
      <w:r w:rsidRPr="00FA039F">
        <w:rPr>
          <w:rFonts w:hint="eastAsia"/>
          <w:b/>
          <w:sz w:val="13"/>
          <w:szCs w:val="13"/>
        </w:rPr>
        <w:instrText xml:space="preserve"> \* ARABIC</w:instrText>
      </w:r>
      <w:r w:rsidRPr="00FA039F">
        <w:rPr>
          <w:b/>
          <w:sz w:val="13"/>
          <w:szCs w:val="13"/>
        </w:rPr>
        <w:instrText xml:space="preserve"> </w:instrText>
      </w:r>
      <w:r w:rsidR="00ED20E6" w:rsidRPr="00FA039F">
        <w:rPr>
          <w:b/>
          <w:sz w:val="13"/>
          <w:szCs w:val="13"/>
        </w:rPr>
        <w:fldChar w:fldCharType="separate"/>
      </w:r>
      <w:r w:rsidR="00C56D0F">
        <w:rPr>
          <w:b/>
          <w:noProof/>
          <w:sz w:val="13"/>
          <w:szCs w:val="13"/>
        </w:rPr>
        <w:t>1</w:t>
      </w:r>
      <w:r w:rsidR="00ED20E6" w:rsidRPr="00FA039F">
        <w:rPr>
          <w:b/>
          <w:sz w:val="13"/>
          <w:szCs w:val="13"/>
        </w:rPr>
        <w:fldChar w:fldCharType="end"/>
      </w:r>
      <w:r w:rsidRPr="00FA039F">
        <w:rPr>
          <w:rFonts w:hint="eastAsia"/>
          <w:b/>
          <w:sz w:val="13"/>
          <w:szCs w:val="13"/>
        </w:rPr>
        <w:t>：</w:t>
      </w:r>
      <w:r w:rsidRPr="00FA039F">
        <w:rPr>
          <w:rFonts w:hint="eastAsia"/>
          <w:b/>
          <w:sz w:val="13"/>
          <w:szCs w:val="13"/>
        </w:rPr>
        <w:t>VS-34FD</w:t>
      </w:r>
      <w:r w:rsidRPr="00FA039F">
        <w:rPr>
          <w:rFonts w:hint="eastAsia"/>
          <w:b/>
          <w:sz w:val="13"/>
          <w:szCs w:val="13"/>
        </w:rPr>
        <w:t>网页功能框图</w:t>
      </w:r>
    </w:p>
    <w:p w:rsidR="008752B1" w:rsidRDefault="008752B1" w:rsidP="00BE31C3">
      <w:pPr>
        <w:pStyle w:val="a6"/>
        <w:ind w:left="420" w:firstLine="261"/>
        <w:rPr>
          <w:b/>
          <w:sz w:val="13"/>
          <w:szCs w:val="13"/>
        </w:rPr>
      </w:pPr>
    </w:p>
    <w:p w:rsidR="00DA1A9C" w:rsidRDefault="00E90863" w:rsidP="00DA1A9C">
      <w:pPr>
        <w:pStyle w:val="30"/>
      </w:pPr>
      <w:r>
        <w:rPr>
          <w:rFonts w:hint="eastAsia"/>
        </w:rPr>
        <w:t>过程</w:t>
      </w:r>
      <w:r w:rsidR="00DA1A9C">
        <w:rPr>
          <w:rFonts w:hint="eastAsia"/>
        </w:rPr>
        <w:t>概述</w:t>
      </w:r>
    </w:p>
    <w:p w:rsidR="00B81A36" w:rsidRDefault="00B81A36" w:rsidP="00C72629">
      <w:pPr>
        <w:pStyle w:val="a6"/>
      </w:pPr>
      <w:r>
        <w:rPr>
          <w:rFonts w:hint="eastAsia"/>
        </w:rPr>
        <w:t>IE网页通过CGI接口进行查询和设置矩阵；由于CGI进程开关DLL，会消耗时间，为达到快速响应网页的更新，将IE网页的查询功能，全部通过查询配置文件段实现；IE网页的设置功能，通过向matrix_cgi_server服务程序发送json格式指令实现。</w:t>
      </w:r>
    </w:p>
    <w:p w:rsidR="00B50046" w:rsidRDefault="00B50046" w:rsidP="00C72629">
      <w:pPr>
        <w:pStyle w:val="a6"/>
      </w:pPr>
      <w:r>
        <w:rPr>
          <w:rFonts w:hint="eastAsia"/>
        </w:rPr>
        <w:t>matrix_cgi_server是独立的应用程序，提供UDP接口，只接收设置JSON格式命令，并通过liblig_matrix.so动态库更新设置。动态库设置</w:t>
      </w:r>
      <w:r w:rsidR="008017D9">
        <w:rPr>
          <w:rFonts w:hint="eastAsia"/>
        </w:rPr>
        <w:t>参数后</w:t>
      </w:r>
      <w:r>
        <w:rPr>
          <w:rFonts w:hint="eastAsia"/>
        </w:rPr>
        <w:t>会触发内部信号中断，Kramer_APP监听内部信号中断，更新配置文件内容。</w:t>
      </w:r>
    </w:p>
    <w:p w:rsidR="00153AA5" w:rsidRDefault="00BB14A7" w:rsidP="00C72629">
      <w:pPr>
        <w:pStyle w:val="a6"/>
      </w:pPr>
      <w:r>
        <w:rPr>
          <w:rFonts w:hint="eastAsia"/>
        </w:rPr>
        <w:lastRenderedPageBreak/>
        <w:t>Kramer_APP启动后，获取当前子板相关参数，建立对应的配置文件段</w:t>
      </w:r>
      <w:r w:rsidR="00153AA5">
        <w:rPr>
          <w:rFonts w:hint="eastAsia"/>
        </w:rPr>
        <w:t>（xxx_cfg.segment）</w:t>
      </w:r>
      <w:r w:rsidR="009B0819">
        <w:rPr>
          <w:rFonts w:hint="eastAsia"/>
        </w:rPr>
        <w:t>；当有参数</w:t>
      </w:r>
      <w:r w:rsidR="00B81A36">
        <w:rPr>
          <w:rFonts w:hint="eastAsia"/>
        </w:rPr>
        <w:t>更新，Kramer_APP会自动更新配置文件段，并发送对应的广播给用户通讯端口（UART,TCP）</w:t>
      </w:r>
      <w:r w:rsidR="00153AA5">
        <w:rPr>
          <w:rFonts w:hint="eastAsia"/>
        </w:rPr>
        <w:t>。</w:t>
      </w:r>
    </w:p>
    <w:p w:rsidR="00153AA5" w:rsidRDefault="004218B9" w:rsidP="00C72629">
      <w:pPr>
        <w:pStyle w:val="a6"/>
      </w:pPr>
      <w:r>
        <w:rPr>
          <w:rFonts w:hint="eastAsia"/>
        </w:rPr>
        <w:t>总配置文件名与VS-xxxxDN-EM系列一致，为configuration.json，存放于/nandflash/webserver/thttpd/www文件夹中。</w:t>
      </w:r>
    </w:p>
    <w:p w:rsidR="00D03FDC" w:rsidRPr="001C2C6E" w:rsidRDefault="00D03FDC" w:rsidP="00C72629">
      <w:pPr>
        <w:pStyle w:val="a6"/>
      </w:pPr>
    </w:p>
    <w:p w:rsidR="009A42B4" w:rsidRDefault="009A42B4" w:rsidP="009A42B4">
      <w:pPr>
        <w:pStyle w:val="30"/>
      </w:pPr>
      <w:r>
        <w:rPr>
          <w:rFonts w:hint="eastAsia"/>
        </w:rPr>
        <w:t>软件升级</w:t>
      </w:r>
      <w:r w:rsidR="009B7AA1">
        <w:rPr>
          <w:rFonts w:hint="eastAsia"/>
        </w:rPr>
        <w:t>方式</w:t>
      </w:r>
    </w:p>
    <w:p w:rsidR="009A42B4" w:rsidRDefault="00FD073C" w:rsidP="008D028B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网页上载升级</w:t>
      </w:r>
    </w:p>
    <w:p w:rsidR="00FD073C" w:rsidRDefault="00FD073C" w:rsidP="008D028B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KUpload软件升级</w:t>
      </w:r>
    </w:p>
    <w:p w:rsidR="00D5728E" w:rsidRPr="009A42B4" w:rsidRDefault="00D5728E" w:rsidP="009A42B4">
      <w:pPr>
        <w:pStyle w:val="a6"/>
      </w:pPr>
    </w:p>
    <w:p w:rsidR="00871FFE" w:rsidRDefault="00871FFE" w:rsidP="00871FFE">
      <w:pPr>
        <w:pStyle w:val="21"/>
      </w:pPr>
      <w:r>
        <w:rPr>
          <w:rFonts w:hint="eastAsia"/>
        </w:rPr>
        <w:t>优化设计</w:t>
      </w:r>
    </w:p>
    <w:p w:rsidR="00D03FDC" w:rsidRDefault="000837D5" w:rsidP="008D028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CGI与Kramer_APP间，通过多个mmap文件实时共享数据；</w:t>
      </w:r>
    </w:p>
    <w:p w:rsidR="000B51E7" w:rsidRDefault="000B51E7" w:rsidP="008D028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数据库事务模式处理；</w:t>
      </w:r>
    </w:p>
    <w:p w:rsidR="006F2933" w:rsidRDefault="006F2933" w:rsidP="008D028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子板子参数过程更新；</w:t>
      </w:r>
    </w:p>
    <w:p w:rsidR="003635A3" w:rsidRPr="00C60B46" w:rsidRDefault="003635A3" w:rsidP="008D028B">
      <w:pPr>
        <w:pStyle w:val="a6"/>
        <w:numPr>
          <w:ilvl w:val="0"/>
          <w:numId w:val="17"/>
        </w:numPr>
        <w:ind w:firstLineChars="0"/>
        <w:rPr>
          <w:highlight w:val="darkCyan"/>
        </w:rPr>
      </w:pPr>
      <w:r w:rsidRPr="00C60B46">
        <w:rPr>
          <w:rFonts w:hint="eastAsia"/>
          <w:highlight w:val="darkCyan"/>
        </w:rPr>
        <w:t>多语言支持；</w:t>
      </w:r>
    </w:p>
    <w:p w:rsidR="000837D5" w:rsidRPr="000837D5" w:rsidRDefault="000837D5" w:rsidP="00D03FDC">
      <w:pPr>
        <w:pStyle w:val="a6"/>
      </w:pPr>
    </w:p>
    <w:p w:rsidR="002A0A72" w:rsidRPr="006E54B7" w:rsidRDefault="00297FF6" w:rsidP="0069412A">
      <w:pPr>
        <w:pStyle w:val="11"/>
        <w:spacing w:before="193" w:after="193"/>
      </w:pPr>
      <w:r>
        <w:rPr>
          <w:rFonts w:hint="eastAsia"/>
        </w:rPr>
        <w:t>软件功能</w:t>
      </w:r>
    </w:p>
    <w:p w:rsidR="00B969C0" w:rsidRPr="006E54B7" w:rsidRDefault="00B969C0" w:rsidP="00B969C0">
      <w:pPr>
        <w:pStyle w:val="21"/>
      </w:pPr>
      <w:r w:rsidRPr="006E54B7">
        <w:rPr>
          <w:rFonts w:hint="eastAsia"/>
        </w:rPr>
        <w:t>程序概述</w:t>
      </w:r>
    </w:p>
    <w:p w:rsidR="00B969C0" w:rsidRDefault="0023703D" w:rsidP="00B969C0">
      <w:pPr>
        <w:pStyle w:val="a6"/>
      </w:pPr>
      <w:r>
        <w:rPr>
          <w:rFonts w:hint="eastAsia"/>
        </w:rPr>
        <w:t>系统中，APP（DLL）模块功能如下：</w:t>
      </w:r>
    </w:p>
    <w:p w:rsidR="0023703D" w:rsidRDefault="0023703D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 xml:space="preserve">liblig_matrix.so (DLL): </w:t>
      </w:r>
      <w:r w:rsidR="00DA06F1">
        <w:rPr>
          <w:rFonts w:hint="eastAsia"/>
        </w:rPr>
        <w:t>矩阵动态库，用于与子板和主背板的交互，以及</w:t>
      </w:r>
      <w:r w:rsidR="000562D9">
        <w:rPr>
          <w:rFonts w:hint="eastAsia"/>
        </w:rPr>
        <w:t>提供</w:t>
      </w:r>
      <w:r w:rsidR="00DA06F1">
        <w:rPr>
          <w:rFonts w:hint="eastAsia"/>
        </w:rPr>
        <w:t>系统信号中断</w:t>
      </w:r>
      <w:r w:rsidR="000562D9">
        <w:rPr>
          <w:rFonts w:hint="eastAsia"/>
        </w:rPr>
        <w:t>；</w:t>
      </w:r>
    </w:p>
    <w:p w:rsidR="0023703D" w:rsidRDefault="0023703D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 xml:space="preserve">lig_matrix_server (APP): </w:t>
      </w:r>
      <w:r w:rsidR="000562D9">
        <w:rPr>
          <w:rFonts w:hint="eastAsia"/>
        </w:rPr>
        <w:t>liblig_matrix.so的辅助程序，主要处理子板上下线的配置，以及信号和负载的检测，系统信号中断的管理等；</w:t>
      </w:r>
    </w:p>
    <w:p w:rsidR="0023703D" w:rsidRDefault="0023703D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matrix_</w:t>
      </w:r>
      <w:r w:rsidR="00981A4A">
        <w:rPr>
          <w:rFonts w:hint="eastAsia"/>
        </w:rPr>
        <w:t>app_kramer (APP):</w:t>
      </w:r>
      <w:r w:rsidR="000562D9">
        <w:rPr>
          <w:rFonts w:hint="eastAsia"/>
        </w:rPr>
        <w:t>Kramer应用系统的主管理应用，主要负责矩阵开机还原，以及配置文件的建立和更新；启动K3的用户接口，管理用户接口程序进程；</w:t>
      </w:r>
    </w:p>
    <w:p w:rsidR="00981A4A" w:rsidRDefault="00981A4A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liblig_prtl_k3.so (DLL):</w:t>
      </w:r>
      <w:r w:rsidR="000562D9">
        <w:rPr>
          <w:rFonts w:hint="eastAsia"/>
        </w:rPr>
        <w:t>Kramer应用系统的动态库，与用户接口配合使用；负责K3命令的解析与执行；</w:t>
      </w:r>
    </w:p>
    <w:p w:rsidR="00981A4A" w:rsidRDefault="00981A4A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matrix_cgi_sever (APP):</w:t>
      </w:r>
      <w:r w:rsidR="000944EE">
        <w:rPr>
          <w:rFonts w:hint="eastAsia"/>
        </w:rPr>
        <w:t>CGI的设置服务程序，主要处理网页中设置命令的执行；通过监听127.0.0.1的UDP（Port number: 60000）进行接收命令；</w:t>
      </w:r>
    </w:p>
    <w:p w:rsidR="00981A4A" w:rsidRDefault="00965FF5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lig_device</w:t>
      </w:r>
      <w:r w:rsidR="00981A4A">
        <w:rPr>
          <w:rFonts w:hint="eastAsia"/>
        </w:rPr>
        <w:t>.cgi(APP CGI):</w:t>
      </w:r>
      <w:r w:rsidR="000944EE">
        <w:rPr>
          <w:rFonts w:hint="eastAsia"/>
        </w:rPr>
        <w:t>CGI</w:t>
      </w:r>
      <w:r w:rsidR="009F7430">
        <w:rPr>
          <w:rFonts w:hint="eastAsia"/>
        </w:rPr>
        <w:t>程序，负责网页的初始化过程交互，以及</w:t>
      </w:r>
      <w:r w:rsidR="000944EE">
        <w:rPr>
          <w:rFonts w:hint="eastAsia"/>
        </w:rPr>
        <w:t>矩阵</w:t>
      </w:r>
      <w:r w:rsidR="009F7430">
        <w:rPr>
          <w:rFonts w:hint="eastAsia"/>
        </w:rPr>
        <w:t>非功能性参数</w:t>
      </w:r>
      <w:r w:rsidR="000944EE">
        <w:rPr>
          <w:rFonts w:hint="eastAsia"/>
        </w:rPr>
        <w:t>的查询和设置；</w:t>
      </w:r>
    </w:p>
    <w:p w:rsidR="00981A4A" w:rsidRDefault="00981A4A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lig_switch.cgi (APP CGI):</w:t>
      </w:r>
      <w:r w:rsidR="000944EE">
        <w:rPr>
          <w:rFonts w:hint="eastAsia"/>
        </w:rPr>
        <w:t>CGI程序，负责视频和音频的切换，以及输入输出端口方向等信息的查询和设置；</w:t>
      </w:r>
      <w:r w:rsidR="00E90F45">
        <w:rPr>
          <w:rFonts w:hint="eastAsia"/>
        </w:rPr>
        <w:t>分为lig_switch_video.cgi和lig_switch_audio.cgi；</w:t>
      </w:r>
    </w:p>
    <w:p w:rsidR="00981A4A" w:rsidRDefault="00981A4A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lig_cfg_matrix.cgi (APP CGI):</w:t>
      </w:r>
      <w:r w:rsidR="000944EE">
        <w:rPr>
          <w:rFonts w:hint="eastAsia"/>
        </w:rPr>
        <w:t>CGI程序，负责矩阵相关信息，如IP，model等信息的查询和设置；</w:t>
      </w:r>
    </w:p>
    <w:p w:rsidR="00981A4A" w:rsidRDefault="00981A4A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lig_cfg_card.cgi (APP CGI):</w:t>
      </w:r>
      <w:r w:rsidR="007C35FC">
        <w:rPr>
          <w:rFonts w:hint="eastAsia"/>
        </w:rPr>
        <w:t>CGI程序，负责子板参数（如子板类型，6G子板网络参数）信息的查询和设置；</w:t>
      </w:r>
    </w:p>
    <w:p w:rsidR="00981A4A" w:rsidRDefault="00981A4A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lig_cfg_port.cgi (APP CGI):</w:t>
      </w:r>
      <w:r w:rsidR="007C35FC">
        <w:rPr>
          <w:rFonts w:hint="eastAsia"/>
        </w:rPr>
        <w:t>CGI程序，负责端口参数信息的查询和设置；</w:t>
      </w:r>
    </w:p>
    <w:p w:rsidR="00981A4A" w:rsidRPr="00351BBC" w:rsidRDefault="00981A4A" w:rsidP="008D028B">
      <w:pPr>
        <w:pStyle w:val="a6"/>
        <w:numPr>
          <w:ilvl w:val="0"/>
          <w:numId w:val="18"/>
        </w:numPr>
        <w:ind w:firstLineChars="0"/>
        <w:rPr>
          <w:highlight w:val="darkCyan"/>
        </w:rPr>
      </w:pPr>
      <w:r w:rsidRPr="00351BBC">
        <w:rPr>
          <w:rFonts w:hint="eastAsia"/>
          <w:highlight w:val="darkCyan"/>
        </w:rPr>
        <w:t>lig_edid.cgi (APP CGI):</w:t>
      </w:r>
      <w:r w:rsidR="00D92991" w:rsidRPr="00351BBC">
        <w:rPr>
          <w:rFonts w:hint="eastAsia"/>
          <w:highlight w:val="darkCyan"/>
        </w:rPr>
        <w:t>CGI程序，负责EDID的查询和设置；</w:t>
      </w:r>
    </w:p>
    <w:p w:rsidR="00981A4A" w:rsidRPr="00351BBC" w:rsidRDefault="00981A4A" w:rsidP="008D028B">
      <w:pPr>
        <w:pStyle w:val="a6"/>
        <w:numPr>
          <w:ilvl w:val="0"/>
          <w:numId w:val="18"/>
        </w:numPr>
        <w:ind w:firstLineChars="0"/>
        <w:rPr>
          <w:highlight w:val="darkCyan"/>
        </w:rPr>
      </w:pPr>
      <w:r w:rsidRPr="00351BBC">
        <w:rPr>
          <w:rFonts w:hint="eastAsia"/>
          <w:highlight w:val="darkCyan"/>
        </w:rPr>
        <w:t>lig_isp.cgi (APP CGI):</w:t>
      </w:r>
      <w:r w:rsidR="00D92991" w:rsidRPr="00351BBC">
        <w:rPr>
          <w:rFonts w:hint="eastAsia"/>
          <w:highlight w:val="darkCyan"/>
        </w:rPr>
        <w:t>CGI程序，负责子板ISP功能，即用户串口与子板内部通讯直通功能；</w:t>
      </w:r>
    </w:p>
    <w:p w:rsidR="00981A4A" w:rsidRDefault="00981A4A" w:rsidP="008D028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lig_update.cgi (APP CGI):</w:t>
      </w:r>
      <w:r w:rsidR="00D92991">
        <w:rPr>
          <w:rFonts w:hint="eastAsia"/>
        </w:rPr>
        <w:t>CGI程序，负责升级相关功能，包括子板升级，控制板升级等；</w:t>
      </w:r>
    </w:p>
    <w:p w:rsidR="00981A4A" w:rsidRDefault="00981A4A" w:rsidP="00B969C0">
      <w:pPr>
        <w:pStyle w:val="a6"/>
      </w:pPr>
    </w:p>
    <w:p w:rsidR="00981A4A" w:rsidRDefault="00981A4A" w:rsidP="00B969C0">
      <w:pPr>
        <w:pStyle w:val="a6"/>
      </w:pPr>
      <w:r>
        <w:rPr>
          <w:rFonts w:hint="eastAsia"/>
        </w:rPr>
        <w:t>所有CGI文件</w:t>
      </w:r>
      <w:r w:rsidR="008A1734">
        <w:rPr>
          <w:rFonts w:hint="eastAsia"/>
        </w:rPr>
        <w:t>（APP CGI）</w:t>
      </w:r>
      <w:r>
        <w:rPr>
          <w:rFonts w:hint="eastAsia"/>
        </w:rPr>
        <w:t>存放在控制板的/nandflash/webserver/thttpd/www/cgi-bin文件夹中，cgi文件权限必须有可执行权限（+x）。</w:t>
      </w:r>
    </w:p>
    <w:p w:rsidR="00981A4A" w:rsidRPr="00981A4A" w:rsidRDefault="00981A4A" w:rsidP="00B969C0">
      <w:pPr>
        <w:pStyle w:val="a6"/>
      </w:pPr>
      <w:r>
        <w:rPr>
          <w:rFonts w:hint="eastAsia"/>
        </w:rPr>
        <w:t>所有网页文件存放在控制板的/nandflash/webserver/thttpd/www文件夹中，所有网页文件必须删除可执行权限（-x）。</w:t>
      </w:r>
    </w:p>
    <w:p w:rsidR="00981A4A" w:rsidRDefault="008A1734" w:rsidP="00B969C0">
      <w:pPr>
        <w:pStyle w:val="a6"/>
      </w:pPr>
      <w:r>
        <w:rPr>
          <w:rFonts w:hint="eastAsia"/>
        </w:rPr>
        <w:t>所有DLL文件存放在控制板的/nandflash/lib文件夹中。</w:t>
      </w:r>
    </w:p>
    <w:p w:rsidR="008A1734" w:rsidRPr="0023703D" w:rsidRDefault="008A1734" w:rsidP="00B969C0">
      <w:pPr>
        <w:pStyle w:val="a6"/>
      </w:pPr>
      <w:r>
        <w:rPr>
          <w:rFonts w:hint="eastAsia"/>
        </w:rPr>
        <w:t>所有APP文件，非CGI应用程序，存</w:t>
      </w:r>
      <w:r w:rsidR="00A219D1">
        <w:rPr>
          <w:rFonts w:hint="eastAsia"/>
        </w:rPr>
        <w:t>放</w:t>
      </w:r>
      <w:r>
        <w:rPr>
          <w:rFonts w:hint="eastAsia"/>
        </w:rPr>
        <w:t>在控制板的/nandflash/bin文件夹中，文件权限必须有可执行权限（+x）。</w:t>
      </w:r>
    </w:p>
    <w:p w:rsidR="0023703D" w:rsidRPr="00FA6048" w:rsidRDefault="0023703D" w:rsidP="00B969C0">
      <w:pPr>
        <w:pStyle w:val="a6"/>
      </w:pPr>
    </w:p>
    <w:p w:rsidR="00B969C0" w:rsidRDefault="008E31AF" w:rsidP="00B969C0">
      <w:pPr>
        <w:pStyle w:val="21"/>
      </w:pPr>
      <w:r>
        <w:rPr>
          <w:rFonts w:hint="eastAsia"/>
        </w:rPr>
        <w:t>主要功能概</w:t>
      </w:r>
      <w:r w:rsidR="00B969C0" w:rsidRPr="006E54B7">
        <w:rPr>
          <w:rFonts w:hint="eastAsia"/>
        </w:rPr>
        <w:t>述</w:t>
      </w:r>
    </w:p>
    <w:p w:rsidR="0011128C" w:rsidRDefault="008E31AF" w:rsidP="008D028B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配置文件功能：当前矩阵中所有信息，包括子板相关信息，都以json格式写入配置文件；</w:t>
      </w:r>
    </w:p>
    <w:p w:rsidR="008E31AF" w:rsidRPr="00940377" w:rsidRDefault="008E31AF" w:rsidP="008D028B">
      <w:pPr>
        <w:pStyle w:val="a6"/>
        <w:numPr>
          <w:ilvl w:val="0"/>
          <w:numId w:val="19"/>
        </w:numPr>
        <w:ind w:firstLineChars="0"/>
        <w:rPr>
          <w:highlight w:val="darkCyan"/>
        </w:rPr>
      </w:pPr>
      <w:r w:rsidRPr="00940377">
        <w:rPr>
          <w:rFonts w:hint="eastAsia"/>
          <w:highlight w:val="darkCyan"/>
        </w:rPr>
        <w:t>操作广播功能（k3-echo）：所有对矩阵的操作，成功后，都需要通过UART和已建立的TCP发送K3命令；</w:t>
      </w:r>
    </w:p>
    <w:p w:rsidR="008E31AF" w:rsidRDefault="008E31AF" w:rsidP="008D028B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网页功能：主要包括音视频切换，</w:t>
      </w:r>
      <w:r w:rsidR="0033755B" w:rsidRPr="00940377">
        <w:rPr>
          <w:rFonts w:hint="eastAsia"/>
          <w:highlight w:val="darkCyan"/>
        </w:rPr>
        <w:t>切换宏保存与使用，</w:t>
      </w:r>
      <w:r>
        <w:rPr>
          <w:rFonts w:hint="eastAsia"/>
        </w:rPr>
        <w:t>参数配置，</w:t>
      </w:r>
      <w:r w:rsidRPr="00940377">
        <w:rPr>
          <w:rFonts w:hint="eastAsia"/>
          <w:highlight w:val="darkCyan"/>
        </w:rPr>
        <w:t>EDID设置，</w:t>
      </w:r>
      <w:r>
        <w:rPr>
          <w:rFonts w:hint="eastAsia"/>
        </w:rPr>
        <w:t>升级，</w:t>
      </w:r>
      <w:r w:rsidRPr="00940377">
        <w:rPr>
          <w:rFonts w:hint="eastAsia"/>
          <w:highlight w:val="darkCyan"/>
        </w:rPr>
        <w:t>和ISP控制</w:t>
      </w:r>
      <w:r>
        <w:rPr>
          <w:rFonts w:hint="eastAsia"/>
        </w:rPr>
        <w:t>；</w:t>
      </w:r>
      <w:r w:rsidR="00C27B80">
        <w:rPr>
          <w:rFonts w:hint="eastAsia"/>
        </w:rPr>
        <w:t>整体网页风格，参考Kramer Network；</w:t>
      </w:r>
    </w:p>
    <w:p w:rsidR="008E7CB8" w:rsidRPr="008E31AF" w:rsidRDefault="008E7CB8" w:rsidP="008D028B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 xml:space="preserve">matrix network </w:t>
      </w:r>
      <w:r w:rsidR="00FA6048">
        <w:rPr>
          <w:rFonts w:hint="eastAsia"/>
        </w:rPr>
        <w:t>为矩阵在控制板中的</w:t>
      </w:r>
      <w:r w:rsidR="009E4C70">
        <w:rPr>
          <w:rFonts w:hint="eastAsia"/>
        </w:rPr>
        <w:t>网页系统；</w:t>
      </w:r>
    </w:p>
    <w:p w:rsidR="009D5572" w:rsidRPr="0011128C" w:rsidRDefault="009D5572" w:rsidP="0011128C">
      <w:pPr>
        <w:pStyle w:val="a6"/>
      </w:pPr>
    </w:p>
    <w:p w:rsidR="008E7CB8" w:rsidRDefault="00B969C0" w:rsidP="008E7CB8">
      <w:pPr>
        <w:pStyle w:val="21"/>
      </w:pPr>
      <w:r w:rsidRPr="006E54B7">
        <w:rPr>
          <w:rFonts w:hint="eastAsia"/>
        </w:rPr>
        <w:t>操作说明</w:t>
      </w:r>
      <w:r w:rsidR="00F045C8">
        <w:rPr>
          <w:rFonts w:hint="eastAsia"/>
        </w:rPr>
        <w:t>（</w:t>
      </w:r>
      <w:r w:rsidR="0007232F">
        <w:rPr>
          <w:rFonts w:hint="eastAsia"/>
        </w:rPr>
        <w:t>附</w:t>
      </w:r>
      <w:r w:rsidR="00F045C8">
        <w:rPr>
          <w:rFonts w:hint="eastAsia"/>
        </w:rPr>
        <w:t>网页图</w:t>
      </w:r>
      <w:r w:rsidR="00E83E8D">
        <w:rPr>
          <w:rFonts w:hint="eastAsia"/>
        </w:rPr>
        <w:t>例</w:t>
      </w:r>
      <w:r w:rsidR="00F045C8">
        <w:rPr>
          <w:rFonts w:hint="eastAsia"/>
        </w:rPr>
        <w:t>）</w:t>
      </w:r>
    </w:p>
    <w:p w:rsidR="00356C98" w:rsidRDefault="00356C98" w:rsidP="00356C98">
      <w:pPr>
        <w:pStyle w:val="a6"/>
      </w:pPr>
      <w:r>
        <w:rPr>
          <w:rFonts w:hint="eastAsia"/>
        </w:rPr>
        <w:t>IE基本的操作使用</w:t>
      </w:r>
      <w:r w:rsidRPr="00356C98">
        <w:rPr>
          <w:rFonts w:hint="eastAsia"/>
        </w:rPr>
        <w:t>GET方式，发送json格式指令给CGI（参考CGI功能）执行切换功能；</w:t>
      </w:r>
    </w:p>
    <w:p w:rsidR="00356C98" w:rsidRDefault="00356C98" w:rsidP="008D028B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查询操作</w:t>
      </w:r>
      <w:r w:rsidRPr="00356C98">
        <w:rPr>
          <w:rFonts w:hint="eastAsia"/>
        </w:rPr>
        <w:t>URL</w:t>
      </w:r>
      <w:r>
        <w:rPr>
          <w:rFonts w:hint="eastAsia"/>
        </w:rPr>
        <w:t>：</w:t>
      </w:r>
      <w:r w:rsidRPr="00356C98">
        <w:rPr>
          <w:rFonts w:hint="eastAsia"/>
        </w:rPr>
        <w:t>“&lt;IP地址&gt;/cgi-bin/</w:t>
      </w:r>
      <w:r>
        <w:rPr>
          <w:rFonts w:hint="eastAsia"/>
        </w:rPr>
        <w:t>CGI程序名称</w:t>
      </w:r>
      <w:r w:rsidRPr="00356C98">
        <w:rPr>
          <w:rFonts w:hint="eastAsia"/>
        </w:rPr>
        <w:t>?</w:t>
      </w:r>
      <w:r>
        <w:rPr>
          <w:rFonts w:hint="eastAsia"/>
        </w:rPr>
        <w:t>query</w:t>
      </w:r>
      <w:r w:rsidRPr="00356C98">
        <w:rPr>
          <w:rFonts w:hint="eastAsia"/>
        </w:rPr>
        <w:t>={json数据}”；</w:t>
      </w:r>
    </w:p>
    <w:p w:rsidR="00356C98" w:rsidRDefault="00356C98" w:rsidP="008D028B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设置操作URL：</w:t>
      </w:r>
      <w:r w:rsidRPr="00356C98">
        <w:rPr>
          <w:rFonts w:hint="eastAsia"/>
        </w:rPr>
        <w:t>“&lt;IP地址&gt;/cgi-bin/</w:t>
      </w:r>
      <w:r>
        <w:rPr>
          <w:rFonts w:hint="eastAsia"/>
        </w:rPr>
        <w:t>CGI程序名称</w:t>
      </w:r>
      <w:r w:rsidRPr="00356C98">
        <w:rPr>
          <w:rFonts w:hint="eastAsia"/>
        </w:rPr>
        <w:t>?</w:t>
      </w:r>
      <w:r>
        <w:rPr>
          <w:rFonts w:hint="eastAsia"/>
        </w:rPr>
        <w:t>update</w:t>
      </w:r>
      <w:r w:rsidRPr="00356C98">
        <w:rPr>
          <w:rFonts w:hint="eastAsia"/>
        </w:rPr>
        <w:t>={json数据}”；</w:t>
      </w:r>
    </w:p>
    <w:p w:rsidR="00397DF3" w:rsidRDefault="00397DF3" w:rsidP="00356C98">
      <w:pPr>
        <w:pStyle w:val="a6"/>
      </w:pPr>
    </w:p>
    <w:p w:rsidR="00397DF3" w:rsidRDefault="00D864EC" w:rsidP="00356C98">
      <w:pPr>
        <w:pStyle w:val="a6"/>
      </w:pPr>
      <w:r>
        <w:rPr>
          <w:rFonts w:hint="eastAsia"/>
        </w:rPr>
        <w:t>文件上载（PC-&gt;IE-&gt;matrix），使用POST方式发送文件；</w:t>
      </w:r>
    </w:p>
    <w:p w:rsidR="00D864EC" w:rsidRPr="00D864EC" w:rsidRDefault="00D864EC" w:rsidP="008D028B">
      <w:pPr>
        <w:pStyle w:val="a6"/>
        <w:numPr>
          <w:ilvl w:val="0"/>
          <w:numId w:val="28"/>
        </w:numPr>
        <w:ind w:firstLineChars="0"/>
      </w:pPr>
      <w:r w:rsidRPr="00D864EC">
        <w:rPr>
          <w:rFonts w:hint="eastAsia"/>
        </w:rPr>
        <w:t>URL:</w:t>
      </w:r>
      <w:r>
        <w:rPr>
          <w:rFonts w:hint="eastAsia"/>
        </w:rPr>
        <w:t>“&lt;</w:t>
      </w:r>
      <w:r w:rsidRPr="00D864EC">
        <w:rPr>
          <w:rFonts w:hint="eastAsia"/>
        </w:rPr>
        <w:t>IP地址</w:t>
      </w:r>
      <w:r>
        <w:rPr>
          <w:rFonts w:hint="eastAsia"/>
        </w:rPr>
        <w:t>&gt;</w:t>
      </w:r>
      <w:r w:rsidRPr="00D864EC">
        <w:rPr>
          <w:rFonts w:hint="eastAsia"/>
        </w:rPr>
        <w:t>/cgi-bin/</w:t>
      </w:r>
      <w:r>
        <w:rPr>
          <w:rFonts w:hint="eastAsia"/>
        </w:rPr>
        <w:t>CGI程序名称”；</w:t>
      </w:r>
    </w:p>
    <w:p w:rsidR="00D864EC" w:rsidRPr="00D864EC" w:rsidRDefault="00D864EC" w:rsidP="00D864EC">
      <w:pPr>
        <w:pStyle w:val="a6"/>
      </w:pPr>
      <w:r w:rsidRPr="00D864EC">
        <w:rPr>
          <w:rFonts w:hint="eastAsia"/>
        </w:rPr>
        <w:t>POST方式</w:t>
      </w:r>
      <w:r>
        <w:rPr>
          <w:rFonts w:hint="eastAsia"/>
        </w:rPr>
        <w:t>传输的文件信息段，需要包含“filesize”和“filename”信息；</w:t>
      </w:r>
    </w:p>
    <w:p w:rsidR="00D864EC" w:rsidRDefault="00D864EC" w:rsidP="00356C98">
      <w:pPr>
        <w:pStyle w:val="a6"/>
      </w:pPr>
    </w:p>
    <w:p w:rsidR="00766758" w:rsidRDefault="00403EF0" w:rsidP="00356C98">
      <w:pPr>
        <w:pStyle w:val="a6"/>
      </w:pPr>
      <w:r>
        <w:rPr>
          <w:rFonts w:hint="eastAsia"/>
        </w:rPr>
        <w:t>URL</w:t>
      </w:r>
      <w:r w:rsidR="00766758">
        <w:rPr>
          <w:rFonts w:hint="eastAsia"/>
        </w:rPr>
        <w:t>说明：</w:t>
      </w:r>
    </w:p>
    <w:p w:rsidR="00766758" w:rsidRDefault="00403EF0" w:rsidP="008D028B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“&lt;</w:t>
      </w:r>
      <w:r w:rsidRPr="00D864EC">
        <w:rPr>
          <w:rFonts w:hint="eastAsia"/>
        </w:rPr>
        <w:t>IP地址</w:t>
      </w:r>
      <w:r>
        <w:rPr>
          <w:rFonts w:hint="eastAsia"/>
        </w:rPr>
        <w:t>&gt;</w:t>
      </w:r>
      <w:r w:rsidRPr="00D864EC">
        <w:rPr>
          <w:rFonts w:hint="eastAsia"/>
        </w:rPr>
        <w:t>/cgi-bin</w:t>
      </w:r>
      <w:r>
        <w:rPr>
          <w:rFonts w:hint="eastAsia"/>
        </w:rPr>
        <w:t>”</w:t>
      </w:r>
      <w:r w:rsidR="00766758">
        <w:rPr>
          <w:rFonts w:hint="eastAsia"/>
        </w:rPr>
        <w:t>：</w:t>
      </w:r>
      <w:r>
        <w:rPr>
          <w:rFonts w:hint="eastAsia"/>
        </w:rPr>
        <w:t>为固定段，必须有，由于cgi程序位于cgi-bin文件夹中，因此必须</w:t>
      </w:r>
      <w:r>
        <w:rPr>
          <w:rFonts w:hint="eastAsia"/>
        </w:rPr>
        <w:lastRenderedPageBreak/>
        <w:t>包含此路径；</w:t>
      </w:r>
    </w:p>
    <w:p w:rsidR="00766758" w:rsidRDefault="00403EF0" w:rsidP="008D028B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“CGI</w:t>
      </w:r>
      <w:r w:rsidR="009F7430">
        <w:rPr>
          <w:rFonts w:hint="eastAsia"/>
        </w:rPr>
        <w:t>程序名称”</w:t>
      </w:r>
      <w:r w:rsidR="00766758">
        <w:rPr>
          <w:rFonts w:hint="eastAsia"/>
        </w:rPr>
        <w:t>：指示</w:t>
      </w:r>
      <w:r w:rsidR="009F7430">
        <w:rPr>
          <w:rFonts w:hint="eastAsia"/>
        </w:rPr>
        <w:t>向哪</w:t>
      </w:r>
      <w:r>
        <w:rPr>
          <w:rFonts w:hint="eastAsia"/>
        </w:rPr>
        <w:t>个cgi程序获取对应信息；</w:t>
      </w:r>
    </w:p>
    <w:p w:rsidR="00766758" w:rsidRDefault="00403EF0" w:rsidP="008D028B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“query”</w:t>
      </w:r>
      <w:r w:rsidR="00766758">
        <w:rPr>
          <w:rFonts w:hint="eastAsia"/>
        </w:rPr>
        <w:t>：</w:t>
      </w:r>
      <w:r>
        <w:rPr>
          <w:rFonts w:hint="eastAsia"/>
        </w:rPr>
        <w:t>表示查询操作；</w:t>
      </w:r>
    </w:p>
    <w:p w:rsidR="00766758" w:rsidRDefault="00403EF0" w:rsidP="008D028B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“update”</w:t>
      </w:r>
      <w:r w:rsidR="00766758">
        <w:rPr>
          <w:rFonts w:hint="eastAsia"/>
        </w:rPr>
        <w:t>：</w:t>
      </w:r>
      <w:r>
        <w:rPr>
          <w:rFonts w:hint="eastAsia"/>
        </w:rPr>
        <w:t>表示设置操作；</w:t>
      </w:r>
    </w:p>
    <w:p w:rsidR="00766758" w:rsidRDefault="00403EF0" w:rsidP="008D028B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“=”</w:t>
      </w:r>
      <w:r w:rsidR="00766758">
        <w:rPr>
          <w:rFonts w:hint="eastAsia"/>
        </w:rPr>
        <w:t>：固定格式，</w:t>
      </w:r>
      <w:r>
        <w:rPr>
          <w:rFonts w:hint="eastAsia"/>
        </w:rPr>
        <w:t>必须有；</w:t>
      </w:r>
    </w:p>
    <w:p w:rsidR="00403EF0" w:rsidRDefault="00403EF0" w:rsidP="008D028B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“</w:t>
      </w:r>
      <w:r w:rsidRPr="00356C98">
        <w:rPr>
          <w:rFonts w:hint="eastAsia"/>
        </w:rPr>
        <w:t>{json数据}</w:t>
      </w:r>
      <w:r>
        <w:rPr>
          <w:rFonts w:hint="eastAsia"/>
        </w:rPr>
        <w:t>”</w:t>
      </w:r>
      <w:r w:rsidR="00766758">
        <w:rPr>
          <w:rFonts w:hint="eastAsia"/>
        </w:rPr>
        <w:t>：</w:t>
      </w:r>
      <w:r>
        <w:rPr>
          <w:rFonts w:hint="eastAsia"/>
        </w:rPr>
        <w:t>不同操作对应的</w:t>
      </w:r>
      <w:r w:rsidR="00992AD8">
        <w:rPr>
          <w:rFonts w:hint="eastAsia"/>
        </w:rPr>
        <w:t>参数信息，可以理解为json格式命令；</w:t>
      </w:r>
    </w:p>
    <w:p w:rsidR="00403EF0" w:rsidRDefault="00403EF0" w:rsidP="00356C98">
      <w:pPr>
        <w:pStyle w:val="a6"/>
      </w:pPr>
    </w:p>
    <w:p w:rsidR="00DE4C66" w:rsidRDefault="00DE4C66" w:rsidP="00356C98">
      <w:pPr>
        <w:pStyle w:val="a6"/>
      </w:pPr>
      <w:r>
        <w:rPr>
          <w:rFonts w:hint="eastAsia"/>
        </w:rPr>
        <w:t>JSON数据格式</w:t>
      </w:r>
      <w:r w:rsidR="00681843">
        <w:rPr>
          <w:rFonts w:hint="eastAsia"/>
        </w:rPr>
        <w:t>索引</w:t>
      </w:r>
      <w:r>
        <w:rPr>
          <w:rFonts w:hint="eastAsia"/>
        </w:rPr>
        <w:t>说明：</w:t>
      </w:r>
    </w:p>
    <w:p w:rsidR="00DE4C66" w:rsidRDefault="00BC24EB" w:rsidP="00356C98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 w:rsidR="00721E49">
        <w:rPr>
          <w:rFonts w:hint="eastAsia"/>
          <w:highlight w:val="yellow"/>
        </w:rPr>
        <w:t>xx</w:t>
      </w:r>
      <w:r w:rsidRPr="00B7291A">
        <w:rPr>
          <w:rFonts w:hint="eastAsia"/>
          <w:highlight w:val="yellow"/>
        </w:rPr>
        <w:t>_IE]</w:t>
      </w:r>
      <w:r>
        <w:rPr>
          <w:rFonts w:hint="eastAsia"/>
        </w:rPr>
        <w:t xml:space="preserve"> : 查询信息的第</w:t>
      </w:r>
      <w:r w:rsidR="00721E49">
        <w:rPr>
          <w:rFonts w:hint="eastAsia"/>
        </w:rPr>
        <w:t>xx</w:t>
      </w:r>
      <w:r>
        <w:rPr>
          <w:rFonts w:hint="eastAsia"/>
        </w:rPr>
        <w:t>号命令，由IE发出；</w:t>
      </w:r>
    </w:p>
    <w:p w:rsidR="00BC24EB" w:rsidRDefault="00BC24EB" w:rsidP="00356C98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="00721E49">
        <w:rPr>
          <w:rFonts w:hint="eastAsia"/>
          <w:highlight w:val="yellow"/>
        </w:rPr>
        <w:t>_xx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 xml:space="preserve"> :查询信息的第</w:t>
      </w:r>
      <w:r w:rsidR="00721E49">
        <w:rPr>
          <w:rFonts w:hint="eastAsia"/>
        </w:rPr>
        <w:t>xx</w:t>
      </w:r>
      <w:r>
        <w:rPr>
          <w:rFonts w:hint="eastAsia"/>
        </w:rPr>
        <w:t>号命令，CGI返回，并且是成功过程；</w:t>
      </w:r>
    </w:p>
    <w:p w:rsidR="00BC24EB" w:rsidRDefault="00BC24EB" w:rsidP="00BC24EB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="00721E49">
        <w:rPr>
          <w:rFonts w:hint="eastAsia"/>
          <w:highlight w:val="yellow"/>
        </w:rPr>
        <w:t>_xx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 xml:space="preserve"> :查询信息的第</w:t>
      </w:r>
      <w:r w:rsidR="00721E49">
        <w:rPr>
          <w:rFonts w:hint="eastAsia"/>
        </w:rPr>
        <w:t>xx</w:t>
      </w:r>
      <w:r>
        <w:rPr>
          <w:rFonts w:hint="eastAsia"/>
        </w:rPr>
        <w:t>号命令，CGI返回，成功失败；</w:t>
      </w:r>
    </w:p>
    <w:p w:rsidR="00721E49" w:rsidRDefault="00721E49" w:rsidP="00721E49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xx</w:t>
      </w:r>
      <w:r w:rsidRPr="00B7291A">
        <w:rPr>
          <w:rFonts w:hint="eastAsia"/>
          <w:highlight w:val="yellow"/>
        </w:rPr>
        <w:t>_IE]</w:t>
      </w:r>
      <w:r>
        <w:rPr>
          <w:rFonts w:hint="eastAsia"/>
        </w:rPr>
        <w:t xml:space="preserve"> : 设置信息的第xx号命令，由IE发出；</w:t>
      </w:r>
    </w:p>
    <w:p w:rsidR="00721E49" w:rsidRDefault="00721E49" w:rsidP="00721E49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SET_xx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 xml:space="preserve"> :设置信息的第xx号命令，CGI返回，并且是成功过程；</w:t>
      </w:r>
    </w:p>
    <w:p w:rsidR="00721E49" w:rsidRDefault="00721E49" w:rsidP="00721E49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SET_xx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 xml:space="preserve"> :设置信息的第xx号命令，CGI返回，成功失败；</w:t>
      </w:r>
    </w:p>
    <w:p w:rsidR="00BC24EB" w:rsidRDefault="00D836B7" w:rsidP="00356C98">
      <w:pPr>
        <w:pStyle w:val="a6"/>
      </w:pPr>
      <w:r>
        <w:rPr>
          <w:rFonts w:hint="eastAsia"/>
          <w:highlight w:val="yellow"/>
        </w:rPr>
        <w:t>[ERROR_xxx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 xml:space="preserve"> ：第xxx号错误；</w:t>
      </w:r>
    </w:p>
    <w:p w:rsidR="00D836B7" w:rsidRDefault="00D836B7" w:rsidP="00D836B7">
      <w:pPr>
        <w:pStyle w:val="a6"/>
      </w:pPr>
      <w:r>
        <w:rPr>
          <w:rFonts w:hint="eastAsia"/>
          <w:highlight w:val="yellow"/>
        </w:rPr>
        <w:t>[WARN_xxx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 xml:space="preserve"> ：第xxx号警告；</w:t>
      </w:r>
    </w:p>
    <w:p w:rsidR="00D836B7" w:rsidRPr="00BC24EB" w:rsidRDefault="00D836B7" w:rsidP="00356C98">
      <w:pPr>
        <w:pStyle w:val="a6"/>
      </w:pPr>
    </w:p>
    <w:p w:rsidR="00DE4C66" w:rsidRPr="00766758" w:rsidRDefault="00DE4C66" w:rsidP="00356C98">
      <w:pPr>
        <w:pStyle w:val="a6"/>
      </w:pPr>
    </w:p>
    <w:p w:rsidR="00B969C0" w:rsidRDefault="00F045C8" w:rsidP="00435D19">
      <w:pPr>
        <w:pStyle w:val="30"/>
      </w:pPr>
      <w:r>
        <w:rPr>
          <w:rFonts w:hint="eastAsia"/>
        </w:rPr>
        <w:t>起始网页</w:t>
      </w:r>
    </w:p>
    <w:p w:rsidR="00E83E8D" w:rsidRDefault="00E83E8D" w:rsidP="00E83E8D">
      <w:pPr>
        <w:pStyle w:val="40"/>
      </w:pPr>
      <w:r>
        <w:rPr>
          <w:rFonts w:hint="eastAsia"/>
        </w:rPr>
        <w:t>网页图例</w:t>
      </w:r>
    </w:p>
    <w:p w:rsidR="00750F32" w:rsidRPr="00750F32" w:rsidRDefault="00750F32" w:rsidP="00750F32">
      <w:pPr>
        <w:pStyle w:val="50"/>
      </w:pPr>
      <w:r>
        <w:rPr>
          <w:rFonts w:hint="eastAsia"/>
        </w:rPr>
        <w:t>初始化界面</w:t>
      </w:r>
    </w:p>
    <w:p w:rsidR="00544F63" w:rsidRDefault="00ED20E6" w:rsidP="00B969C0">
      <w:pPr>
        <w:pStyle w:val="a6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19.6pt;margin-top:3.1pt;width:184.85pt;height:30.25pt;z-index:251639808" filled="f" stroked="f">
            <v:textbox style="mso-next-textbox:#_x0000_s2053">
              <w:txbxContent>
                <w:p w:rsidR="0050730E" w:rsidRPr="00544F63" w:rsidRDefault="0050730E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</w:p>
              </w:txbxContent>
            </v:textbox>
          </v:shape>
        </w:pict>
      </w:r>
      <w:r>
        <w:pict>
          <v:group id="_x0000_s2051" editas="canvas" style="position:absolute;margin-left:0;margin-top:0;width:403.9pt;height:281.25pt;z-index:251638784;mso-position-horizontal-relative:char;mso-position-vertical-relative:line" coordorigin="1869,8357" coordsize="8078,562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0" type="#_x0000_t75" style="position:absolute;left:1869;top:8357;width:8078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054" style="position:absolute;left:1869;top:9404;width:1338;height:4578" fillcolor="gray [1629]" strokecolor="gray [1629]"/>
            <v:rect id="_x0000_s2052" style="position:absolute;left:1869;top:8357;width:8078;height:464" fillcolor="black [3213]"/>
            <v:shape id="_x0000_s2057" type="#_x0000_t202" style="position:absolute;left:1869;top:9404;width:1475;height:544" filled="f" fillcolor="#f2f2f2 [3052]" stroked="f" strokecolor="black [3213]">
              <v:textbox style="mso-next-textbox:#_x0000_s2057">
                <w:txbxContent>
                  <w:p w:rsidR="0050730E" w:rsidRPr="007244D0" w:rsidRDefault="0050730E" w:rsidP="000A1727">
                    <w:pPr>
                      <w:rPr>
                        <w:b/>
                        <w:color w:val="C4BC96" w:themeColor="background2" w:themeShade="BF"/>
                      </w:rPr>
                    </w:pPr>
                    <w:r w:rsidRPr="007244D0">
                      <w:rPr>
                        <w:rFonts w:hint="eastAsia"/>
                        <w:b/>
                        <w:color w:val="C4BC96" w:themeColor="background2" w:themeShade="BF"/>
                      </w:rPr>
                      <w:t>Switch</w:t>
                    </w:r>
                  </w:p>
                </w:txbxContent>
              </v:textbox>
            </v:shape>
            <v:shape id="_x0000_s2059" type="#_x0000_t202" style="position:absolute;left:5709;top:10838;width:2383;height:476" filled="f" stroked="f">
              <v:textbox style="mso-next-textbox:#_x0000_s2059">
                <w:txbxContent>
                  <w:p w:rsidR="0050730E" w:rsidRDefault="0050730E" w:rsidP="000A1727">
                    <w:r>
                      <w:rPr>
                        <w:rFonts w:hint="eastAsia"/>
                      </w:rPr>
                      <w:t xml:space="preserve">Matrix Initial </w:t>
                    </w:r>
                    <w:r>
                      <w:t>……</w:t>
                    </w:r>
                  </w:p>
                </w:txbxContent>
              </v:textbox>
            </v:shape>
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<v:stroke joinstyle="miter"/>
              <v:formulas>
                <v:f eqn="sum 10800 0 #0"/>
                <v:f eqn="prod @0 30274 32768"/>
                <v:f eqn="prod @0 12540 32768"/>
                <v:f eqn="sum @1 10800 0"/>
                <v:f eqn="sum @2 10800 0"/>
                <v:f eqn="sum 10800 0 @1"/>
                <v:f eqn="sum 10800 0 @2"/>
                <v:f eqn="prod @0 23170 32768"/>
                <v:f eqn="sum @7 10800 0"/>
                <v:f eqn="sum 10800 0 @7"/>
                <v:f eqn="prod @5 3 4"/>
                <v:f eqn="prod @6 3 4"/>
                <v:f eqn="sum @10 791 0"/>
                <v:f eqn="sum @11 791 0"/>
                <v:f eqn="sum @11 2700 0"/>
                <v:f eqn="sum 21600 0 @10"/>
                <v:f eqn="sum 21600 0 @12"/>
                <v:f eqn="sum 21600 0 @13"/>
                <v:f eqn="sum 21600 0 @14"/>
                <v:f eqn="val #0"/>
                <v:f eqn="sum 21600 0 #0"/>
              </v:formulas>
              <v:path o:connecttype="rect" textboxrect="@9,@9,@8,@8"/>
              <v:handles>
                <v:h position="#0,center" xrange="2700,10125"/>
              </v:handles>
            </v:shapetype>
            <v:shape id="_x0000_s2060" type="#_x0000_t183" style="position:absolute;left:6430;top:11314;width:532;height:533"/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2063" type="#_x0000_t5" style="position:absolute;left:3029;top:9052;width:223;height:155;rotation:270" fillcolor="gray [1629]"/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_x0000_s2427" type="#_x0000_t62" style="position:absolute;left:3063;top:9241;width:1217;height:606" adj="213,28693">
              <v:textbox style="mso-next-textbox:#_x0000_s2427">
                <w:txbxContent>
                  <w:p w:rsidR="0050730E" w:rsidRDefault="0050730E" w:rsidP="000A1727">
                    <w:r>
                      <w:rPr>
                        <w:rFonts w:hint="eastAsia"/>
                      </w:rPr>
                      <w:t>导航栏</w:t>
                    </w:r>
                  </w:p>
                </w:txbxContent>
              </v:textbox>
            </v:shape>
            <v:shape id="_x0000_s2454" type="#_x0000_t202" style="position:absolute;left:1869;top:9948;width:1475;height:544" filled="f" fillcolor="#f2f2f2 [3052]" stroked="f" strokecolor="black [3213]">
              <v:textbox style="mso-next-textbox:#_x0000_s2454">
                <w:txbxContent>
                  <w:p w:rsidR="0050730E" w:rsidRPr="007244D0" w:rsidRDefault="0050730E" w:rsidP="000A1727">
                    <w:pPr>
                      <w:rPr>
                        <w:b/>
                        <w:color w:val="C4BC96" w:themeColor="background2" w:themeShade="BF"/>
                      </w:rPr>
                    </w:pPr>
                    <w:r w:rsidRPr="007244D0">
                      <w:rPr>
                        <w:rFonts w:hint="eastAsia"/>
                        <w:b/>
                        <w:color w:val="C4BC96" w:themeColor="background2" w:themeShade="BF"/>
                      </w:rPr>
                      <w:t>EDID</w:t>
                    </w:r>
                  </w:p>
                </w:txbxContent>
              </v:textbox>
            </v:shape>
            <v:shape id="_x0000_s2455" type="#_x0000_t202" style="position:absolute;left:1869;top:10492;width:1475;height:544" filled="f" fillcolor="#f2f2f2 [3052]" stroked="f" strokecolor="black [3213]">
              <v:textbox style="mso-next-textbox:#_x0000_s2455">
                <w:txbxContent>
                  <w:p w:rsidR="0050730E" w:rsidRPr="007244D0" w:rsidRDefault="0050730E" w:rsidP="000A1727">
                    <w:pPr>
                      <w:rPr>
                        <w:b/>
                        <w:color w:val="C4BC96" w:themeColor="background2" w:themeShade="BF"/>
                      </w:rPr>
                    </w:pPr>
                    <w:r w:rsidRPr="007244D0">
                      <w:rPr>
                        <w:rFonts w:hint="eastAsia"/>
                        <w:b/>
                        <w:color w:val="C4BC96" w:themeColor="background2" w:themeShade="BF"/>
                      </w:rPr>
                      <w:t>Configure</w:t>
                    </w:r>
                  </w:p>
                </w:txbxContent>
              </v:textbox>
            </v:shape>
            <v:shape id="_x0000_s2456" type="#_x0000_t202" style="position:absolute;left:1869;top:11036;width:1475;height:544" filled="f" fillcolor="#f2f2f2 [3052]" stroked="f" strokecolor="black [3213]">
              <v:textbox style="mso-next-textbox:#_x0000_s2456">
                <w:txbxContent>
                  <w:p w:rsidR="0050730E" w:rsidRPr="007244D0" w:rsidRDefault="0050730E" w:rsidP="000A1727">
                    <w:pPr>
                      <w:rPr>
                        <w:b/>
                        <w:color w:val="C4BC96" w:themeColor="background2" w:themeShade="BF"/>
                      </w:rPr>
                    </w:pPr>
                    <w:r w:rsidRPr="007244D0">
                      <w:rPr>
                        <w:rFonts w:hint="eastAsia"/>
                        <w:b/>
                        <w:color w:val="C4BC96" w:themeColor="background2" w:themeShade="BF"/>
                      </w:rPr>
                      <w:t>About</w:t>
                    </w:r>
                  </w:p>
                </w:txbxContent>
              </v:textbox>
            </v:shape>
            <v:shape id="_x0000_s2457" type="#_x0000_t62" style="position:absolute;left:7965;top:9018;width:1217;height:606" adj="-1296,-12653">
              <v:textbox style="mso-next-textbox:#_x0000_s2457">
                <w:txbxContent>
                  <w:p w:rsidR="0050730E" w:rsidRDefault="0050730E" w:rsidP="000A1727">
                    <w:r>
                      <w:rPr>
                        <w:rFonts w:hint="eastAsia"/>
                      </w:rPr>
                      <w:t>标题栏</w:t>
                    </w:r>
                  </w:p>
                </w:txbxContent>
              </v:textbox>
            </v:shape>
            <v:shape id="_x0000_s2458" type="#_x0000_t62" style="position:absolute;left:8029;top:10492;width:1675;height:606" adj="155,33790">
              <v:textbox style="mso-next-textbox:#_x0000_s2458">
                <w:txbxContent>
                  <w:p w:rsidR="0050730E" w:rsidRDefault="0050730E" w:rsidP="000A1727">
                    <w:r>
                      <w:rPr>
                        <w:rFonts w:hint="eastAsia"/>
                      </w:rPr>
                      <w:t>功能显示区</w:t>
                    </w:r>
                  </w:p>
                </w:txbxContent>
              </v:textbox>
            </v:shape>
          </v:group>
        </w:pict>
      </w:r>
      <w:r>
        <w:pict>
          <v:shape id="_x0000_i1040" type="#_x0000_t75" style="width:405.4pt;height:282.2pt">
            <v:imagedata croptop="-65520f" cropbottom="65520f"/>
          </v:shape>
        </w:pict>
      </w:r>
    </w:p>
    <w:p w:rsidR="000A1727" w:rsidRPr="00D37256" w:rsidRDefault="00D37256" w:rsidP="00D37256">
      <w:pPr>
        <w:pStyle w:val="af5"/>
        <w:jc w:val="center"/>
        <w:rPr>
          <w:b/>
          <w:sz w:val="13"/>
          <w:szCs w:val="13"/>
        </w:rPr>
      </w:pPr>
      <w:r w:rsidRPr="00D37256">
        <w:rPr>
          <w:rFonts w:hint="eastAsia"/>
          <w:b/>
          <w:sz w:val="13"/>
          <w:szCs w:val="13"/>
        </w:rPr>
        <w:t>图</w:t>
      </w:r>
      <w:r w:rsidRPr="00D37256">
        <w:rPr>
          <w:rFonts w:hint="eastAsia"/>
          <w:b/>
          <w:sz w:val="13"/>
          <w:szCs w:val="13"/>
        </w:rPr>
        <w:t xml:space="preserve"> </w:t>
      </w:r>
      <w:r w:rsidR="00ED20E6" w:rsidRPr="00D37256">
        <w:rPr>
          <w:b/>
          <w:sz w:val="13"/>
          <w:szCs w:val="13"/>
        </w:rPr>
        <w:fldChar w:fldCharType="begin"/>
      </w:r>
      <w:r w:rsidRPr="00D37256">
        <w:rPr>
          <w:b/>
          <w:sz w:val="13"/>
          <w:szCs w:val="13"/>
        </w:rPr>
        <w:instrText xml:space="preserve"> </w:instrText>
      </w:r>
      <w:r w:rsidRPr="00D37256">
        <w:rPr>
          <w:rFonts w:hint="eastAsia"/>
          <w:b/>
          <w:sz w:val="13"/>
          <w:szCs w:val="13"/>
        </w:rPr>
        <w:instrText xml:space="preserve">SEQ </w:instrText>
      </w:r>
      <w:r w:rsidRPr="00D37256">
        <w:rPr>
          <w:rFonts w:hint="eastAsia"/>
          <w:b/>
          <w:sz w:val="13"/>
          <w:szCs w:val="13"/>
        </w:rPr>
        <w:instrText>图</w:instrText>
      </w:r>
      <w:r w:rsidRPr="00D37256">
        <w:rPr>
          <w:rFonts w:hint="eastAsia"/>
          <w:b/>
          <w:sz w:val="13"/>
          <w:szCs w:val="13"/>
        </w:rPr>
        <w:instrText xml:space="preserve"> \* ARABIC</w:instrText>
      </w:r>
      <w:r w:rsidRPr="00D37256">
        <w:rPr>
          <w:b/>
          <w:sz w:val="13"/>
          <w:szCs w:val="13"/>
        </w:rPr>
        <w:instrText xml:space="preserve"> </w:instrText>
      </w:r>
      <w:r w:rsidR="00ED20E6" w:rsidRPr="00D37256">
        <w:rPr>
          <w:b/>
          <w:sz w:val="13"/>
          <w:szCs w:val="13"/>
        </w:rPr>
        <w:fldChar w:fldCharType="separate"/>
      </w:r>
      <w:r w:rsidR="00C56D0F">
        <w:rPr>
          <w:b/>
          <w:noProof/>
          <w:sz w:val="13"/>
          <w:szCs w:val="13"/>
        </w:rPr>
        <w:t>2</w:t>
      </w:r>
      <w:r w:rsidR="00ED20E6" w:rsidRPr="00D37256">
        <w:rPr>
          <w:b/>
          <w:sz w:val="13"/>
          <w:szCs w:val="13"/>
        </w:rPr>
        <w:fldChar w:fldCharType="end"/>
      </w:r>
      <w:r w:rsidRPr="00D37256">
        <w:rPr>
          <w:rFonts w:hint="eastAsia"/>
          <w:b/>
          <w:sz w:val="13"/>
          <w:szCs w:val="13"/>
        </w:rPr>
        <w:t>：初始化界面（草图）</w:t>
      </w:r>
    </w:p>
    <w:p w:rsidR="00D37256" w:rsidRDefault="00D37256" w:rsidP="000A1727"/>
    <w:p w:rsidR="00750F32" w:rsidRDefault="00750F32" w:rsidP="00750F32">
      <w:pPr>
        <w:pStyle w:val="50"/>
      </w:pPr>
      <w:r>
        <w:rPr>
          <w:rFonts w:hint="eastAsia"/>
        </w:rPr>
        <w:t>初始化失败</w:t>
      </w:r>
    </w:p>
    <w:p w:rsidR="000A1727" w:rsidRDefault="00ED20E6" w:rsidP="000A1727">
      <w:pPr>
        <w:pStyle w:val="a6"/>
      </w:pPr>
      <w:r>
        <w:rPr>
          <w:noProof/>
        </w:rPr>
        <w:pict>
          <v:shape id="_x0000_s2473" type="#_x0000_t202" style="position:absolute;left:0;text-align:left;margin-left:19.6pt;margin-top:3.1pt;width:184.85pt;height:30.25pt;z-index:251666432" filled="f" stroked="f">
            <v:textbox style="mso-next-textbox:#_x0000_s2473">
              <w:txbxContent>
                <w:p w:rsidR="0050730E" w:rsidRPr="00544F63" w:rsidRDefault="0050730E" w:rsidP="000A1727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</w:p>
              </w:txbxContent>
            </v:textbox>
          </v:shape>
        </w:pict>
      </w:r>
      <w:r>
        <w:pict>
          <v:group id="_x0000_s2459" editas="canvas" style="position:absolute;margin-left:0;margin-top:0;width:403.9pt;height:281.25pt;z-index:251637760;mso-position-horizontal-relative:char;mso-position-vertical-relative:line" coordorigin="1869,8357" coordsize="8078,5625">
            <o:lock v:ext="edit" aspectratio="t"/>
            <v:shape id="_x0000_s2460" type="#_x0000_t75" style="position:absolute;left:1869;top:8357;width:8078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461" style="position:absolute;left:1869;top:9404;width:1338;height:4578" fillcolor="gray [1629]" strokecolor="gray [1629]"/>
            <v:rect id="_x0000_s2462" style="position:absolute;left:1869;top:8357;width:8078;height:464" fillcolor="black [3213]"/>
            <v:shape id="_x0000_s2463" type="#_x0000_t202" style="position:absolute;left:1869;top:9404;width:1475;height:544" filled="f" fillcolor="#f2f2f2 [3052]" stroked="f" strokecolor="black [3213]">
              <v:textbox style="mso-next-textbox:#_x0000_s2463">
                <w:txbxContent>
                  <w:p w:rsidR="0050730E" w:rsidRPr="007244D0" w:rsidRDefault="0050730E" w:rsidP="000A1727">
                    <w:pPr>
                      <w:rPr>
                        <w:b/>
                        <w:color w:val="C4BC96" w:themeColor="background2" w:themeShade="BF"/>
                      </w:rPr>
                    </w:pPr>
                    <w:r w:rsidRPr="007244D0">
                      <w:rPr>
                        <w:rFonts w:hint="eastAsia"/>
                        <w:b/>
                        <w:color w:val="C4BC96" w:themeColor="background2" w:themeShade="BF"/>
                      </w:rPr>
                      <w:t>Switch</w:t>
                    </w:r>
                  </w:p>
                </w:txbxContent>
              </v:textbox>
            </v:shape>
            <v:shape id="_x0000_s2464" type="#_x0000_t202" style="position:absolute;left:4088;top:10560;width:5317;height:1020" fillcolor="white [3212]" strokecolor="#bfbfbf [2412]">
              <v:textbox style="mso-next-textbox:#_x0000_s2464">
                <w:txbxContent>
                  <w:p w:rsidR="0050730E" w:rsidRPr="004314D6" w:rsidRDefault="0050730E" w:rsidP="000A1727">
                    <w:pPr>
                      <w:rPr>
                        <w:rStyle w:val="shorttext"/>
                        <w:color w:val="FF0000"/>
                      </w:rPr>
                    </w:pPr>
                    <w:r w:rsidRPr="004314D6">
                      <w:rPr>
                        <w:rStyle w:val="shorttext"/>
                        <w:rFonts w:hint="eastAsia"/>
                        <w:color w:val="FF0000"/>
                      </w:rPr>
                      <w:t xml:space="preserve">System </w:t>
                    </w:r>
                    <w:r>
                      <w:rPr>
                        <w:rStyle w:val="shorttext"/>
                        <w:rFonts w:hint="eastAsia"/>
                        <w:color w:val="FF0000"/>
                      </w:rPr>
                      <w:t>E</w:t>
                    </w:r>
                    <w:r w:rsidRPr="004314D6">
                      <w:rPr>
                        <w:rStyle w:val="shorttext"/>
                        <w:rFonts w:hint="eastAsia"/>
                        <w:color w:val="FF0000"/>
                      </w:rPr>
                      <w:t>xception</w:t>
                    </w:r>
                    <w:r>
                      <w:rPr>
                        <w:rStyle w:val="shorttext"/>
                        <w:rFonts w:hint="eastAsia"/>
                        <w:color w:val="FF0000"/>
                      </w:rPr>
                      <w:t>！</w:t>
                    </w:r>
                  </w:p>
                  <w:p w:rsidR="0050730E" w:rsidRPr="000A1727" w:rsidRDefault="0050730E" w:rsidP="000A1727">
                    <w:r w:rsidRPr="004314D6">
                      <w:rPr>
                        <w:rStyle w:val="shorttext"/>
                        <w:color w:val="FF0000"/>
                      </w:rPr>
                      <w:t>Please</w:t>
                    </w:r>
                    <w:r w:rsidRPr="004314D6">
                      <w:rPr>
                        <w:rStyle w:val="shorttext"/>
                        <w:rFonts w:hint="eastAsia"/>
                        <w:color w:val="FF0000"/>
                      </w:rPr>
                      <w:t xml:space="preserve"> </w:t>
                    </w:r>
                    <w:r w:rsidRPr="004314D6">
                      <w:rPr>
                        <w:rStyle w:val="shorttext"/>
                        <w:color w:val="FF0000"/>
                      </w:rPr>
                      <w:t xml:space="preserve">check the network </w:t>
                    </w:r>
                    <w:r>
                      <w:rPr>
                        <w:rStyle w:val="shorttext"/>
                        <w:rFonts w:hint="eastAsia"/>
                        <w:color w:val="FF0000"/>
                      </w:rPr>
                      <w:t>connection</w:t>
                    </w:r>
                    <w:r w:rsidRPr="004314D6">
                      <w:rPr>
                        <w:rStyle w:val="shorttext"/>
                        <w:color w:val="FF0000"/>
                      </w:rPr>
                      <w:t xml:space="preserve"> </w:t>
                    </w:r>
                    <w:r w:rsidRPr="004314D6">
                      <w:rPr>
                        <w:rStyle w:val="shorttext"/>
                        <w:rFonts w:hint="eastAsia"/>
                        <w:color w:val="FF0000"/>
                      </w:rPr>
                      <w:t>or</w:t>
                    </w:r>
                    <w:r w:rsidRPr="004314D6">
                      <w:rPr>
                        <w:rStyle w:val="shorttext"/>
                        <w:color w:val="FF0000"/>
                      </w:rPr>
                      <w:t xml:space="preserve"> restart the </w:t>
                    </w:r>
                    <w:r w:rsidRPr="004314D6">
                      <w:rPr>
                        <w:rStyle w:val="shorttext"/>
                        <w:rFonts w:hint="eastAsia"/>
                        <w:color w:val="FF0000"/>
                      </w:rPr>
                      <w:t>matrix</w:t>
                    </w:r>
                    <w:r>
                      <w:rPr>
                        <w:rStyle w:val="shorttext"/>
                        <w:rFonts w:hint="eastAsia"/>
                        <w:color w:val="FF0000"/>
                      </w:rPr>
                      <w:t>.</w:t>
                    </w:r>
                  </w:p>
                </w:txbxContent>
              </v:textbox>
            </v:shape>
            <v:shape id="_x0000_s2466" type="#_x0000_t5" style="position:absolute;left:3029;top:9052;width:223;height:155;rotation:270" fillcolor="gray [1629]"/>
            <v:shape id="_x0000_s2468" type="#_x0000_t202" style="position:absolute;left:1869;top:9948;width:1475;height:544" filled="f" fillcolor="#f2f2f2 [3052]" stroked="f" strokecolor="black [3213]">
              <v:textbox style="mso-next-textbox:#_x0000_s2468">
                <w:txbxContent>
                  <w:p w:rsidR="0050730E" w:rsidRPr="007244D0" w:rsidRDefault="0050730E" w:rsidP="000A1727">
                    <w:pPr>
                      <w:rPr>
                        <w:b/>
                        <w:color w:val="C4BC96" w:themeColor="background2" w:themeShade="BF"/>
                      </w:rPr>
                    </w:pPr>
                    <w:r w:rsidRPr="007244D0">
                      <w:rPr>
                        <w:rFonts w:hint="eastAsia"/>
                        <w:b/>
                        <w:color w:val="C4BC96" w:themeColor="background2" w:themeShade="BF"/>
                      </w:rPr>
                      <w:t>EDID</w:t>
                    </w:r>
                  </w:p>
                </w:txbxContent>
              </v:textbox>
            </v:shape>
            <v:shape id="_x0000_s2469" type="#_x0000_t202" style="position:absolute;left:1869;top:10492;width:1475;height:544" filled="f" fillcolor="#f2f2f2 [3052]" stroked="f" strokecolor="black [3213]">
              <v:textbox style="mso-next-textbox:#_x0000_s2469">
                <w:txbxContent>
                  <w:p w:rsidR="0050730E" w:rsidRPr="007244D0" w:rsidRDefault="0050730E" w:rsidP="000A1727">
                    <w:pPr>
                      <w:rPr>
                        <w:b/>
                        <w:color w:val="C4BC96" w:themeColor="background2" w:themeShade="BF"/>
                      </w:rPr>
                    </w:pPr>
                    <w:r w:rsidRPr="007244D0">
                      <w:rPr>
                        <w:rFonts w:hint="eastAsia"/>
                        <w:b/>
                        <w:color w:val="C4BC96" w:themeColor="background2" w:themeShade="BF"/>
                      </w:rPr>
                      <w:t>Configure</w:t>
                    </w:r>
                  </w:p>
                </w:txbxContent>
              </v:textbox>
            </v:shape>
            <v:shape id="_x0000_s2470" type="#_x0000_t202" style="position:absolute;left:1869;top:11036;width:1475;height:544" filled="f" fillcolor="#f2f2f2 [3052]" stroked="f" strokecolor="black [3213]">
              <v:textbox style="mso-next-textbox:#_x0000_s2470">
                <w:txbxContent>
                  <w:p w:rsidR="0050730E" w:rsidRPr="007244D0" w:rsidRDefault="0050730E" w:rsidP="000A1727">
                    <w:pPr>
                      <w:rPr>
                        <w:b/>
                        <w:color w:val="C4BC96" w:themeColor="background2" w:themeShade="BF"/>
                      </w:rPr>
                    </w:pPr>
                    <w:r w:rsidRPr="007244D0">
                      <w:rPr>
                        <w:rFonts w:hint="eastAsia"/>
                        <w:b/>
                        <w:color w:val="C4BC96" w:themeColor="background2" w:themeShade="BF"/>
                      </w:rPr>
                      <w:t>About</w:t>
                    </w:r>
                  </w:p>
                </w:txbxContent>
              </v:textbox>
            </v:shape>
          </v:group>
        </w:pict>
      </w:r>
      <w:r>
        <w:pict>
          <v:shape id="_x0000_i1041" type="#_x0000_t75" style="width:405.4pt;height:282.2pt">
            <v:imagedata croptop="-65520f" cropbottom="65520f"/>
          </v:shape>
        </w:pict>
      </w:r>
    </w:p>
    <w:p w:rsidR="00A551F2" w:rsidRPr="00F821B6" w:rsidRDefault="00F821B6" w:rsidP="00F821B6">
      <w:pPr>
        <w:pStyle w:val="af5"/>
        <w:jc w:val="center"/>
        <w:rPr>
          <w:b/>
          <w:sz w:val="13"/>
          <w:szCs w:val="13"/>
        </w:rPr>
      </w:pPr>
      <w:r w:rsidRPr="00F821B6">
        <w:rPr>
          <w:rFonts w:hint="eastAsia"/>
          <w:b/>
          <w:sz w:val="13"/>
          <w:szCs w:val="13"/>
        </w:rPr>
        <w:t>图</w:t>
      </w:r>
      <w:r w:rsidRPr="00F821B6">
        <w:rPr>
          <w:rFonts w:hint="eastAsia"/>
          <w:b/>
          <w:sz w:val="13"/>
          <w:szCs w:val="13"/>
        </w:rPr>
        <w:t xml:space="preserve"> </w:t>
      </w:r>
      <w:r w:rsidR="00ED20E6" w:rsidRPr="00F821B6">
        <w:rPr>
          <w:b/>
          <w:sz w:val="13"/>
          <w:szCs w:val="13"/>
        </w:rPr>
        <w:fldChar w:fldCharType="begin"/>
      </w:r>
      <w:r w:rsidRPr="00F821B6">
        <w:rPr>
          <w:b/>
          <w:sz w:val="13"/>
          <w:szCs w:val="13"/>
        </w:rPr>
        <w:instrText xml:space="preserve"> </w:instrText>
      </w:r>
      <w:r w:rsidRPr="00F821B6">
        <w:rPr>
          <w:rFonts w:hint="eastAsia"/>
          <w:b/>
          <w:sz w:val="13"/>
          <w:szCs w:val="13"/>
        </w:rPr>
        <w:instrText xml:space="preserve">SEQ </w:instrText>
      </w:r>
      <w:r w:rsidRPr="00F821B6">
        <w:rPr>
          <w:rFonts w:hint="eastAsia"/>
          <w:b/>
          <w:sz w:val="13"/>
          <w:szCs w:val="13"/>
        </w:rPr>
        <w:instrText>图</w:instrText>
      </w:r>
      <w:r w:rsidRPr="00F821B6">
        <w:rPr>
          <w:rFonts w:hint="eastAsia"/>
          <w:b/>
          <w:sz w:val="13"/>
          <w:szCs w:val="13"/>
        </w:rPr>
        <w:instrText xml:space="preserve"> \* ARABIC</w:instrText>
      </w:r>
      <w:r w:rsidRPr="00F821B6">
        <w:rPr>
          <w:b/>
          <w:sz w:val="13"/>
          <w:szCs w:val="13"/>
        </w:rPr>
        <w:instrText xml:space="preserve"> </w:instrText>
      </w:r>
      <w:r w:rsidR="00ED20E6" w:rsidRPr="00F821B6">
        <w:rPr>
          <w:b/>
          <w:sz w:val="13"/>
          <w:szCs w:val="13"/>
        </w:rPr>
        <w:fldChar w:fldCharType="separate"/>
      </w:r>
      <w:r w:rsidR="00C56D0F">
        <w:rPr>
          <w:b/>
          <w:noProof/>
          <w:sz w:val="13"/>
          <w:szCs w:val="13"/>
        </w:rPr>
        <w:t>3</w:t>
      </w:r>
      <w:r w:rsidR="00ED20E6" w:rsidRPr="00F821B6">
        <w:rPr>
          <w:b/>
          <w:sz w:val="13"/>
          <w:szCs w:val="13"/>
        </w:rPr>
        <w:fldChar w:fldCharType="end"/>
      </w:r>
      <w:r w:rsidRPr="00F821B6">
        <w:rPr>
          <w:rFonts w:hint="eastAsia"/>
          <w:b/>
          <w:sz w:val="13"/>
          <w:szCs w:val="13"/>
        </w:rPr>
        <w:t>：初始化失败界面（草图）</w:t>
      </w:r>
    </w:p>
    <w:p w:rsidR="00F821B6" w:rsidRPr="00A551F2" w:rsidRDefault="00F821B6" w:rsidP="000A1727"/>
    <w:p w:rsidR="00E83E8D" w:rsidRDefault="007244D0" w:rsidP="007244D0">
      <w:pPr>
        <w:pStyle w:val="40"/>
      </w:pPr>
      <w:r>
        <w:rPr>
          <w:rFonts w:hint="eastAsia"/>
        </w:rPr>
        <w:t>操作步骤</w:t>
      </w:r>
    </w:p>
    <w:p w:rsidR="00E83E8D" w:rsidRDefault="00BE31C3" w:rsidP="008D028B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在PC上，</w:t>
      </w:r>
      <w:r w:rsidR="00E83E8D">
        <w:rPr>
          <w:rFonts w:hint="eastAsia"/>
        </w:rPr>
        <w:t>打开IE浏览器，输入“&lt;设备IP地址&gt;/index.html”,打开</w:t>
      </w:r>
      <w:r>
        <w:rPr>
          <w:rFonts w:hint="eastAsia"/>
        </w:rPr>
        <w:t>VS-34FD</w:t>
      </w:r>
      <w:r w:rsidR="00E83E8D">
        <w:rPr>
          <w:rFonts w:hint="eastAsia"/>
        </w:rPr>
        <w:t>的</w:t>
      </w:r>
      <w:r w:rsidR="00F71711">
        <w:rPr>
          <w:rFonts w:hint="eastAsia"/>
        </w:rPr>
        <w:t>“</w:t>
      </w:r>
      <w:r w:rsidR="00E83E8D">
        <w:rPr>
          <w:rFonts w:hint="eastAsia"/>
        </w:rPr>
        <w:t>matrix network</w:t>
      </w:r>
      <w:r>
        <w:rPr>
          <w:rFonts w:hint="eastAsia"/>
        </w:rPr>
        <w:t>”网页界面</w:t>
      </w:r>
      <w:r w:rsidR="00E83E8D">
        <w:rPr>
          <w:rFonts w:hint="eastAsia"/>
        </w:rPr>
        <w:t>；</w:t>
      </w:r>
    </w:p>
    <w:p w:rsidR="00E83E8D" w:rsidRDefault="00E83E8D" w:rsidP="008D028B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输入地址后的第一个界面</w:t>
      </w:r>
      <w:r w:rsidR="00BE31C3">
        <w:rPr>
          <w:rFonts w:hint="eastAsia"/>
        </w:rPr>
        <w:t>（图</w:t>
      </w:r>
      <w:r w:rsidR="006D44AF">
        <w:rPr>
          <w:rFonts w:hint="eastAsia"/>
        </w:rPr>
        <w:t>表2</w:t>
      </w:r>
      <w:r w:rsidR="00BE31C3">
        <w:rPr>
          <w:rFonts w:hint="eastAsia"/>
        </w:rPr>
        <w:t>）</w:t>
      </w:r>
      <w:r>
        <w:rPr>
          <w:rFonts w:hint="eastAsia"/>
        </w:rPr>
        <w:t>，需要出现等待过程的进度表示</w:t>
      </w:r>
      <w:r w:rsidR="00BE31C3">
        <w:rPr>
          <w:rFonts w:hint="eastAsia"/>
        </w:rPr>
        <w:t>，表示矩阵还在初始化过程中</w:t>
      </w:r>
      <w:r>
        <w:rPr>
          <w:rFonts w:hint="eastAsia"/>
        </w:rPr>
        <w:t>；</w:t>
      </w:r>
      <w:r w:rsidR="00CD79DA">
        <w:rPr>
          <w:rFonts w:hint="eastAsia"/>
        </w:rPr>
        <w:t>“</w:t>
      </w:r>
      <w:r w:rsidR="00DB2225">
        <w:rPr>
          <w:rFonts w:hint="eastAsia"/>
        </w:rPr>
        <w:t>导航栏</w:t>
      </w:r>
      <w:r w:rsidR="00CD79DA">
        <w:rPr>
          <w:rFonts w:hint="eastAsia"/>
        </w:rPr>
        <w:t>”</w:t>
      </w:r>
      <w:r w:rsidR="00DB2225">
        <w:rPr>
          <w:rFonts w:hint="eastAsia"/>
        </w:rPr>
        <w:t>中的4个按钮，“Switch”，“EDID”，“Configure”和“About”，在初始化时，</w:t>
      </w:r>
      <w:r w:rsidR="00CD79DA">
        <w:rPr>
          <w:rFonts w:hint="eastAsia"/>
        </w:rPr>
        <w:t>均</w:t>
      </w:r>
      <w:r w:rsidR="00DB2225">
        <w:rPr>
          <w:rFonts w:hint="eastAsia"/>
        </w:rPr>
        <w:t>不</w:t>
      </w:r>
      <w:r w:rsidR="008A03CF">
        <w:rPr>
          <w:rFonts w:hint="eastAsia"/>
        </w:rPr>
        <w:t>能使用</w:t>
      </w:r>
      <w:r w:rsidR="00DB2225">
        <w:rPr>
          <w:rFonts w:hint="eastAsia"/>
        </w:rPr>
        <w:t>（不使能）；</w:t>
      </w:r>
    </w:p>
    <w:p w:rsidR="007244D0" w:rsidRDefault="007244D0" w:rsidP="008D028B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如果矩阵初始化成功，</w:t>
      </w:r>
      <w:r w:rsidR="00CD79DA">
        <w:rPr>
          <w:rFonts w:hint="eastAsia"/>
        </w:rPr>
        <w:t>“</w:t>
      </w:r>
      <w:r>
        <w:rPr>
          <w:rFonts w:hint="eastAsia"/>
        </w:rPr>
        <w:t>标题栏</w:t>
      </w:r>
      <w:r w:rsidR="00CD79DA">
        <w:rPr>
          <w:rFonts w:hint="eastAsia"/>
        </w:rPr>
        <w:t>”</w:t>
      </w:r>
      <w:r>
        <w:rPr>
          <w:rFonts w:hint="eastAsia"/>
        </w:rPr>
        <w:t xml:space="preserve">更新，显示“MATRIX NETWORK - </w:t>
      </w:r>
      <w:r w:rsidR="00CD79DA">
        <w:rPr>
          <w:rFonts w:hint="eastAsia"/>
          <w:i/>
        </w:rPr>
        <w:t>VS-34FD</w:t>
      </w:r>
      <w:r>
        <w:rPr>
          <w:rFonts w:hint="eastAsia"/>
        </w:rPr>
        <w:t>”，IE显示视频切换界面过程（</w:t>
      </w:r>
      <w:hyperlink w:anchor="_视频切换界面_-_单切" w:history="1">
        <w:r w:rsidRPr="000804E1">
          <w:rPr>
            <w:rStyle w:val="ac"/>
            <w:rFonts w:hint="eastAsia"/>
          </w:rPr>
          <w:t>7.3.2.1节</w:t>
        </w:r>
      </w:hyperlink>
      <w:r>
        <w:rPr>
          <w:rFonts w:hint="eastAsia"/>
        </w:rPr>
        <w:t>）；</w:t>
      </w:r>
    </w:p>
    <w:p w:rsidR="007244D0" w:rsidRDefault="007244D0" w:rsidP="008D028B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如果矩阵初始化</w:t>
      </w:r>
      <w:r w:rsidR="00CD79DA">
        <w:rPr>
          <w:rFonts w:hint="eastAsia"/>
        </w:rPr>
        <w:t>过程超过60秒后，都未完成</w:t>
      </w:r>
      <w:r>
        <w:rPr>
          <w:rFonts w:hint="eastAsia"/>
        </w:rPr>
        <w:t>，</w:t>
      </w:r>
      <w:r w:rsidR="00BF1AF6">
        <w:rPr>
          <w:rFonts w:hint="eastAsia"/>
        </w:rPr>
        <w:t>即设备一直</w:t>
      </w:r>
      <w:r>
        <w:rPr>
          <w:rFonts w:hint="eastAsia"/>
        </w:rPr>
        <w:t>没有进入正常工作状态，则</w:t>
      </w:r>
      <w:r w:rsidR="00CD79DA">
        <w:rPr>
          <w:rFonts w:hint="eastAsia"/>
        </w:rPr>
        <w:t>在</w:t>
      </w:r>
      <w:r w:rsidR="00BF1AF6">
        <w:rPr>
          <w:rFonts w:hint="eastAsia"/>
        </w:rPr>
        <w:t>“功能显示区”</w:t>
      </w:r>
      <w:r>
        <w:rPr>
          <w:rFonts w:hint="eastAsia"/>
        </w:rPr>
        <w:t>显示“</w:t>
      </w:r>
      <w:r w:rsidR="00BF1AF6">
        <w:rPr>
          <w:rStyle w:val="shorttext"/>
          <w:rFonts w:hint="eastAsia"/>
        </w:rPr>
        <w:t>System Exception!</w:t>
      </w:r>
      <w:r>
        <w:rPr>
          <w:rStyle w:val="shorttext"/>
        </w:rPr>
        <w:t xml:space="preserve"> Please check the network </w:t>
      </w:r>
      <w:r w:rsidR="00543BFE">
        <w:rPr>
          <w:rStyle w:val="shorttext"/>
          <w:rFonts w:hint="eastAsia"/>
        </w:rPr>
        <w:t>connection</w:t>
      </w:r>
      <w:r>
        <w:rPr>
          <w:rStyle w:val="shorttext"/>
        </w:rPr>
        <w:t xml:space="preserve"> or restart the system</w:t>
      </w:r>
      <w:r>
        <w:rPr>
          <w:rStyle w:val="shorttext"/>
          <w:rFonts w:hint="eastAsia"/>
        </w:rPr>
        <w:t>.</w:t>
      </w:r>
      <w:r>
        <w:rPr>
          <w:rFonts w:hint="eastAsia"/>
        </w:rPr>
        <w:t>”（系统异常，请检测网络链接或是重启系统！）；</w:t>
      </w:r>
    </w:p>
    <w:p w:rsidR="007244D0" w:rsidRDefault="007244D0" w:rsidP="00B969C0">
      <w:pPr>
        <w:pStyle w:val="a6"/>
      </w:pPr>
    </w:p>
    <w:p w:rsidR="007244D0" w:rsidRDefault="007244D0" w:rsidP="007244D0">
      <w:pPr>
        <w:pStyle w:val="40"/>
      </w:pPr>
      <w:r>
        <w:rPr>
          <w:rFonts w:hint="eastAsia"/>
        </w:rPr>
        <w:t>IE与CGI协作过程说明</w:t>
      </w:r>
    </w:p>
    <w:p w:rsidR="00DB2225" w:rsidRDefault="007244D0" w:rsidP="007817D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51982" cy="4815540"/>
            <wp:effectExtent l="19050" t="19050" r="15368" b="23160"/>
            <wp:docPr id="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467" t="17419" r="19365" b="8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197" cy="48166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4D0" w:rsidRPr="00BC7E32" w:rsidRDefault="00BC7E32" w:rsidP="00BC7E32">
      <w:pPr>
        <w:pStyle w:val="af5"/>
        <w:jc w:val="center"/>
        <w:rPr>
          <w:b/>
          <w:sz w:val="13"/>
          <w:szCs w:val="13"/>
        </w:rPr>
      </w:pPr>
      <w:r w:rsidRPr="00BC7E32">
        <w:rPr>
          <w:b/>
          <w:sz w:val="13"/>
          <w:szCs w:val="13"/>
        </w:rPr>
        <w:lastRenderedPageBreak/>
        <w:t>图</w:t>
      </w:r>
      <w:r w:rsidRPr="00BC7E32">
        <w:rPr>
          <w:b/>
          <w:sz w:val="13"/>
          <w:szCs w:val="13"/>
        </w:rPr>
        <w:t xml:space="preserve"> </w:t>
      </w:r>
      <w:r w:rsidR="00ED20E6" w:rsidRPr="00BC7E32">
        <w:rPr>
          <w:b/>
          <w:sz w:val="13"/>
          <w:szCs w:val="13"/>
        </w:rPr>
        <w:fldChar w:fldCharType="begin"/>
      </w:r>
      <w:r w:rsidRPr="00BC7E32">
        <w:rPr>
          <w:b/>
          <w:sz w:val="13"/>
          <w:szCs w:val="13"/>
        </w:rPr>
        <w:instrText xml:space="preserve"> SEQ </w:instrText>
      </w:r>
      <w:r w:rsidRPr="00BC7E32">
        <w:rPr>
          <w:b/>
          <w:sz w:val="13"/>
          <w:szCs w:val="13"/>
        </w:rPr>
        <w:instrText>图</w:instrText>
      </w:r>
      <w:r w:rsidRPr="00BC7E32">
        <w:rPr>
          <w:b/>
          <w:sz w:val="13"/>
          <w:szCs w:val="13"/>
        </w:rPr>
        <w:instrText xml:space="preserve"> \* ARABIC </w:instrText>
      </w:r>
      <w:r w:rsidR="00ED20E6" w:rsidRPr="00BC7E32">
        <w:rPr>
          <w:b/>
          <w:sz w:val="13"/>
          <w:szCs w:val="13"/>
        </w:rPr>
        <w:fldChar w:fldCharType="separate"/>
      </w:r>
      <w:r w:rsidR="00C56D0F">
        <w:rPr>
          <w:b/>
          <w:noProof/>
          <w:sz w:val="13"/>
          <w:szCs w:val="13"/>
        </w:rPr>
        <w:t>4</w:t>
      </w:r>
      <w:r w:rsidR="00ED20E6" w:rsidRPr="00BC7E32">
        <w:rPr>
          <w:b/>
          <w:sz w:val="13"/>
          <w:szCs w:val="13"/>
        </w:rPr>
        <w:fldChar w:fldCharType="end"/>
      </w:r>
      <w:r w:rsidRPr="00BC7E32">
        <w:rPr>
          <w:rFonts w:hint="eastAsia"/>
          <w:b/>
          <w:sz w:val="13"/>
          <w:szCs w:val="13"/>
        </w:rPr>
        <w:t>：初始化协作图</w:t>
      </w:r>
    </w:p>
    <w:p w:rsidR="00D205B5" w:rsidRDefault="00D205B5" w:rsidP="00B969C0">
      <w:pPr>
        <w:pStyle w:val="a6"/>
      </w:pPr>
    </w:p>
    <w:p w:rsidR="00E53C3E" w:rsidRPr="00E53C3E" w:rsidRDefault="00D205B5" w:rsidP="00D205B5">
      <w:pPr>
        <w:pStyle w:val="50"/>
      </w:pPr>
      <w:r>
        <w:rPr>
          <w:rFonts w:hint="eastAsia"/>
        </w:rPr>
        <w:t>IE请求说明</w:t>
      </w:r>
    </w:p>
    <w:p w:rsidR="00E53C3E" w:rsidRPr="00E53C3E" w:rsidRDefault="00E53C3E" w:rsidP="00E53C3E">
      <w:pPr>
        <w:pStyle w:val="a6"/>
      </w:pPr>
      <w:r w:rsidRPr="00E53C3E">
        <w:rPr>
          <w:rFonts w:hint="eastAsia"/>
        </w:rPr>
        <w:t>IE端向lig_device.cgi发送查询设备状态的请求；</w:t>
      </w:r>
    </w:p>
    <w:p w:rsidR="00E53C3E" w:rsidRPr="00E53C3E" w:rsidRDefault="00E53C3E" w:rsidP="00E53C3E">
      <w:pPr>
        <w:pStyle w:val="a6"/>
      </w:pPr>
      <w:r w:rsidRPr="00B7291A">
        <w:rPr>
          <w:rFonts w:hint="eastAsia"/>
          <w:highlight w:val="yellow"/>
        </w:rPr>
        <w:t>[URL_</w:t>
      </w:r>
      <w:r w:rsidR="00DE4C66"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_01_IE]</w:t>
      </w:r>
      <w:r w:rsidRPr="00E53C3E">
        <w:rPr>
          <w:rFonts w:hint="eastAsia"/>
        </w:rPr>
        <w:t>：&lt;IP地址&gt;/cgi-bin/lig_device.cgi?query=</w:t>
      </w:r>
    </w:p>
    <w:p w:rsidR="00E53C3E" w:rsidRPr="00E53C3E" w:rsidRDefault="00E53C3E" w:rsidP="00E53C3E">
      <w:pPr>
        <w:pStyle w:val="a6"/>
      </w:pPr>
      <w:r w:rsidRPr="00E53C3E">
        <w:rPr>
          <w:rFonts w:hint="eastAsia"/>
        </w:rPr>
        <w:t xml:space="preserve">            </w:t>
      </w:r>
      <w:r w:rsidR="00B7291A"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Pr="00E53C3E">
        <w:rPr>
          <w:rFonts w:hint="eastAsia"/>
        </w:rPr>
        <w:t>device</w:t>
      </w:r>
      <w:r w:rsidRPr="00E53C3E">
        <w:t>”</w:t>
      </w:r>
      <w:r w:rsidRPr="00E53C3E">
        <w:rPr>
          <w:rFonts w:hint="eastAsia"/>
        </w:rPr>
        <w:t>,</w:t>
      </w:r>
    </w:p>
    <w:p w:rsidR="00E53C3E" w:rsidRPr="00E53C3E" w:rsidRDefault="00E53C3E" w:rsidP="00E53C3E">
      <w:pPr>
        <w:pStyle w:val="a6"/>
      </w:pPr>
      <w:r w:rsidRPr="00E53C3E">
        <w:rPr>
          <w:rFonts w:hint="eastAsia"/>
        </w:rPr>
        <w:t xml:space="preserve">             </w:t>
      </w:r>
      <w:r w:rsidR="00B7291A"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“attribute</w:t>
      </w:r>
      <w:r w:rsidRPr="00E53C3E">
        <w:rPr>
          <w:rFonts w:hint="eastAsia"/>
        </w:rPr>
        <w:t>_name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Pr="00E53C3E">
        <w:rPr>
          <w:rFonts w:hint="eastAsia"/>
        </w:rPr>
        <w:t>status</w:t>
      </w:r>
      <w:r w:rsidRPr="00E53C3E">
        <w:t>”</w:t>
      </w:r>
      <w:r w:rsidRPr="00E53C3E">
        <w:rPr>
          <w:rFonts w:hint="eastAsia"/>
        </w:rPr>
        <w:t>}}</w:t>
      </w:r>
    </w:p>
    <w:p w:rsidR="00E53C3E" w:rsidRPr="00E53C3E" w:rsidRDefault="00DE4C66" w:rsidP="00E53C3E">
      <w:pPr>
        <w:pStyle w:val="a6"/>
      </w:pPr>
      <w:r>
        <w:rPr>
          <w:rFonts w:hint="eastAsia"/>
          <w:highlight w:val="yellow"/>
        </w:rPr>
        <w:t>[URL_GET</w:t>
      </w:r>
      <w:r w:rsidR="00E53C3E" w:rsidRPr="00B7291A">
        <w:rPr>
          <w:rFonts w:hint="eastAsia"/>
          <w:highlight w:val="yellow"/>
        </w:rPr>
        <w:t>_01_IE]</w:t>
      </w:r>
      <w:r w:rsidR="00E53C3E" w:rsidRPr="00E53C3E">
        <w:rPr>
          <w:rFonts w:hint="eastAsia"/>
        </w:rPr>
        <w:t>说明：</w:t>
      </w:r>
    </w:p>
    <w:p w:rsidR="00E53C3E" w:rsidRPr="00E53C3E" w:rsidRDefault="00E53C3E" w:rsidP="006C5E2E">
      <w:pPr>
        <w:pStyle w:val="a6"/>
        <w:numPr>
          <w:ilvl w:val="0"/>
          <w:numId w:val="21"/>
        </w:numPr>
        <w:ind w:left="426" w:firstLineChars="0" w:firstLine="0"/>
      </w:pPr>
      <w:r w:rsidRPr="00E53C3E">
        <w:rPr>
          <w:rFonts w:hint="eastAsia"/>
        </w:rPr>
        <w:t>lig_device.cgi ：设备相关操作CGI程序名；</w:t>
      </w:r>
    </w:p>
    <w:p w:rsidR="00E53C3E" w:rsidRPr="00E53C3E" w:rsidRDefault="00E53C3E" w:rsidP="006C5E2E">
      <w:pPr>
        <w:pStyle w:val="a6"/>
        <w:numPr>
          <w:ilvl w:val="0"/>
          <w:numId w:val="21"/>
        </w:numPr>
        <w:ind w:left="426" w:firstLineChars="0" w:firstLine="0"/>
      </w:pPr>
      <w:r w:rsidRPr="00E53C3E">
        <w:rPr>
          <w:rFonts w:hint="eastAsia"/>
        </w:rPr>
        <w:t>“name”</w:t>
      </w:r>
      <w:r w:rsidRPr="00E53C3E">
        <w:t>(</w:t>
      </w:r>
      <w:r w:rsidRPr="00E53C3E">
        <w:rPr>
          <w:rFonts w:hint="eastAsia"/>
        </w:rPr>
        <w:t>key</w:t>
      </w:r>
      <w:r w:rsidRPr="00E53C3E">
        <w:t>)</w:t>
      </w:r>
      <w:r w:rsidRPr="00E53C3E">
        <w:rPr>
          <w:rFonts w:hint="eastAsia"/>
        </w:rPr>
        <w:t>:命令指向的类型名称；当前值为“device”，表示指向查询设备相关参数；</w:t>
      </w:r>
    </w:p>
    <w:p w:rsidR="00E53C3E" w:rsidRPr="00E53C3E" w:rsidRDefault="00E53C3E" w:rsidP="006C5E2E">
      <w:pPr>
        <w:pStyle w:val="a6"/>
        <w:numPr>
          <w:ilvl w:val="0"/>
          <w:numId w:val="21"/>
        </w:numPr>
        <w:ind w:left="426" w:firstLineChars="0" w:firstLine="0"/>
      </w:pPr>
      <w:r w:rsidRPr="00E53C3E">
        <w:rPr>
          <w:rFonts w:hint="eastAsia"/>
        </w:rPr>
        <w:t>“date”(key):命令详细数据段；值由多json对象组成；</w:t>
      </w:r>
    </w:p>
    <w:p w:rsidR="00E53C3E" w:rsidRPr="00E53C3E" w:rsidRDefault="00E53C3E" w:rsidP="006C5E2E">
      <w:pPr>
        <w:pStyle w:val="a6"/>
        <w:numPr>
          <w:ilvl w:val="0"/>
          <w:numId w:val="21"/>
        </w:numPr>
        <w:ind w:left="426" w:firstLineChars="0" w:firstLine="0"/>
      </w:pPr>
      <w:r w:rsidRPr="00E53C3E">
        <w:rPr>
          <w:rFonts w:hint="eastAsia"/>
        </w:rPr>
        <w:t>“</w:t>
      </w:r>
      <w:r w:rsidRPr="00E53C3E">
        <w:t>attribute</w:t>
      </w:r>
      <w:r w:rsidRPr="00E53C3E">
        <w:rPr>
          <w:rFonts w:hint="eastAsia"/>
        </w:rPr>
        <w:t>_name”（key，data中）: 表示检测参数名，当前值为“status”;</w:t>
      </w:r>
    </w:p>
    <w:p w:rsidR="00E53C3E" w:rsidRPr="00E53C3E" w:rsidRDefault="00E53C3E" w:rsidP="006C5E2E">
      <w:pPr>
        <w:pStyle w:val="a6"/>
        <w:numPr>
          <w:ilvl w:val="0"/>
          <w:numId w:val="21"/>
        </w:numPr>
        <w:ind w:left="426" w:firstLineChars="0" w:firstLine="0"/>
      </w:pPr>
      <w:r w:rsidRPr="00E53C3E">
        <w:rPr>
          <w:rFonts w:hint="eastAsia"/>
        </w:rPr>
        <w:t>命令说明：查询“device”，参数名为“status”的值；</w:t>
      </w:r>
    </w:p>
    <w:p w:rsidR="00E53C3E" w:rsidRPr="00E53C3E" w:rsidRDefault="00E53C3E" w:rsidP="00E53C3E">
      <w:pPr>
        <w:pStyle w:val="a6"/>
      </w:pPr>
    </w:p>
    <w:p w:rsidR="00D205B5" w:rsidRDefault="00D205B5" w:rsidP="00D205B5">
      <w:pPr>
        <w:pStyle w:val="50"/>
      </w:pPr>
      <w:r>
        <w:rPr>
          <w:rFonts w:hint="eastAsia"/>
        </w:rPr>
        <w:t>CGI响应说明</w:t>
      </w:r>
    </w:p>
    <w:p w:rsidR="00E53C3E" w:rsidRPr="00E53C3E" w:rsidRDefault="00E53C3E" w:rsidP="00E53C3E">
      <w:pPr>
        <w:pStyle w:val="a6"/>
      </w:pPr>
      <w:r w:rsidRPr="00E53C3E">
        <w:rPr>
          <w:rFonts w:hint="eastAsia"/>
        </w:rPr>
        <w:t xml:space="preserve">如果矩阵初始化成功，返回成功的状态，在返回信息中包含矩阵model名；标题栏更新，显示“MATRIX NETWORK - </w:t>
      </w:r>
      <w:r w:rsidRPr="00E53C3E">
        <w:rPr>
          <w:rFonts w:hint="eastAsia"/>
          <w:i/>
        </w:rPr>
        <w:t>[model]</w:t>
      </w:r>
      <w:r w:rsidRPr="00E53C3E">
        <w:rPr>
          <w:rFonts w:hint="eastAsia"/>
        </w:rPr>
        <w:t>”，IE进入显示视频切换界面过程（</w:t>
      </w:r>
      <w:hyperlink w:anchor="_视频切换" w:history="1">
        <w:r w:rsidRPr="00A3636D">
          <w:rPr>
            <w:rStyle w:val="ac"/>
            <w:rFonts w:hint="eastAsia"/>
          </w:rPr>
          <w:t>7.3.2.1节</w:t>
        </w:r>
      </w:hyperlink>
      <w:r w:rsidRPr="00E53C3E">
        <w:rPr>
          <w:rFonts w:hint="eastAsia"/>
        </w:rPr>
        <w:t>）；</w:t>
      </w:r>
    </w:p>
    <w:p w:rsidR="00E53C3E" w:rsidRPr="00E53C3E" w:rsidRDefault="00E53C3E" w:rsidP="006C5E2E">
      <w:pPr>
        <w:pStyle w:val="a6"/>
      </w:pPr>
      <w:r w:rsidRPr="00E53C3E">
        <w:rPr>
          <w:rFonts w:hint="eastAsia"/>
        </w:rPr>
        <w:t>如果矩阵初始化未完成，或是有异常，则返回失败的状态，IE等待</w:t>
      </w:r>
      <w:r w:rsidR="00AD1C8E">
        <w:rPr>
          <w:rFonts w:hint="eastAsia"/>
        </w:rPr>
        <w:t>2</w:t>
      </w:r>
      <w:r w:rsidR="00DA0B0C">
        <w:rPr>
          <w:rFonts w:hint="eastAsia"/>
        </w:rPr>
        <w:t>～</w:t>
      </w:r>
      <w:r w:rsidRPr="00E53C3E">
        <w:rPr>
          <w:rFonts w:hint="eastAsia"/>
        </w:rPr>
        <w:t>5秒后，再次发送查询状态的请求[URL_</w:t>
      </w:r>
      <w:r w:rsidR="00DE4C66">
        <w:rPr>
          <w:rFonts w:hint="eastAsia"/>
        </w:rPr>
        <w:t>GET</w:t>
      </w:r>
      <w:r w:rsidRPr="00E53C3E">
        <w:rPr>
          <w:rFonts w:hint="eastAsia"/>
        </w:rPr>
        <w:t>_01_IE]，如果连续30次都返回失败，即过了60秒，设备还是没有进入正常工作状态，则显示</w:t>
      </w:r>
      <w:r w:rsidRPr="006C5E2E">
        <w:rPr>
          <w:rFonts w:hint="eastAsia"/>
          <w:highlight w:val="yellow"/>
        </w:rPr>
        <w:t>[ERROR_01]</w:t>
      </w:r>
      <w:r w:rsidRPr="00E53C3E">
        <w:rPr>
          <w:rFonts w:hint="eastAsia"/>
        </w:rPr>
        <w:t>“</w:t>
      </w:r>
      <w:r w:rsidR="006C5E2E" w:rsidRPr="006C5E2E">
        <w:rPr>
          <w:rFonts w:hint="eastAsia"/>
        </w:rPr>
        <w:t>System Exception！</w:t>
      </w:r>
      <w:r w:rsidR="006C5E2E" w:rsidRPr="006C5E2E">
        <w:t>Please</w:t>
      </w:r>
      <w:r w:rsidR="006C5E2E" w:rsidRPr="006C5E2E">
        <w:rPr>
          <w:rFonts w:hint="eastAsia"/>
        </w:rPr>
        <w:t xml:space="preserve"> </w:t>
      </w:r>
      <w:r w:rsidR="006C5E2E" w:rsidRPr="006C5E2E">
        <w:t xml:space="preserve">check the network </w:t>
      </w:r>
      <w:r w:rsidR="006C5E2E" w:rsidRPr="006C5E2E">
        <w:rPr>
          <w:rFonts w:hint="eastAsia"/>
        </w:rPr>
        <w:t>connection</w:t>
      </w:r>
      <w:r w:rsidR="006C5E2E" w:rsidRPr="006C5E2E">
        <w:t xml:space="preserve"> </w:t>
      </w:r>
      <w:r w:rsidR="006C5E2E" w:rsidRPr="006C5E2E">
        <w:rPr>
          <w:rFonts w:hint="eastAsia"/>
        </w:rPr>
        <w:t>or</w:t>
      </w:r>
      <w:r w:rsidR="006C5E2E" w:rsidRPr="006C5E2E">
        <w:t xml:space="preserve"> restart the </w:t>
      </w:r>
      <w:r w:rsidR="006C5E2E" w:rsidRPr="006C5E2E">
        <w:rPr>
          <w:rFonts w:hint="eastAsia"/>
        </w:rPr>
        <w:t>matrix.</w:t>
      </w:r>
      <w:r w:rsidRPr="00E53C3E">
        <w:rPr>
          <w:rFonts w:hint="eastAsia"/>
        </w:rPr>
        <w:t>”（系统异常，请检测网络链接或是重启系统！）；</w:t>
      </w:r>
    </w:p>
    <w:p w:rsidR="00E53C3E" w:rsidRPr="006C5E2E" w:rsidRDefault="00E53C3E" w:rsidP="00E53C3E">
      <w:pPr>
        <w:pStyle w:val="a6"/>
      </w:pPr>
    </w:p>
    <w:p w:rsidR="00E53C3E" w:rsidRPr="00E53C3E" w:rsidRDefault="00E53C3E" w:rsidP="00E53C3E">
      <w:pPr>
        <w:pStyle w:val="a6"/>
      </w:pPr>
      <w:r w:rsidRPr="00E53C3E">
        <w:rPr>
          <w:rFonts w:hint="eastAsia"/>
        </w:rPr>
        <w:t>CGI端向IE返回的信息如下：</w:t>
      </w:r>
    </w:p>
    <w:p w:rsidR="00E53C3E" w:rsidRPr="00E53C3E" w:rsidRDefault="00E53C3E" w:rsidP="00E53C3E">
      <w:pPr>
        <w:pStyle w:val="a6"/>
      </w:pPr>
      <w:r w:rsidRPr="006C5E2E">
        <w:rPr>
          <w:rFonts w:hint="eastAsia"/>
          <w:highlight w:val="yellow"/>
        </w:rPr>
        <w:t>[URL_</w:t>
      </w:r>
      <w:r w:rsidR="00DE4C66"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_01_CGI_</w:t>
      </w:r>
      <w:r w:rsidR="00DE4C66"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成功，设备正常；</w:t>
      </w:r>
    </w:p>
    <w:p w:rsidR="00E53C3E" w:rsidRPr="00E53C3E" w:rsidRDefault="00E53C3E" w:rsidP="00E53C3E">
      <w:pPr>
        <w:pStyle w:val="a6"/>
      </w:pPr>
      <w:r w:rsidRPr="00E53C3E">
        <w:t>{“status”:”success”</w:t>
      </w:r>
      <w:r w:rsidRPr="00E53C3E">
        <w:rPr>
          <w:rFonts w:hint="eastAsia"/>
        </w:rPr>
        <w:t>，</w:t>
      </w:r>
      <w:r w:rsidRPr="00E53C3E">
        <w:t>“name”:”device”</w:t>
      </w:r>
      <w:r w:rsidRPr="00E53C3E">
        <w:rPr>
          <w:rFonts w:hint="eastAsia"/>
        </w:rPr>
        <w:t>，</w:t>
      </w:r>
    </w:p>
    <w:p w:rsidR="00E53C3E" w:rsidRPr="00E53C3E" w:rsidRDefault="00E53C3E" w:rsidP="00E53C3E">
      <w:pPr>
        <w:pStyle w:val="a6"/>
      </w:pPr>
      <w:r w:rsidRPr="00E53C3E">
        <w:t>”date”:{“attribute_name”:”status”,“status”:”normal”</w:t>
      </w:r>
      <w:r w:rsidRPr="00E53C3E">
        <w:rPr>
          <w:rFonts w:hint="eastAsia"/>
        </w:rPr>
        <w:t>,</w:t>
      </w:r>
      <w:r w:rsidRPr="00E53C3E">
        <w:t>”</w:t>
      </w:r>
      <w:r w:rsidRPr="00E53C3E">
        <w:rPr>
          <w:rFonts w:hint="eastAsia"/>
        </w:rPr>
        <w:t>model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Pr="00E53C3E">
        <w:rPr>
          <w:rFonts w:hint="eastAsia"/>
        </w:rPr>
        <w:t>VS-34FD</w:t>
      </w:r>
      <w:r w:rsidRPr="00E53C3E">
        <w:t>”}}</w:t>
      </w:r>
    </w:p>
    <w:p w:rsidR="00E53C3E" w:rsidRPr="00E53C3E" w:rsidRDefault="00E53C3E" w:rsidP="00E53C3E">
      <w:pPr>
        <w:pStyle w:val="a6"/>
      </w:pPr>
      <w:r w:rsidRPr="006C5E2E">
        <w:rPr>
          <w:rFonts w:hint="eastAsia"/>
          <w:highlight w:val="yellow"/>
        </w:rPr>
        <w:t>[URL_</w:t>
      </w:r>
      <w:r w:rsidR="00DE4C66">
        <w:rPr>
          <w:rFonts w:hint="eastAsia"/>
          <w:highlight w:val="yellow"/>
        </w:rPr>
        <w:t>GET_01_CGI_ERR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:失败，设备异常；</w:t>
      </w:r>
    </w:p>
    <w:p w:rsidR="00E53C3E" w:rsidRPr="00E53C3E" w:rsidRDefault="00E53C3E" w:rsidP="00E53C3E">
      <w:pPr>
        <w:pStyle w:val="a6"/>
      </w:pPr>
      <w:r w:rsidRPr="00E53C3E">
        <w:t xml:space="preserve"> {“status”:”failed”,“name”:”device”</w:t>
      </w:r>
      <w:r w:rsidRPr="00E53C3E">
        <w:rPr>
          <w:rFonts w:hint="eastAsia"/>
        </w:rPr>
        <w:t>，</w:t>
      </w:r>
    </w:p>
    <w:p w:rsidR="00E53C3E" w:rsidRPr="00E53C3E" w:rsidRDefault="00E53C3E" w:rsidP="00E53C3E">
      <w:pPr>
        <w:pStyle w:val="a6"/>
      </w:pPr>
      <w:r w:rsidRPr="00E53C3E">
        <w:t>”date”:{“attribute_name”:”status”,“status”:”un-normal”}}</w:t>
      </w:r>
    </w:p>
    <w:p w:rsidR="00E53C3E" w:rsidRPr="00E53C3E" w:rsidRDefault="00E53C3E" w:rsidP="00E53C3E">
      <w:pPr>
        <w:pStyle w:val="a6"/>
      </w:pPr>
    </w:p>
    <w:p w:rsidR="00E53C3E" w:rsidRPr="00E53C3E" w:rsidRDefault="00E53C3E" w:rsidP="00E53C3E">
      <w:pPr>
        <w:pStyle w:val="a6"/>
      </w:pPr>
      <w:r w:rsidRPr="003E3CBE">
        <w:rPr>
          <w:rFonts w:hint="eastAsia"/>
        </w:rPr>
        <w:t>[URL_</w:t>
      </w:r>
      <w:r w:rsidR="00DE4C66" w:rsidRPr="003E3CBE">
        <w:rPr>
          <w:rFonts w:hint="eastAsia"/>
        </w:rPr>
        <w:t>GET</w:t>
      </w:r>
      <w:r w:rsidRPr="003E3CBE">
        <w:rPr>
          <w:rFonts w:hint="eastAsia"/>
        </w:rPr>
        <w:t>_01_CGI_x</w:t>
      </w:r>
      <w:r w:rsidR="00DE4C66" w:rsidRPr="003E3CBE">
        <w:rPr>
          <w:rFonts w:hint="eastAsia"/>
        </w:rPr>
        <w:t>xx</w:t>
      </w:r>
      <w:r w:rsidRPr="003E3CBE">
        <w:rPr>
          <w:rFonts w:hint="eastAsia"/>
        </w:rPr>
        <w:t>]</w:t>
      </w:r>
      <w:r w:rsidRPr="00E53C3E">
        <w:rPr>
          <w:rFonts w:hint="eastAsia"/>
        </w:rPr>
        <w:t>说明：</w:t>
      </w:r>
    </w:p>
    <w:p w:rsidR="00E53C3E" w:rsidRPr="00E53C3E" w:rsidRDefault="00E53C3E" w:rsidP="006C5E2E">
      <w:pPr>
        <w:pStyle w:val="a6"/>
        <w:numPr>
          <w:ilvl w:val="0"/>
          <w:numId w:val="22"/>
        </w:numPr>
        <w:ind w:leftChars="203" w:left="850" w:hangingChars="202" w:hanging="424"/>
      </w:pPr>
      <w:r w:rsidRPr="00E53C3E">
        <w:rPr>
          <w:rFonts w:hint="eastAsia"/>
        </w:rPr>
        <w:t>“status”(key):每个cgi返回，第一个永远是“status”表示命令失败还是成功；值“success”表示成功，值“failed”表示失败；</w:t>
      </w:r>
    </w:p>
    <w:p w:rsidR="00E53C3E" w:rsidRPr="00E53C3E" w:rsidRDefault="00E53C3E" w:rsidP="006C5E2E">
      <w:pPr>
        <w:pStyle w:val="a6"/>
        <w:numPr>
          <w:ilvl w:val="0"/>
          <w:numId w:val="22"/>
        </w:numPr>
        <w:ind w:leftChars="203" w:left="850" w:hangingChars="202" w:hanging="424"/>
      </w:pPr>
      <w:r w:rsidRPr="00E53C3E">
        <w:rPr>
          <w:rFonts w:hint="eastAsia"/>
        </w:rPr>
        <w:t>“name”</w:t>
      </w:r>
      <w:r w:rsidRPr="00E53C3E">
        <w:t>(</w:t>
      </w:r>
      <w:r w:rsidRPr="00E53C3E">
        <w:rPr>
          <w:rFonts w:hint="eastAsia"/>
        </w:rPr>
        <w:t>key</w:t>
      </w:r>
      <w:r w:rsidRPr="00E53C3E">
        <w:t>)</w:t>
      </w:r>
      <w:r w:rsidRPr="00E53C3E">
        <w:rPr>
          <w:rFonts w:hint="eastAsia"/>
        </w:rPr>
        <w:t>:命令指向的类型名称；当前值为“device”，表示返回设备相关参数；</w:t>
      </w:r>
    </w:p>
    <w:p w:rsidR="00E53C3E" w:rsidRPr="00E53C3E" w:rsidRDefault="00E53C3E" w:rsidP="006C5E2E">
      <w:pPr>
        <w:pStyle w:val="a6"/>
        <w:numPr>
          <w:ilvl w:val="0"/>
          <w:numId w:val="22"/>
        </w:numPr>
        <w:ind w:leftChars="203" w:left="850" w:hangingChars="202" w:hanging="424"/>
      </w:pPr>
      <w:r w:rsidRPr="00E53C3E">
        <w:rPr>
          <w:rFonts w:hint="eastAsia"/>
        </w:rPr>
        <w:lastRenderedPageBreak/>
        <w:t>“date”(key):命令详细数据段；值由多json对象组成；</w:t>
      </w:r>
    </w:p>
    <w:p w:rsidR="00E53C3E" w:rsidRPr="00E53C3E" w:rsidRDefault="00E53C3E" w:rsidP="006C5E2E">
      <w:pPr>
        <w:pStyle w:val="a6"/>
        <w:numPr>
          <w:ilvl w:val="0"/>
          <w:numId w:val="22"/>
        </w:numPr>
        <w:ind w:leftChars="203" w:left="850" w:hangingChars="202" w:hanging="424"/>
      </w:pPr>
      <w:r w:rsidRPr="00E53C3E">
        <w:rPr>
          <w:rFonts w:hint="eastAsia"/>
        </w:rPr>
        <w:t>“</w:t>
      </w:r>
      <w:r w:rsidRPr="00E53C3E">
        <w:t>attribute</w:t>
      </w:r>
      <w:r w:rsidRPr="00E53C3E">
        <w:rPr>
          <w:rFonts w:hint="eastAsia"/>
        </w:rPr>
        <w:t>_name”（key，data中）: 表示检测参数名，当前值为“status”;</w:t>
      </w:r>
    </w:p>
    <w:p w:rsidR="00E53C3E" w:rsidRPr="00E53C3E" w:rsidRDefault="00E53C3E" w:rsidP="006C5E2E">
      <w:pPr>
        <w:pStyle w:val="a6"/>
        <w:numPr>
          <w:ilvl w:val="0"/>
          <w:numId w:val="22"/>
        </w:numPr>
        <w:ind w:leftChars="203" w:left="850" w:hangingChars="202" w:hanging="424"/>
      </w:pPr>
      <w:r w:rsidRPr="00E53C3E">
        <w:rPr>
          <w:rFonts w:hint="eastAsia"/>
        </w:rPr>
        <w:t>“status”(key,data中):表示设备状态，值“normal”表示工作正常；值“un-normal”表示工作异常；</w:t>
      </w:r>
    </w:p>
    <w:p w:rsidR="00E53C3E" w:rsidRPr="00E53C3E" w:rsidRDefault="00E53C3E" w:rsidP="006C5E2E">
      <w:pPr>
        <w:pStyle w:val="a6"/>
        <w:numPr>
          <w:ilvl w:val="0"/>
          <w:numId w:val="22"/>
        </w:numPr>
        <w:ind w:leftChars="203" w:left="850" w:hangingChars="202" w:hanging="424"/>
      </w:pPr>
      <w:r w:rsidRPr="00E53C3E">
        <w:t>“</w:t>
      </w:r>
      <w:r w:rsidRPr="00E53C3E">
        <w:rPr>
          <w:rFonts w:hint="eastAsia"/>
        </w:rPr>
        <w:t>model</w:t>
      </w:r>
      <w:r w:rsidRPr="00E53C3E">
        <w:t>”</w:t>
      </w:r>
      <w:r w:rsidRPr="00E53C3E">
        <w:rPr>
          <w:rFonts w:hint="eastAsia"/>
        </w:rPr>
        <w:t>(key,data中):表示设备类型名，表示矩阵的设备类型；值依照实际矩阵名称返回；</w:t>
      </w:r>
    </w:p>
    <w:p w:rsidR="008752B1" w:rsidRDefault="008752B1" w:rsidP="00B969C0">
      <w:pPr>
        <w:pStyle w:val="a6"/>
      </w:pPr>
    </w:p>
    <w:p w:rsidR="00D205B5" w:rsidRDefault="00D205B5" w:rsidP="00D205B5">
      <w:pPr>
        <w:pStyle w:val="50"/>
      </w:pPr>
      <w:r>
        <w:rPr>
          <w:rFonts w:hint="eastAsia"/>
        </w:rPr>
        <w:t>CGI与其它过程交互说明</w:t>
      </w:r>
    </w:p>
    <w:p w:rsidR="00D205B5" w:rsidRPr="00D205B5" w:rsidRDefault="0036398C" w:rsidP="00B969C0">
      <w:pPr>
        <w:pStyle w:val="a6"/>
      </w:pPr>
      <w:r w:rsidRPr="00E53C3E">
        <w:rPr>
          <w:rFonts w:hint="eastAsia"/>
        </w:rPr>
        <w:t>lig_device.cgi</w:t>
      </w:r>
      <w:r>
        <w:rPr>
          <w:rFonts w:hint="eastAsia"/>
        </w:rPr>
        <w:t>查询matrix_cgi_sever (APP)的PID状态，如果正常，则返回初始化完成；如果没有建立，则返回失败。</w:t>
      </w:r>
    </w:p>
    <w:p w:rsidR="00D205B5" w:rsidRDefault="004D4650" w:rsidP="00B969C0">
      <w:pPr>
        <w:pStyle w:val="a6"/>
      </w:pPr>
      <w:r>
        <w:rPr>
          <w:rFonts w:hint="eastAsia"/>
        </w:rPr>
        <w:t>查询操作，通过查询/nandflash/tmp/matrix_cfg.segment文件进行获取；</w:t>
      </w:r>
    </w:p>
    <w:p w:rsidR="004D4650" w:rsidRDefault="004D4650" w:rsidP="00B969C0">
      <w:pPr>
        <w:pStyle w:val="a6"/>
      </w:pPr>
    </w:p>
    <w:p w:rsidR="00F045C8" w:rsidRDefault="009E3C2F" w:rsidP="00435D19">
      <w:pPr>
        <w:pStyle w:val="30"/>
      </w:pPr>
      <w:r>
        <w:t>“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 xml:space="preserve">- </w:t>
      </w:r>
      <w:r w:rsidR="00F045C8">
        <w:rPr>
          <w:rFonts w:hint="eastAsia"/>
        </w:rPr>
        <w:t>切换</w:t>
      </w:r>
    </w:p>
    <w:p w:rsidR="00616F4F" w:rsidRDefault="001E771D" w:rsidP="001E771D">
      <w:pPr>
        <w:pStyle w:val="a6"/>
      </w:pPr>
      <w:r>
        <w:rPr>
          <w:rFonts w:hint="eastAsia"/>
        </w:rPr>
        <w:t>主要包括2个子界面，分别是视频切换界面和音频切换界面</w:t>
      </w:r>
      <w:r w:rsidR="003A0CA2">
        <w:rPr>
          <w:rFonts w:hint="eastAsia"/>
        </w:rPr>
        <w:t>。</w:t>
      </w:r>
      <w:r w:rsidR="00B26D49">
        <w:rPr>
          <w:rFonts w:hint="eastAsia"/>
        </w:rPr>
        <w:t>切换界面</w:t>
      </w:r>
      <w:r w:rsidR="00616F4F">
        <w:rPr>
          <w:rFonts w:hint="eastAsia"/>
        </w:rPr>
        <w:t>位于“</w:t>
      </w:r>
      <w:r w:rsidR="009E3C2F">
        <w:rPr>
          <w:rFonts w:hint="eastAsia"/>
        </w:rPr>
        <w:t>Switch</w:t>
      </w:r>
      <w:r w:rsidR="000213D6">
        <w:rPr>
          <w:rFonts w:hint="eastAsia"/>
        </w:rPr>
        <w:t>”主页面中。</w:t>
      </w:r>
    </w:p>
    <w:p w:rsidR="00616F4F" w:rsidRDefault="00616F4F" w:rsidP="001E771D">
      <w:pPr>
        <w:pStyle w:val="a6"/>
      </w:pPr>
      <w:r>
        <w:rPr>
          <w:rFonts w:hint="eastAsia"/>
        </w:rPr>
        <w:t>如果当前界面不在“</w:t>
      </w:r>
      <w:r w:rsidR="009E3C2F">
        <w:rPr>
          <w:rFonts w:hint="eastAsia"/>
        </w:rPr>
        <w:t>Switch</w:t>
      </w:r>
      <w:r>
        <w:rPr>
          <w:rFonts w:hint="eastAsia"/>
        </w:rPr>
        <w:t>”主界面中，在左边的</w:t>
      </w:r>
      <w:r w:rsidR="009E3C2F">
        <w:rPr>
          <w:rFonts w:hint="eastAsia"/>
        </w:rPr>
        <w:t>“</w:t>
      </w:r>
      <w:r>
        <w:rPr>
          <w:rFonts w:hint="eastAsia"/>
        </w:rPr>
        <w:t>导航栏</w:t>
      </w:r>
      <w:r w:rsidR="009E3C2F">
        <w:rPr>
          <w:rFonts w:hint="eastAsia"/>
        </w:rPr>
        <w:t>”</w:t>
      </w:r>
      <w:r>
        <w:rPr>
          <w:rFonts w:hint="eastAsia"/>
        </w:rPr>
        <w:t>中，单击“</w:t>
      </w:r>
      <w:r w:rsidR="009E3C2F">
        <w:rPr>
          <w:rFonts w:hint="eastAsia"/>
        </w:rPr>
        <w:t>Switch</w:t>
      </w:r>
      <w:r>
        <w:rPr>
          <w:rFonts w:hint="eastAsia"/>
        </w:rPr>
        <w:t>”</w:t>
      </w:r>
      <w:r w:rsidR="00B26D49">
        <w:rPr>
          <w:rFonts w:hint="eastAsia"/>
        </w:rPr>
        <w:t>按钮</w:t>
      </w:r>
      <w:r>
        <w:rPr>
          <w:rFonts w:hint="eastAsia"/>
        </w:rPr>
        <w:t>转入“</w:t>
      </w:r>
      <w:r w:rsidR="009E3C2F">
        <w:rPr>
          <w:rFonts w:hint="eastAsia"/>
        </w:rPr>
        <w:t>Switch</w:t>
      </w:r>
      <w:r>
        <w:rPr>
          <w:rFonts w:hint="eastAsia"/>
        </w:rPr>
        <w:t>”主界面；</w:t>
      </w:r>
      <w:r w:rsidR="000213D6">
        <w:rPr>
          <w:rFonts w:hint="eastAsia"/>
        </w:rPr>
        <w:t>当进入“</w:t>
      </w:r>
      <w:r w:rsidR="009E3C2F">
        <w:rPr>
          <w:rFonts w:hint="eastAsia"/>
        </w:rPr>
        <w:t>Switch</w:t>
      </w:r>
      <w:r w:rsidR="00D624CA">
        <w:rPr>
          <w:rFonts w:hint="eastAsia"/>
        </w:rPr>
        <w:t>”主界面，默认显示视频切换操作子界面；使用“A/V”切换按钮，可以选择进入音频切换界面。</w:t>
      </w:r>
    </w:p>
    <w:p w:rsidR="00A55764" w:rsidRDefault="00583A2D" w:rsidP="001E771D">
      <w:pPr>
        <w:pStyle w:val="a6"/>
      </w:pPr>
      <w:r w:rsidRPr="0002517D">
        <w:rPr>
          <w:rFonts w:hint="eastAsia"/>
          <w:highlight w:val="darkCyan"/>
        </w:rPr>
        <w:t>在“功能显示区”的右边，出现“切换宏”的操作栏；用于保存当前的切换状态</w:t>
      </w:r>
      <w:r w:rsidR="00607BC4" w:rsidRPr="0002517D">
        <w:rPr>
          <w:rFonts w:hint="eastAsia"/>
          <w:highlight w:val="darkCyan"/>
        </w:rPr>
        <w:t>，编辑宏，删除宏等操作。</w:t>
      </w:r>
      <w:r w:rsidR="00CB3226" w:rsidRPr="0002517D">
        <w:rPr>
          <w:rFonts w:hint="eastAsia"/>
          <w:highlight w:val="darkCyan"/>
        </w:rPr>
        <w:t>如果不使用宏，可以隐藏“切换宏”操作栏。</w:t>
      </w:r>
    </w:p>
    <w:p w:rsidR="00A55764" w:rsidRPr="001E771D" w:rsidRDefault="00A55764" w:rsidP="001E771D">
      <w:pPr>
        <w:pStyle w:val="a6"/>
      </w:pPr>
    </w:p>
    <w:p w:rsidR="00F045C8" w:rsidRDefault="00F045C8" w:rsidP="00435D19">
      <w:pPr>
        <w:pStyle w:val="40"/>
      </w:pPr>
      <w:bookmarkStart w:id="2" w:name="_视频切换"/>
      <w:bookmarkEnd w:id="2"/>
      <w:r>
        <w:rPr>
          <w:rFonts w:hint="eastAsia"/>
        </w:rPr>
        <w:t>视频切换</w:t>
      </w:r>
    </w:p>
    <w:p w:rsidR="00A55764" w:rsidRDefault="00A55764" w:rsidP="00A55764">
      <w:pPr>
        <w:pStyle w:val="50"/>
      </w:pPr>
      <w:r>
        <w:rPr>
          <w:rFonts w:hint="eastAsia"/>
        </w:rPr>
        <w:t>进入视频切换界面</w:t>
      </w:r>
    </w:p>
    <w:p w:rsidR="003C720E" w:rsidRPr="003C720E" w:rsidRDefault="003C720E" w:rsidP="003C720E">
      <w:pPr>
        <w:pStyle w:val="6"/>
      </w:pPr>
      <w:r>
        <w:rPr>
          <w:rFonts w:hint="eastAsia"/>
        </w:rPr>
        <w:t>操作步骤</w:t>
      </w:r>
    </w:p>
    <w:p w:rsidR="005C5181" w:rsidRDefault="005C5181" w:rsidP="005C5181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选择“Switch”进入视频切换矩阵，默认显示</w:t>
      </w:r>
      <w:hyperlink w:anchor="_视频切换界面_-_单切" w:history="1">
        <w:r w:rsidRPr="008816A1">
          <w:rPr>
            <w:rStyle w:val="ac"/>
            <w:rFonts w:hint="eastAsia"/>
          </w:rPr>
          <w:t>单切操作界面</w:t>
        </w:r>
      </w:hyperlink>
      <w:r>
        <w:rPr>
          <w:rFonts w:hint="eastAsia"/>
        </w:rPr>
        <w:t>；如果当前在音频切换界面，单击“A/V”音频和视频切换按钮，进入视频切换矩阵；</w:t>
      </w:r>
      <w:r w:rsidR="0050730E">
        <w:rPr>
          <w:rFonts w:hint="eastAsia"/>
        </w:rPr>
        <w:t>“A/V”按钮</w:t>
      </w:r>
      <w:r w:rsidR="009E6D90">
        <w:rPr>
          <w:rFonts w:hint="eastAsia"/>
        </w:rPr>
        <w:t>为一个图片按钮，当处于视频界面，“V”字符变大，“A”字符变小；当处于音频界面，“A”字符变大，“V”字符变小；</w:t>
      </w:r>
    </w:p>
    <w:p w:rsidR="005C5181" w:rsidRDefault="005C5181" w:rsidP="005C5181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网页更新显示，当前“视频矩阵的大小”，即输入端口个数和输出端口个数 - “输入端口个数X 输出端口个数”，以及对应端口标题；输入端口水平显示，输出端口向右倾斜45度显示</w:t>
      </w:r>
      <w:r w:rsidR="009E6D90">
        <w:rPr>
          <w:rFonts w:hint="eastAsia"/>
        </w:rPr>
        <w:t>；</w:t>
      </w:r>
    </w:p>
    <w:p w:rsidR="005C5181" w:rsidRDefault="005C5181" w:rsidP="005C5181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动态更新输入端口是否有输入信号接入，如果有，输入标题前的圆圈显示绿色；如果没有，输入标题前的圆圈显示白色；</w:t>
      </w:r>
    </w:p>
    <w:p w:rsidR="005C5181" w:rsidRDefault="005C5181" w:rsidP="005C5181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动态更新输出端口是否有输出负载接入，如果有，输出标题前的圆圈显示绿色；如果没有，输出标题前的圆圈显示白色；</w:t>
      </w:r>
    </w:p>
    <w:p w:rsidR="005C5181" w:rsidRDefault="005C5181" w:rsidP="005C5181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动态更新切换关系，有切换的选择点显示绿色；无切换的选择点显示白色；一行有可以有多个绿点，即一个输入能对应多个输出；一列只能有一个绿点，即一个输出只能对应一个输入；</w:t>
      </w:r>
    </w:p>
    <w:p w:rsidR="005C5181" w:rsidRDefault="005C5181" w:rsidP="005C5181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界面中最多显示16个输入和16个输出；如果输入或输出端口个数超过16，则需要使用端口</w:t>
      </w:r>
      <w:r>
        <w:rPr>
          <w:rFonts w:hint="eastAsia"/>
        </w:rPr>
        <w:lastRenderedPageBreak/>
        <w:t>栏的移动箭头按钮，进行移动显示；</w:t>
      </w:r>
    </w:p>
    <w:p w:rsidR="005C5181" w:rsidRDefault="005C5181" w:rsidP="005C5181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鼠标在“单切选择点阵”上移动时，当移动到某个选择点上，需要使用蓝底高亮显示输入输出链接关系，以便用户查看选择点对应的是哪个输入端口和输出端口；</w:t>
      </w:r>
      <w:r w:rsidR="006E0338">
        <w:rPr>
          <w:rFonts w:hint="eastAsia"/>
        </w:rPr>
        <w:t>同时，对应的输入和输出端口的文字，也需要高亮显示，蓝底白字；由于有隐藏的行（全切输出）和列（全切输入），链接关系的点阵高亮显示，只需要到单切点阵的边缘，不用到输入输出端口框的边缘；</w:t>
      </w:r>
    </w:p>
    <w:p w:rsidR="00A55764" w:rsidRDefault="00A55764" w:rsidP="00A55764">
      <w:pPr>
        <w:pStyle w:val="a6"/>
      </w:pPr>
    </w:p>
    <w:p w:rsidR="003C720E" w:rsidRDefault="003C720E" w:rsidP="003C720E">
      <w:pPr>
        <w:pStyle w:val="6"/>
      </w:pPr>
      <w:r>
        <w:rPr>
          <w:rFonts w:hint="eastAsia"/>
        </w:rPr>
        <w:t>IE与CGI协作过程</w:t>
      </w:r>
    </w:p>
    <w:p w:rsidR="003C720E" w:rsidRDefault="003C720E" w:rsidP="003C720E">
      <w:pPr>
        <w:pStyle w:val="a6"/>
      </w:pPr>
      <w:r>
        <w:rPr>
          <w:rFonts w:hint="eastAsia"/>
        </w:rPr>
        <w:t>1. 获取视频端口列表</w:t>
      </w:r>
    </w:p>
    <w:p w:rsidR="003C720E" w:rsidRDefault="00EF672C" w:rsidP="003C720E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2</w:t>
      </w:r>
      <w:r w:rsidRPr="00B7291A">
        <w:rPr>
          <w:rFonts w:hint="eastAsia"/>
          <w:highlight w:val="yellow"/>
        </w:rPr>
        <w:t>_IE]</w:t>
      </w:r>
      <w:r w:rsidR="003C720E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3C720E">
        <w:rPr>
          <w:rFonts w:hint="eastAsia"/>
        </w:rPr>
        <w:t>lig_switch_video.cgi?query=</w:t>
      </w:r>
    </w:p>
    <w:p w:rsidR="003C720E" w:rsidRDefault="003C720E" w:rsidP="003C720E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  (0表示所有状态， &gt;0表示查询指定端口)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}</w:t>
      </w:r>
    </w:p>
    <w:p w:rsidR="003C720E" w:rsidRDefault="003C720E" w:rsidP="003C720E">
      <w:pPr>
        <w:pStyle w:val="a6"/>
      </w:pPr>
      <w:r>
        <w:rPr>
          <w:rFonts w:hint="eastAsia"/>
        </w:rPr>
        <w:t>}</w:t>
      </w:r>
    </w:p>
    <w:p w:rsidR="003C720E" w:rsidRDefault="003C720E" w:rsidP="003C720E">
      <w:pPr>
        <w:pStyle w:val="a6"/>
      </w:pPr>
    </w:p>
    <w:p w:rsidR="003C720E" w:rsidRDefault="00EF672C" w:rsidP="003C720E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2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3C720E">
        <w:rPr>
          <w:rFonts w:hint="eastAsia"/>
        </w:rPr>
        <w:t>：</w:t>
      </w:r>
    </w:p>
    <w:p w:rsidR="003C720E" w:rsidRDefault="003C720E" w:rsidP="003C720E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:[{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:1,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A1-TUHD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signal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DVI</w:t>
      </w:r>
      <w:r>
        <w:t>”</w:t>
      </w:r>
      <w:r>
        <w:rPr>
          <w:rFonts w:hint="eastAsia"/>
        </w:rPr>
        <w:t>},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          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</w:t>
      </w:r>
      <w:r>
        <w:t>3, 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ROOM-TV-1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sink</w:t>
      </w:r>
      <w:r>
        <w:t>”</w:t>
      </w:r>
      <w:r>
        <w:rPr>
          <w:rFonts w:hint="eastAsia"/>
        </w:rPr>
        <w:t>:</w:t>
      </w:r>
      <w:r>
        <w:t>””</w:t>
      </w:r>
      <w:r>
        <w:rPr>
          <w:rFonts w:hint="eastAsia"/>
        </w:rPr>
        <w:t>}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         ]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3C720E" w:rsidRDefault="003C720E" w:rsidP="003C720E">
      <w:pPr>
        <w:pStyle w:val="a6"/>
      </w:pPr>
      <w:r>
        <w:rPr>
          <w:rFonts w:hint="eastAsia"/>
        </w:rPr>
        <w:t>}</w:t>
      </w:r>
    </w:p>
    <w:p w:rsidR="003C720E" w:rsidRDefault="003C720E" w:rsidP="003C720E">
      <w:pPr>
        <w:pStyle w:val="a6"/>
      </w:pPr>
    </w:p>
    <w:p w:rsidR="00DD2003" w:rsidRDefault="00DD2003" w:rsidP="00DD2003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2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DD2003" w:rsidRDefault="00DD2003" w:rsidP="00DD2003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DD2003" w:rsidRDefault="00DD2003" w:rsidP="00DD2003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:0,</w:t>
      </w:r>
    </w:p>
    <w:p w:rsidR="00DD2003" w:rsidRDefault="00DD2003" w:rsidP="00DD2003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DD2003" w:rsidRDefault="00DD2003" w:rsidP="00DD2003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DD2003" w:rsidRDefault="00DD2003" w:rsidP="00DD2003">
      <w:pPr>
        <w:pStyle w:val="a6"/>
      </w:pPr>
      <w:r>
        <w:rPr>
          <w:rFonts w:hint="eastAsia"/>
        </w:rPr>
        <w:t>}</w:t>
      </w:r>
    </w:p>
    <w:p w:rsidR="00DD2003" w:rsidRDefault="00DD2003" w:rsidP="003C720E">
      <w:pPr>
        <w:pStyle w:val="a6"/>
      </w:pPr>
    </w:p>
    <w:p w:rsidR="003C720E" w:rsidRDefault="003C720E" w:rsidP="003C720E">
      <w:pPr>
        <w:pStyle w:val="a6"/>
      </w:pPr>
      <w:r>
        <w:t>“</w:t>
      </w:r>
      <w:r>
        <w:rPr>
          <w:rFonts w:hint="eastAsia"/>
        </w:rPr>
        <w:t>signal</w:t>
      </w:r>
      <w:r>
        <w:t>”</w:t>
      </w:r>
      <w:r>
        <w:rPr>
          <w:rFonts w:hint="eastAsia"/>
        </w:rPr>
        <w:t>和“sink</w:t>
      </w:r>
      <w:r w:rsidR="006243FA">
        <w:rPr>
          <w:rFonts w:hint="eastAsia"/>
        </w:rPr>
        <w:t>”，如果为</w:t>
      </w:r>
      <w:r w:rsidRPr="00CC10AB">
        <w:rPr>
          <w:rFonts w:hint="eastAsia"/>
          <w:color w:val="FF0000"/>
          <w:highlight w:val="yellow"/>
        </w:rPr>
        <w:t>“”</w:t>
      </w:r>
      <w:r>
        <w:rPr>
          <w:rFonts w:hint="eastAsia"/>
        </w:rPr>
        <w:t>，就表示</w:t>
      </w:r>
      <w:r w:rsidR="006243FA">
        <w:rPr>
          <w:rFonts w:hint="eastAsia"/>
        </w:rPr>
        <w:t>没</w:t>
      </w:r>
      <w:r>
        <w:rPr>
          <w:rFonts w:hint="eastAsia"/>
        </w:rPr>
        <w:t>有信号或负载接入</w:t>
      </w:r>
    </w:p>
    <w:p w:rsidR="003C720E" w:rsidRDefault="003C720E" w:rsidP="003C720E">
      <w:pPr>
        <w:pStyle w:val="a6"/>
      </w:pPr>
    </w:p>
    <w:p w:rsidR="003C720E" w:rsidRDefault="003C720E" w:rsidP="003C720E">
      <w:pPr>
        <w:pStyle w:val="a6"/>
      </w:pPr>
      <w:r>
        <w:rPr>
          <w:rFonts w:hint="eastAsia"/>
        </w:rPr>
        <w:t>2. 获取切换端口切换关系</w:t>
      </w:r>
    </w:p>
    <w:p w:rsidR="003C720E" w:rsidRDefault="003B55EB" w:rsidP="003C720E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3</w:t>
      </w:r>
      <w:r w:rsidRPr="00B7291A">
        <w:rPr>
          <w:rFonts w:hint="eastAsia"/>
          <w:highlight w:val="yellow"/>
        </w:rPr>
        <w:t>_IE]</w:t>
      </w:r>
      <w:r w:rsidR="003C720E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3C720E">
        <w:rPr>
          <w:rFonts w:hint="eastAsia"/>
        </w:rPr>
        <w:t>lig_switch_video.cgi?query=</w:t>
      </w:r>
    </w:p>
    <w:p w:rsidR="003C720E" w:rsidRDefault="003C720E" w:rsidP="003C720E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  （0表示全部，&gt;0表示特定端口）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}</w:t>
      </w:r>
    </w:p>
    <w:p w:rsidR="003C720E" w:rsidRDefault="003C720E" w:rsidP="003C720E">
      <w:pPr>
        <w:pStyle w:val="a6"/>
      </w:pPr>
      <w:r>
        <w:rPr>
          <w:rFonts w:hint="eastAsia"/>
        </w:rPr>
        <w:t>}</w:t>
      </w:r>
    </w:p>
    <w:p w:rsidR="003C720E" w:rsidRDefault="003C720E" w:rsidP="003C720E">
      <w:pPr>
        <w:pStyle w:val="a6"/>
      </w:pPr>
    </w:p>
    <w:p w:rsidR="003C720E" w:rsidRDefault="003B55EB" w:rsidP="003C720E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3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3C720E">
        <w:rPr>
          <w:rFonts w:hint="eastAsia"/>
        </w:rPr>
        <w:t>：</w:t>
      </w:r>
    </w:p>
    <w:p w:rsidR="003C720E" w:rsidRDefault="003C720E" w:rsidP="003C720E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:[</w:t>
      </w:r>
      <w:r w:rsidRPr="006017E4">
        <w:t xml:space="preserve"> {"type":"v","out</w:t>
      </w:r>
      <w:r>
        <w:t xml:space="preserve">":1,"in": </w:t>
      </w:r>
      <w:r w:rsidR="00C34A80">
        <w:t>0</w:t>
      </w:r>
      <w:r w:rsidRPr="006017E4">
        <w:t>},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              </w:t>
      </w:r>
      <w:r>
        <w:t xml:space="preserve">{"type":"v","out":2,"in": </w:t>
      </w:r>
      <w:r>
        <w:rPr>
          <w:rFonts w:hint="eastAsia"/>
        </w:rPr>
        <w:t>4</w:t>
      </w:r>
      <w:r w:rsidRPr="006017E4">
        <w:t>}</w:t>
      </w:r>
      <w:r>
        <w:rPr>
          <w:rFonts w:hint="eastAsia"/>
        </w:rPr>
        <w:t xml:space="preserve">  (编号均为物理编号)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             ]</w:t>
      </w:r>
    </w:p>
    <w:p w:rsidR="003C720E" w:rsidRDefault="003C720E" w:rsidP="003C720E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3C720E" w:rsidRDefault="003C720E" w:rsidP="003C720E">
      <w:pPr>
        <w:pStyle w:val="a6"/>
      </w:pPr>
      <w:r>
        <w:rPr>
          <w:rFonts w:hint="eastAsia"/>
        </w:rPr>
        <w:t>}</w:t>
      </w:r>
    </w:p>
    <w:p w:rsidR="003B55EB" w:rsidRDefault="003B55EB" w:rsidP="003B55EB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3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3B55EB" w:rsidRDefault="003B55EB" w:rsidP="003B55EB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B55EB" w:rsidRDefault="003B55EB" w:rsidP="003B55EB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:0,</w:t>
      </w:r>
    </w:p>
    <w:p w:rsidR="003B55EB" w:rsidRDefault="003B55EB" w:rsidP="003B55EB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3B55EB" w:rsidRDefault="003B55EB" w:rsidP="003B55EB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3B55EB" w:rsidRDefault="003B55EB" w:rsidP="003B55EB">
      <w:pPr>
        <w:pStyle w:val="a6"/>
      </w:pPr>
      <w:r>
        <w:rPr>
          <w:rFonts w:hint="eastAsia"/>
        </w:rPr>
        <w:t>}</w:t>
      </w:r>
    </w:p>
    <w:p w:rsidR="003C720E" w:rsidRDefault="003C720E" w:rsidP="00A55764">
      <w:pPr>
        <w:pStyle w:val="a6"/>
      </w:pPr>
    </w:p>
    <w:p w:rsidR="003C720E" w:rsidRDefault="00C23623" w:rsidP="00A55764">
      <w:pPr>
        <w:pStyle w:val="a6"/>
      </w:pPr>
      <w:r>
        <w:rPr>
          <w:rFonts w:hint="eastAsia"/>
        </w:rPr>
        <w:t>切换状态和信号负载状态的更新，IE使用轮询方式，</w:t>
      </w:r>
      <w:r w:rsidR="00F33F1E">
        <w:rPr>
          <w:rFonts w:hint="eastAsia"/>
        </w:rPr>
        <w:t>每</w:t>
      </w:r>
      <w:r w:rsidR="00817374">
        <w:rPr>
          <w:rFonts w:hint="eastAsia"/>
        </w:rPr>
        <w:t>隔</w:t>
      </w:r>
      <w:r w:rsidR="00F33F1E">
        <w:rPr>
          <w:rFonts w:hint="eastAsia"/>
        </w:rPr>
        <w:t>2秒，发送查询状态命令。</w:t>
      </w:r>
    </w:p>
    <w:p w:rsidR="00C23623" w:rsidRPr="005C5181" w:rsidRDefault="00C23623" w:rsidP="00A55764">
      <w:pPr>
        <w:pStyle w:val="a6"/>
      </w:pPr>
    </w:p>
    <w:p w:rsidR="005114D9" w:rsidRDefault="005114D9" w:rsidP="005114D9">
      <w:pPr>
        <w:pStyle w:val="50"/>
      </w:pPr>
      <w:r>
        <w:rPr>
          <w:rFonts w:hint="eastAsia"/>
        </w:rPr>
        <w:t>单切</w:t>
      </w:r>
    </w:p>
    <w:p w:rsidR="005114D9" w:rsidRDefault="005114D9" w:rsidP="005114D9">
      <w:pPr>
        <w:pStyle w:val="6"/>
      </w:pPr>
      <w:r>
        <w:rPr>
          <w:rFonts w:hint="eastAsia"/>
        </w:rPr>
        <w:t>界面</w:t>
      </w:r>
    </w:p>
    <w:p w:rsidR="005114D9" w:rsidRDefault="00ED20E6" w:rsidP="005114D9">
      <w:pPr>
        <w:pStyle w:val="a6"/>
      </w:pPr>
      <w:r>
        <w:rPr>
          <w:noProof/>
        </w:rPr>
        <w:lastRenderedPageBreak/>
        <w:pict>
          <v:shape id="_x0000_s23628" type="#_x0000_t62" style="position:absolute;left:0;text-align:left;margin-left:459.15pt;margin-top:240.95pt;width:46.3pt;height:27.85pt;z-index:251745280" adj="-9400,-18149">
            <v:textbox style="mso-next-textbox:#_x0000_s23628">
              <w:txbxContent>
                <w:p w:rsidR="0050730E" w:rsidRPr="000131F2" w:rsidRDefault="0050730E" w:rsidP="005114D9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切换宏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634" type="#_x0000_t62" style="position:absolute;left:0;text-align:left;margin-left:-3.05pt;margin-top:17.5pt;width:58.55pt;height:46.4pt;z-index:251724800" adj="38681,9194">
            <v:textbox style="mso-next-textbox:#_x0000_s23634">
              <w:txbxContent>
                <w:p w:rsidR="0050730E" w:rsidRPr="000131F2" w:rsidRDefault="0050730E" w:rsidP="005114D9">
                  <w:pPr>
                    <w:rPr>
                      <w:sz w:val="13"/>
                      <w:szCs w:val="13"/>
                    </w:rPr>
                  </w:pPr>
                  <w:r w:rsidRPr="000131F2">
                    <w:rPr>
                      <w:rFonts w:hint="eastAsia"/>
                      <w:sz w:val="13"/>
                      <w:szCs w:val="13"/>
                    </w:rPr>
                    <w:t>音频和视频界面切换按钮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633" type="#_x0000_t202" style="position:absolute;left:0;text-align:left;margin-left:21.5pt;margin-top:138.35pt;width:70.55pt;height:27.2pt;z-index:251723776" filled="f" stroked="f" strokecolor="black [3213]">
            <v:textbox style="mso-next-textbox:#_x0000_s23633">
              <w:txbxContent>
                <w:p w:rsidR="0050730E" w:rsidRPr="00227139" w:rsidRDefault="0050730E" w:rsidP="005114D9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</w:rPr>
                    <w:t>About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632" type="#_x0000_t202" style="position:absolute;left:0;text-align:left;margin-left:19.6pt;margin-top:3.1pt;width:356.65pt;height:30.25pt;z-index:251722752" filled="f" stroked="f">
            <v:textbox style="mso-next-textbox:#_x0000_s23632">
              <w:txbxContent>
                <w:p w:rsidR="0050730E" w:rsidRPr="00544F63" w:rsidRDefault="0050730E" w:rsidP="005114D9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3567" editas="canvas" style="width:440pt;height:281.25pt;mso-position-horizontal-relative:char;mso-position-vertical-relative:line" coordorigin="1869,8357" coordsize="8800,5625">
            <o:lock v:ext="edit" aspectratio="t"/>
            <v:shape id="_x0000_s23568" type="#_x0000_t75" style="position:absolute;left:1869;top:8357;width:8800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3569" style="position:absolute;left:1869;top:9404;width:1338;height:4578" fillcolor="gray [1629]" strokecolor="gray [1629]"/>
            <v:rect id="_x0000_s23570" style="position:absolute;left:1869;top:8357;width:8800;height:464" fillcolor="black [3213]"/>
            <v:shape id="_x0000_s23571" type="#_x0000_t202" style="position:absolute;left:1869;top:9397;width:1475;height:544" fillcolor="#f2f2f2 [3052]" stroked="f">
              <v:textbox style="mso-next-textbox:#_x0000_s23571">
                <w:txbxContent>
                  <w:p w:rsidR="0050730E" w:rsidRPr="00227139" w:rsidRDefault="0050730E" w:rsidP="005114D9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Switch</w:t>
                    </w:r>
                  </w:p>
                </w:txbxContent>
              </v:textbox>
            </v:shape>
            <v:shape id="_x0000_s23572" type="#_x0000_t202" style="position:absolute;left:3351;top:8933;width:665;height:476" fillcolor="white [3212]" strokecolor="#bfbfbf [2412]">
              <v:textbox style="mso-next-textbox:#_x0000_s23572">
                <w:txbxContent>
                  <w:p w:rsidR="0050730E" w:rsidRPr="00BF5A82" w:rsidRDefault="0050730E" w:rsidP="005114D9">
                    <w:pPr>
                      <w:rPr>
                        <w:b/>
                        <w:color w:val="0070C0"/>
                      </w:rPr>
                    </w:pPr>
                    <w:r w:rsidRPr="00BF5A82">
                      <w:rPr>
                        <w:rFonts w:hint="eastAsia"/>
                        <w:b/>
                        <w:color w:val="0070C0"/>
                      </w:rPr>
                      <w:t xml:space="preserve">V/A </w:t>
                    </w:r>
                  </w:p>
                </w:txbxContent>
              </v:textbox>
            </v:shape>
            <v:shape id="_x0000_s23573" type="#_x0000_t5" style="position:absolute;left:3029;top:9052;width:223;height:155;rotation:270" fillcolor="gray [1629]"/>
            <v:shape id="_x0000_s23574" type="#_x0000_t202" style="position:absolute;left:4260;top:9181;width:867;height:1056" filled="f" fillcolor="white [3212]" stroked="f" strokecolor="#bfbfbf [2412]">
              <v:textbox style="mso-next-textbox:#_x0000_s23574">
                <w:txbxContent>
                  <w:p w:rsidR="0050730E" w:rsidRDefault="0050730E" w:rsidP="005114D9">
                    <w:r>
                      <w:rPr>
                        <w:rFonts w:hint="eastAsia"/>
                      </w:rPr>
                      <w:t>Video</w:t>
                    </w:r>
                  </w:p>
                  <w:p w:rsidR="0050730E" w:rsidRDefault="0050730E" w:rsidP="005114D9">
                    <w:r>
                      <w:rPr>
                        <w:rFonts w:hint="eastAsia"/>
                      </w:rPr>
                      <w:t>6x6</w:t>
                    </w:r>
                  </w:p>
                </w:txbxContent>
              </v:textbox>
            </v:shape>
            <v:shape id="_x0000_s23575" type="#_x0000_t202" style="position:absolute;left:3976;top:10352;width:1257;height:3390" fillcolor="white [3212]" strokecolor="#bfbfbf [2412]">
              <v:textbox style="mso-next-textbox:#_x0000_s23575">
                <w:txbxContent>
                  <w:p w:rsidR="0050730E" w:rsidRDefault="0050730E" w:rsidP="005114D9">
                    <w:r>
                      <w:rPr>
                        <w:rFonts w:hint="eastAsia"/>
                      </w:rPr>
                      <w:t xml:space="preserve">  Input </w:t>
                    </w:r>
                  </w:p>
                  <w:p w:rsidR="0050730E" w:rsidRPr="00362432" w:rsidRDefault="0050730E" w:rsidP="005114D9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0000" w:themeColor="text1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CLOST </w:t>
                    </w:r>
                  </w:p>
                  <w:p w:rsidR="0050730E" w:rsidRDefault="0050730E" w:rsidP="005114D9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0F5B8C">
                      <w:rPr>
                        <w:rFonts w:hint="eastAsia"/>
                        <w:sz w:val="13"/>
                        <w:szCs w:val="13"/>
                      </w:rPr>
                      <w:t xml:space="preserve">A1 </w:t>
                    </w:r>
                    <w:r>
                      <w:rPr>
                        <w:sz w:val="13"/>
                        <w:szCs w:val="13"/>
                      </w:rPr>
                      <w:t>–</w:t>
                    </w:r>
                    <w:r w:rsidRPr="000F5B8C">
                      <w:rPr>
                        <w:rFonts w:hint="eastAsia"/>
                        <w:sz w:val="13"/>
                        <w:szCs w:val="13"/>
                      </w:rPr>
                      <w:t xml:space="preserve"> TUHD</w:t>
                    </w:r>
                  </w:p>
                  <w:p w:rsidR="0050730E" w:rsidRDefault="0050730E" w:rsidP="005114D9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A2 - TUHD</w:t>
                    </w:r>
                  </w:p>
                  <w:p w:rsidR="0050730E" w:rsidRDefault="0050730E" w:rsidP="005114D9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C1 - DVI  </w:t>
                    </w:r>
                  </w:p>
                  <w:p w:rsidR="0050730E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C2 - DVI </w:t>
                    </w:r>
                  </w:p>
                  <w:p w:rsidR="0050730E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E1 - VGA </w:t>
                    </w:r>
                  </w:p>
                  <w:p w:rsidR="0050730E" w:rsidRPr="00362432" w:rsidRDefault="0050730E" w:rsidP="005114D9"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E2 - VGA </w:t>
                    </w:r>
                  </w:p>
                </w:txbxContent>
              </v:textbox>
            </v:shape>
            <v:shape id="_x0000_s23576" type="#_x0000_t202" style="position:absolute;left:5233;top:9088;width:3114;height:1264;v-text-anchor:bottom" strokecolor="#bfbfbf [2412]">
              <v:textbox style="layout-flow:vertical-ideographic;mso-next-textbox:#_x0000_s23576">
                <w:txbxContent>
                  <w:p w:rsidR="0050730E" w:rsidRPr="000C1DEC" w:rsidRDefault="0050730E" w:rsidP="005114D9">
                    <w:pPr>
                      <w:rPr>
                        <w:sz w:val="13"/>
                        <w:szCs w:val="13"/>
                      </w:rPr>
                    </w:pPr>
                  </w:p>
                  <w:p w:rsidR="0050730E" w:rsidRPr="000C1DEC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F2 - UHDA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F1 - UHDA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  D2 - DVI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  D1 - DVI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2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 xml:space="preserve">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Pr="000C1DEC" w:rsidRDefault="0050730E" w:rsidP="005114D9">
                    <w:pPr>
                      <w:ind w:firstLineChars="200" w:firstLine="260"/>
                      <w:rPr>
                        <w:sz w:val="13"/>
                        <w:szCs w:val="13"/>
                      </w:rPr>
                    </w:pP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B1 -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A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Default="0050730E" w:rsidP="005114D9">
                    <w:r>
                      <w:rPr>
                        <w:rFonts w:hint="eastAsia"/>
                      </w:rPr>
                      <w:t xml:space="preserve">  Output</w:t>
                    </w:r>
                  </w:p>
                </w:txbxContent>
              </v:textbox>
            </v:shape>
            <v:shape id="_x0000_s23577" type="#_x0000_t202" style="position:absolute;left:5115;top:10213;width:578;height:401" filled="f" stroked="f" strokecolor="#bfbfbf [2412]">
              <v:textbox style="mso-next-textbox:#_x0000_s23577">
                <w:txbxContent>
                  <w:p w:rsidR="0050730E" w:rsidRPr="000C1DEC" w:rsidRDefault="0050730E" w:rsidP="005114D9">
                    <w:pPr>
                      <w:rPr>
                        <w:rStyle w:val="af4"/>
                        <w:b w:val="0"/>
                        <w:i w:val="0"/>
                        <w:sz w:val="13"/>
                        <w:szCs w:val="13"/>
                      </w:rPr>
                    </w:pPr>
                    <w:r>
                      <w:rPr>
                        <w:rStyle w:val="af4"/>
                        <w:rFonts w:hint="eastAsia"/>
                        <w:b w:val="0"/>
                        <w:i w:val="0"/>
                        <w:sz w:val="13"/>
                        <w:szCs w:val="13"/>
                      </w:rPr>
                      <w:t xml:space="preserve">All </w:t>
                    </w:r>
                  </w:p>
                </w:txbxContent>
              </v:textbox>
            </v:shape>
            <v:shape id="_x0000_s23578" type="#_x0000_t5" style="position:absolute;left:8313;top:9645;width:223;height:155;rotation:90" fillcolor="white [3212]" strokecolor="#bfbfbf [2412]"/>
            <v:shape id="_x0000_s23579" type="#_x0000_t5" style="position:absolute;left:4497;top:13742;width:223;height:155;rotation:180" fillcolor="white [3212]" strokecolor="#bfbfbf [2412]"/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23580" type="#_x0000_t120" style="position:absolute;left:5825;top:10915;width:185;height:177" strokecolor="#bfbfbf [2412]"/>
            <v:shape id="_x0000_s23581" type="#_x0000_t120" style="position:absolute;left:6250;top:10915;width:185;height:177" fillcolor="white [3212]" strokecolor="#bfbfbf [2412]"/>
            <v:shape id="_x0000_s23582" type="#_x0000_t120" style="position:absolute;left:6622;top:10915;width:185;height:177" fillcolor="white [3212]" strokecolor="#bfbfbf [2412]"/>
            <v:shape id="_x0000_s23583" type="#_x0000_t120" style="position:absolute;left:7019;top:10915;width:185;height:177" fillcolor="white [3212]" strokecolor="#bfbfbf [2412]"/>
            <v:shape id="_x0000_s23584" type="#_x0000_t120" style="position:absolute;left:7435;top:10915;width:185;height:177" fillcolor="white [3212]" strokecolor="#bfbfbf [2412]"/>
            <v:shape id="_x0000_s23585" type="#_x0000_t120" style="position:absolute;left:7823;top:10915;width:185;height:177" fillcolor="#9bbb59 [3206]" strokecolor="#bfbfbf [2412]"/>
            <v:shape id="_x0000_s23586" type="#_x0000_t120" style="position:absolute;left:5825;top:11296;width:185;height:177" fillcolor="#9bbb59 [3206]" strokecolor="#bfbfbf [2412]"/>
            <v:shape id="_x0000_s23587" type="#_x0000_t120" style="position:absolute;left:5825;top:11676;width:185;height:177" strokecolor="#bfbfbf [2412]"/>
            <v:shape id="_x0000_s23588" type="#_x0000_t120" style="position:absolute;left:5825;top:12038;width:185;height:177" strokecolor="#bfbfbf [2412]"/>
            <v:shape id="_x0000_s23589" type="#_x0000_t120" style="position:absolute;left:5825;top:12462;width:185;height:177" strokecolor="#bfbfbf [2412]"/>
            <v:shape id="_x0000_s23590" type="#_x0000_t120" style="position:absolute;left:5825;top:12824;width:185;height:177" strokecolor="#bfbfbf [2412]"/>
            <v:shape id="_x0000_s23591" type="#_x0000_t120" style="position:absolute;left:5825;top:13204;width:185;height:177" strokecolor="#bfbfbf [2412]"/>
            <v:shape id="_x0000_s23592" type="#_x0000_t120" style="position:absolute;left:6250;top:11297;width:185;height:177" fillcolor="white [3212]" strokecolor="#bfbfbf [2412]"/>
            <v:shape id="_x0000_s23593" type="#_x0000_t120" style="position:absolute;left:6250;top:11677;width:185;height:177" fillcolor="#9bbb59 [3206]" strokecolor="#bfbfbf [2412]"/>
            <v:shape id="_x0000_s23594" type="#_x0000_t120" style="position:absolute;left:6250;top:12039;width:185;height:177" fillcolor="white [3212]" strokecolor="#bfbfbf [2412]"/>
            <v:shape id="_x0000_s23595" type="#_x0000_t120" style="position:absolute;left:6250;top:12463;width:185;height:177" fillcolor="white [3212]" strokecolor="#bfbfbf [2412]"/>
            <v:shape id="_x0000_s23596" type="#_x0000_t120" style="position:absolute;left:6250;top:12825;width:185;height:177" fillcolor="white [3212]" strokecolor="#bfbfbf [2412]"/>
            <v:shape id="_x0000_s23597" type="#_x0000_t120" style="position:absolute;left:6250;top:13205;width:185;height:177" fillcolor="white [3212]" strokecolor="#bfbfbf [2412]"/>
            <v:shape id="_x0000_s23598" type="#_x0000_t120" style="position:absolute;left:6626;top:11285;width:185;height:177" fillcolor="white [3212]" strokecolor="#bfbfbf [2412]"/>
            <v:shape id="_x0000_s23599" type="#_x0000_t120" style="position:absolute;left:6626;top:11665;width:185;height:177" fillcolor="white [3212]" strokecolor="#bfbfbf [2412]"/>
            <v:shape id="_x0000_s23600" type="#_x0000_t120" style="position:absolute;left:6626;top:12027;width:185;height:177" fillcolor="white [3212]" strokecolor="#bfbfbf [2412]"/>
            <v:shape id="_x0000_s23601" type="#_x0000_t120" style="position:absolute;left:6626;top:12451;width:185;height:177" fillcolor="white [3212]" strokecolor="#bfbfbf [2412]"/>
            <v:shape id="_x0000_s23602" type="#_x0000_t120" style="position:absolute;left:6626;top:12813;width:185;height:177" fillcolor="white [3212]" strokecolor="#bfbfbf [2412]"/>
            <v:shape id="_x0000_s23603" type="#_x0000_t120" style="position:absolute;left:6626;top:13193;width:185;height:177" fillcolor="white [3212]" strokecolor="#bfbfbf [2412]"/>
            <v:shape id="_x0000_s23604" type="#_x0000_t120" style="position:absolute;left:7019;top:11285;width:185;height:177" fillcolor="white [3212]" strokecolor="#bfbfbf [2412]"/>
            <v:shape id="_x0000_s23605" type="#_x0000_t120" style="position:absolute;left:7019;top:11665;width:185;height:177" fillcolor="white [3212]" strokecolor="#bfbfbf [2412]"/>
            <v:shape id="_x0000_s23606" type="#_x0000_t120" style="position:absolute;left:7019;top:12027;width:185;height:177" fillcolor="#9bbb59 [3206]" strokecolor="#bfbfbf [2412]"/>
            <v:shape id="_x0000_s23607" type="#_x0000_t120" style="position:absolute;left:7019;top:12451;width:185;height:177" fillcolor="white [3212]" strokecolor="#bfbfbf [2412]"/>
            <v:shape id="_x0000_s23608" type="#_x0000_t120" style="position:absolute;left:7019;top:12813;width:185;height:177" fillcolor="white [3212]" strokecolor="#bfbfbf [2412]"/>
            <v:shape id="_x0000_s23609" type="#_x0000_t120" style="position:absolute;left:7019;top:13193;width:185;height:177" fillcolor="white [3212]" strokecolor="#bfbfbf [2412]"/>
            <v:shape id="_x0000_s23610" type="#_x0000_t120" style="position:absolute;left:7435;top:11297;width:185;height:177" fillcolor="white [3212]" strokecolor="#bfbfbf [2412]"/>
            <v:shape id="_x0000_s23611" type="#_x0000_t120" style="position:absolute;left:7435;top:11677;width:185;height:177" fillcolor="white [3212]" strokecolor="#bfbfbf [2412]"/>
            <v:shape id="_x0000_s23612" type="#_x0000_t120" style="position:absolute;left:7435;top:12039;width:185;height:177" fillcolor="#9bbb59 [3206]" strokecolor="#bfbfbf [2412]"/>
            <v:shape id="_x0000_s23613" type="#_x0000_t120" style="position:absolute;left:7435;top:12463;width:185;height:177" fillcolor="white [3212]" strokecolor="#bfbfbf [2412]"/>
            <v:shape id="_x0000_s23614" type="#_x0000_t120" style="position:absolute;left:7435;top:12825;width:185;height:177" fillcolor="white [3212]" strokecolor="#bfbfbf [2412]"/>
            <v:shape id="_x0000_s23615" type="#_x0000_t120" style="position:absolute;left:7435;top:13205;width:185;height:177" fillcolor="white [3212]" strokecolor="#bfbfbf [2412]"/>
            <v:shape id="_x0000_s23616" type="#_x0000_t120" style="position:absolute;left:7823;top:11297;width:185;height:177" fillcolor="white [3212]" strokecolor="#bfbfbf [2412]"/>
            <v:shape id="_x0000_s23617" type="#_x0000_t120" style="position:absolute;left:7823;top:11677;width:185;height:177" fillcolor="white [3212]" strokecolor="#bfbfbf [2412]"/>
            <v:shape id="_x0000_s23618" type="#_x0000_t120" style="position:absolute;left:7823;top:12039;width:185;height:177" fillcolor="white [3212]" strokecolor="#bfbfbf [2412]"/>
            <v:shape id="_x0000_s23619" type="#_x0000_t120" style="position:absolute;left:7823;top:12463;width:185;height:177" fillcolor="white [3212]" strokecolor="#bfbfbf [2412]"/>
            <v:shape id="_x0000_s23620" type="#_x0000_t120" style="position:absolute;left:7823;top:12825;width:185;height:177" fillcolor="white [3212]" strokecolor="#bfbfbf [2412]"/>
            <v:shape id="_x0000_s23621" type="#_x0000_t120" style="position:absolute;left:7823;top:13205;width:185;height:177" fillcolor="white [3212]" strokecolor="#bfbfbf [2412]"/>
            <v:shape id="_x0000_s23622" type="#_x0000_t202" style="position:absolute;left:1869;top:9952;width:1411;height:544" filled="f" stroked="f" strokecolor="black [3213]">
              <v:textbox style="mso-next-textbox:#_x0000_s23622">
                <w:txbxContent>
                  <w:p w:rsidR="0050730E" w:rsidRPr="00227139" w:rsidRDefault="0050730E" w:rsidP="005114D9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rect id="_x0000_s23623" style="position:absolute;left:5468;top:10413;width:143;height:143" strokecolor="gray [1629]"/>
            <v:shape id="_x0000_s23625" type="#_x0000_t202" style="position:absolute;left:1869;top:10491;width:1411;height:544" filled="f" stroked="f" strokecolor="black [3213]">
              <v:textbox style="mso-next-textbox:#_x0000_s23625">
                <w:txbxContent>
                  <w:p w:rsidR="0050730E" w:rsidRPr="00227139" w:rsidRDefault="0050730E" w:rsidP="005114D9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23626" type="#_x0000_t62" style="position:absolute;left:2524;top:12151;width:926;height:928" adj="32890,-5703">
              <v:textbox style="mso-next-textbox:#_x0000_s23626">
                <w:txbxContent>
                  <w:p w:rsidR="0050730E" w:rsidRPr="000131F2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输入端口列表栏</w:t>
                    </w:r>
                  </w:p>
                </w:txbxContent>
              </v:textbox>
            </v:shape>
            <v:shape id="_x0000_s23627" type="#_x0000_t62" style="position:absolute;left:7653;top:8357;width:926;height:928" adj="-2916,24044">
              <v:textbox style="mso-next-textbox:#_x0000_s23627">
                <w:txbxContent>
                  <w:p w:rsidR="0050730E" w:rsidRPr="000131F2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输出端口列表栏</w:t>
                    </w:r>
                  </w:p>
                </w:txbxContent>
              </v:textbox>
            </v:shape>
            <v:shape id="_x0000_s23629" type="#_x0000_t62" style="position:absolute;left:6435;top:13382;width:1450;height:515" adj="12483,-16819">
              <v:textbox style="mso-next-textbox:#_x0000_s23629">
                <w:txbxContent>
                  <w:p w:rsidR="0050730E" w:rsidRPr="000131F2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单切选择点阵</w:t>
                    </w:r>
                  </w:p>
                </w:txbxContent>
              </v:textbox>
            </v:shape>
            <v:shape id="_x0000_s23630" type="#_x0000_t62" style="position:absolute;left:5985;top:10496;width:1450;height:515" adj="-5839,1552">
              <v:textbox style="mso-next-textbox:#_x0000_s23630">
                <w:txbxContent>
                  <w:p w:rsidR="0050730E" w:rsidRPr="000131F2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多切模式选择框</w:t>
                    </w:r>
                  </w:p>
                </w:txbxContent>
              </v:textbox>
            </v:shape>
            <v:shape id="_x0000_s23631" type="#_x0000_t62" style="position:absolute;left:3218;top:9464;width:926;height:928" adj="29181,3654">
              <v:textbox style="mso-next-textbox:#_x0000_s23631">
                <w:txbxContent>
                  <w:p w:rsidR="0050730E" w:rsidRPr="000131F2" w:rsidRDefault="0050730E" w:rsidP="005114D9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视频切换矩阵大小</w:t>
                    </w:r>
                  </w:p>
                </w:txbxContent>
              </v:textbox>
            </v:shape>
            <v:shape id="_x0000_s23624" type="#_x0000_t75" style="position:absolute;left:8579;top:8771;width:2090;height:5211">
              <v:imagedata r:id="rId10" o:title=""/>
            </v:shape>
            <w10:wrap type="none"/>
            <w10:anchorlock/>
          </v:group>
        </w:pict>
      </w:r>
    </w:p>
    <w:p w:rsidR="005114D9" w:rsidRPr="00B20FC4" w:rsidRDefault="005114D9" w:rsidP="005114D9">
      <w:pPr>
        <w:pStyle w:val="af5"/>
        <w:jc w:val="center"/>
        <w:rPr>
          <w:b/>
          <w:sz w:val="13"/>
          <w:szCs w:val="13"/>
        </w:rPr>
      </w:pPr>
      <w:r w:rsidRPr="00B20FC4">
        <w:rPr>
          <w:rFonts w:hint="eastAsia"/>
          <w:b/>
          <w:sz w:val="13"/>
          <w:szCs w:val="13"/>
        </w:rPr>
        <w:t>图</w:t>
      </w:r>
      <w:r w:rsidRPr="00B20FC4">
        <w:rPr>
          <w:rFonts w:hint="eastAsia"/>
          <w:b/>
          <w:sz w:val="13"/>
          <w:szCs w:val="13"/>
        </w:rPr>
        <w:t xml:space="preserve"> </w:t>
      </w:r>
      <w:r w:rsidR="00ED20E6" w:rsidRPr="00B20FC4">
        <w:rPr>
          <w:b/>
          <w:sz w:val="13"/>
          <w:szCs w:val="13"/>
        </w:rPr>
        <w:fldChar w:fldCharType="begin"/>
      </w:r>
      <w:r w:rsidRPr="00B20FC4">
        <w:rPr>
          <w:b/>
          <w:sz w:val="13"/>
          <w:szCs w:val="13"/>
        </w:rPr>
        <w:instrText xml:space="preserve"> </w:instrText>
      </w:r>
      <w:r w:rsidRPr="00B20FC4">
        <w:rPr>
          <w:rFonts w:hint="eastAsia"/>
          <w:b/>
          <w:sz w:val="13"/>
          <w:szCs w:val="13"/>
        </w:rPr>
        <w:instrText xml:space="preserve">SEQ </w:instrText>
      </w:r>
      <w:r w:rsidRPr="00B20FC4">
        <w:rPr>
          <w:rFonts w:hint="eastAsia"/>
          <w:b/>
          <w:sz w:val="13"/>
          <w:szCs w:val="13"/>
        </w:rPr>
        <w:instrText>图</w:instrText>
      </w:r>
      <w:r w:rsidRPr="00B20FC4">
        <w:rPr>
          <w:rFonts w:hint="eastAsia"/>
          <w:b/>
          <w:sz w:val="13"/>
          <w:szCs w:val="13"/>
        </w:rPr>
        <w:instrText xml:space="preserve"> \* ARABIC</w:instrText>
      </w:r>
      <w:r w:rsidRPr="00B20FC4">
        <w:rPr>
          <w:b/>
          <w:sz w:val="13"/>
          <w:szCs w:val="13"/>
        </w:rPr>
        <w:instrText xml:space="preserve"> </w:instrText>
      </w:r>
      <w:r w:rsidR="00ED20E6" w:rsidRPr="00B20FC4">
        <w:rPr>
          <w:b/>
          <w:sz w:val="13"/>
          <w:szCs w:val="13"/>
        </w:rPr>
        <w:fldChar w:fldCharType="separate"/>
      </w:r>
      <w:r w:rsidR="00500EE7">
        <w:rPr>
          <w:b/>
          <w:noProof/>
          <w:sz w:val="13"/>
          <w:szCs w:val="13"/>
        </w:rPr>
        <w:t>5</w:t>
      </w:r>
      <w:r w:rsidR="00ED20E6" w:rsidRPr="00B20FC4">
        <w:rPr>
          <w:b/>
          <w:sz w:val="13"/>
          <w:szCs w:val="13"/>
        </w:rPr>
        <w:fldChar w:fldCharType="end"/>
      </w:r>
      <w:r w:rsidRPr="00B20FC4">
        <w:rPr>
          <w:rFonts w:hint="eastAsia"/>
          <w:b/>
          <w:sz w:val="13"/>
          <w:szCs w:val="13"/>
        </w:rPr>
        <w:t>：视频切换界面</w:t>
      </w:r>
      <w:r w:rsidRPr="00B20FC4">
        <w:rPr>
          <w:rFonts w:hint="eastAsia"/>
          <w:b/>
          <w:sz w:val="13"/>
          <w:szCs w:val="13"/>
        </w:rPr>
        <w:t xml:space="preserve"> - </w:t>
      </w:r>
      <w:r w:rsidRPr="00B20FC4">
        <w:rPr>
          <w:rFonts w:hint="eastAsia"/>
          <w:b/>
          <w:sz w:val="13"/>
          <w:szCs w:val="13"/>
        </w:rPr>
        <w:t>单切（草图）</w:t>
      </w:r>
    </w:p>
    <w:p w:rsidR="00AC6BC1" w:rsidRDefault="00AC6BC1" w:rsidP="00AC6BC1">
      <w:pPr>
        <w:pStyle w:val="a6"/>
      </w:pPr>
      <w:r w:rsidRPr="006B79BE">
        <w:rPr>
          <w:rFonts w:hint="eastAsia"/>
          <w:i/>
          <w:color w:val="FF0000"/>
          <w:highlight w:val="yellow"/>
        </w:rPr>
        <w:t>注</w:t>
      </w:r>
      <w:r>
        <w:rPr>
          <w:rFonts w:hint="eastAsia"/>
        </w:rPr>
        <w:t>：输出标题，B1跟在○后，即○ B1 - TUHD，45度倾角显示。</w:t>
      </w:r>
    </w:p>
    <w:p w:rsidR="005114D9" w:rsidRPr="00AC6BC1" w:rsidRDefault="005114D9" w:rsidP="005114D9">
      <w:pPr>
        <w:pStyle w:val="a6"/>
      </w:pPr>
    </w:p>
    <w:p w:rsidR="005114D9" w:rsidRDefault="005114D9" w:rsidP="005114D9">
      <w:pPr>
        <w:pStyle w:val="6"/>
      </w:pPr>
      <w:r>
        <w:rPr>
          <w:rFonts w:hint="eastAsia"/>
        </w:rPr>
        <w:t>操作步骤</w:t>
      </w:r>
    </w:p>
    <w:p w:rsidR="00F9559D" w:rsidRDefault="00F9559D" w:rsidP="00F9559D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如果当前处于多切模式下，即“ALL”的选择标记被勾选，单击“ALL”左边的选择框，退出多切模式，进入单切模式；多切的“输出多选框”和“输入单选框”消失；只保留“ALL”右边的选择框；界面见“</w:t>
      </w:r>
      <w:hyperlink w:anchor="_视频切换界面_-_单切" w:history="1">
        <w:r w:rsidRPr="008A65FB">
          <w:rPr>
            <w:rStyle w:val="ac"/>
            <w:rFonts w:hint="eastAsia"/>
          </w:rPr>
          <w:t>视频切换界面-单切</w:t>
        </w:r>
      </w:hyperlink>
      <w:r>
        <w:rPr>
          <w:rFonts w:hint="eastAsia"/>
        </w:rPr>
        <w:t>”；</w:t>
      </w:r>
    </w:p>
    <w:p w:rsidR="00F9559D" w:rsidRDefault="00F9559D" w:rsidP="00F9559D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动态更新当前切换关系，有连接关系的点显示绿色，无连接的显示白色；(每2秒更新一次)</w:t>
      </w:r>
    </w:p>
    <w:p w:rsidR="00F9559D" w:rsidRDefault="00F9559D" w:rsidP="00F9559D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如果当前输入端口超过16个，使用“输入端口栏”上下移动按钮，浏览输入端口，“单切选择点阵”也需要同步显示对应输入端口行的状态，即点阵的上下行移动；当单击“上移动按钮”，向上移动到第一个输入端口，“上移动按钮”消失；当单击“下移动按钮”，向下移动到最后一个输入端口，“下移动按钮”消失；</w:t>
      </w:r>
    </w:p>
    <w:p w:rsidR="00F9559D" w:rsidRPr="00B42EA0" w:rsidRDefault="00F9559D" w:rsidP="00F9559D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如果当前输出端口超过16个，使用“输出端口栏”左右移动按钮，浏览输出端口，“单切选择点阵”也需要同步显示对应输出端口列的状态，即点阵的左右列移动；当单击“左移动按钮”，向左移动到第一个输出端口，“左移动按钮”消失；当单击“右移动按钮”，向右移动到最后一个输出端口，“右移动按钮”消失；</w:t>
      </w:r>
    </w:p>
    <w:p w:rsidR="00F9559D" w:rsidRDefault="00F9559D" w:rsidP="00F9559D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单切切换时，单击交叉点，即确定切换关系，选择的交叉点由白色变为绿色，同一列上的其它绿色点变为白色，即原来的输出切换状态取消，使用当前的切换状态；</w:t>
      </w:r>
    </w:p>
    <w:p w:rsidR="00F9559D" w:rsidRDefault="00F9559D" w:rsidP="00F9559D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如果切换失败，弹出警告对话框提示用户“Video Switch Failed，Error: xxxx”，并更新输</w:t>
      </w:r>
      <w:r>
        <w:rPr>
          <w:rFonts w:hint="eastAsia"/>
        </w:rPr>
        <w:lastRenderedPageBreak/>
        <w:t>出端口的切换显示状态；</w:t>
      </w:r>
    </w:p>
    <w:p w:rsidR="005114D9" w:rsidRPr="00F9559D" w:rsidRDefault="005114D9" w:rsidP="005114D9">
      <w:pPr>
        <w:pStyle w:val="a6"/>
      </w:pPr>
    </w:p>
    <w:p w:rsidR="005114D9" w:rsidRDefault="005114D9" w:rsidP="005114D9">
      <w:pPr>
        <w:pStyle w:val="6"/>
      </w:pPr>
      <w:r>
        <w:rPr>
          <w:rFonts w:hint="eastAsia"/>
        </w:rPr>
        <w:t>IE与CGI协作过程</w:t>
      </w:r>
    </w:p>
    <w:p w:rsidR="00A60A8A" w:rsidRDefault="002641E0" w:rsidP="00A60A8A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1</w:t>
      </w:r>
      <w:r w:rsidRPr="00B7291A">
        <w:rPr>
          <w:rFonts w:hint="eastAsia"/>
          <w:highlight w:val="yellow"/>
        </w:rPr>
        <w:t>_IE]</w:t>
      </w:r>
      <w:r w:rsidR="00A60A8A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A60A8A">
        <w:rPr>
          <w:rFonts w:hint="eastAsia"/>
        </w:rPr>
        <w:t>lig_switch_video.cgi?update=</w:t>
      </w:r>
    </w:p>
    <w:p w:rsidR="00A60A8A" w:rsidRDefault="00A60A8A" w:rsidP="00A60A8A">
      <w:pPr>
        <w:pStyle w:val="a6"/>
      </w:pPr>
      <w:r w:rsidRPr="00CB6775">
        <w:t>{"name":"switch","date":{"routing":{"type":"v","out":</w:t>
      </w:r>
      <w:r w:rsidR="00E735FF" w:rsidRPr="00E735FF">
        <w:rPr>
          <w:rFonts w:hint="eastAsia"/>
          <w:color w:val="FF0000"/>
          <w:highlight w:val="yellow"/>
        </w:rPr>
        <w:t>[</w:t>
      </w:r>
      <w:r w:rsidRPr="00E735FF">
        <w:rPr>
          <w:color w:val="FF0000"/>
          <w:highlight w:val="yellow"/>
        </w:rPr>
        <w:t>1</w:t>
      </w:r>
      <w:r w:rsidR="00E735FF" w:rsidRPr="00E735FF">
        <w:rPr>
          <w:rFonts w:hint="eastAsia"/>
          <w:color w:val="FF0000"/>
          <w:highlight w:val="yellow"/>
        </w:rPr>
        <w:t>]</w:t>
      </w:r>
      <w:r w:rsidRPr="00CB6775">
        <w:t>,"in":3}}}</w:t>
      </w:r>
    </w:p>
    <w:p w:rsidR="00A60A8A" w:rsidRDefault="002B1AF4" w:rsidP="00A60A8A">
      <w:pPr>
        <w:pStyle w:val="a6"/>
      </w:pPr>
      <w:r>
        <w:rPr>
          <w:rFonts w:hint="eastAsia"/>
        </w:rPr>
        <w:t>切换使用输入对应多个输出的方式，即使单切，也采用数组方式，与多切一致；</w:t>
      </w:r>
    </w:p>
    <w:p w:rsidR="002B1AF4" w:rsidRPr="002B1AF4" w:rsidRDefault="002B1AF4" w:rsidP="00A60A8A">
      <w:pPr>
        <w:pStyle w:val="a6"/>
      </w:pPr>
    </w:p>
    <w:p w:rsidR="00A60A8A" w:rsidRDefault="002641E0" w:rsidP="00A60A8A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1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A60A8A">
        <w:rPr>
          <w:rFonts w:hint="eastAsia"/>
        </w:rPr>
        <w:t>：</w:t>
      </w:r>
    </w:p>
    <w:p w:rsidR="00A60A8A" w:rsidRDefault="00A60A8A" w:rsidP="00A60A8A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A60A8A" w:rsidRDefault="00A60A8A" w:rsidP="00A60A8A">
      <w:pPr>
        <w:pStyle w:val="a6"/>
      </w:pPr>
      <w:r>
        <w:rPr>
          <w:rFonts w:hint="eastAsia"/>
        </w:rPr>
        <w:t xml:space="preserve">  </w:t>
      </w:r>
      <w:r w:rsidRPr="00CB6775">
        <w:t>"date":{"routing":{"type":"v","out":</w:t>
      </w:r>
      <w:r w:rsidR="00E01FA1">
        <w:rPr>
          <w:rFonts w:hint="eastAsia"/>
        </w:rPr>
        <w:t>[</w:t>
      </w:r>
      <w:r w:rsidRPr="00CB6775">
        <w:t>1</w:t>
      </w:r>
      <w:r w:rsidR="00E01FA1">
        <w:rPr>
          <w:rFonts w:hint="eastAsia"/>
        </w:rPr>
        <w:t>]</w:t>
      </w:r>
      <w:r w:rsidRPr="00CB6775">
        <w:t>,"in":3}}</w:t>
      </w:r>
      <w:r>
        <w:rPr>
          <w:rFonts w:hint="eastAsia"/>
        </w:rPr>
        <w:t>}</w:t>
      </w:r>
    </w:p>
    <w:p w:rsidR="00A60A8A" w:rsidRDefault="00A60A8A" w:rsidP="00A60A8A">
      <w:pPr>
        <w:pStyle w:val="a6"/>
      </w:pPr>
      <w:r>
        <w:rPr>
          <w:rFonts w:hint="eastAsia"/>
        </w:rPr>
        <w:t>成功表示发给server成功，但是否执行完全，在常规检测端口切换时更新；</w:t>
      </w:r>
    </w:p>
    <w:p w:rsidR="002641E0" w:rsidRDefault="002641E0" w:rsidP="002641E0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1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2641E0" w:rsidRDefault="002641E0" w:rsidP="002641E0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2641E0" w:rsidRDefault="002641E0" w:rsidP="002641E0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2641E0" w:rsidRDefault="002641E0" w:rsidP="002641E0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2641E0" w:rsidRDefault="002641E0" w:rsidP="002641E0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2641E0" w:rsidRDefault="002641E0" w:rsidP="002641E0">
      <w:pPr>
        <w:pStyle w:val="a6"/>
      </w:pPr>
      <w:r>
        <w:rPr>
          <w:rFonts w:hint="eastAsia"/>
        </w:rPr>
        <w:t>}</w:t>
      </w:r>
    </w:p>
    <w:p w:rsidR="005114D9" w:rsidRDefault="005114D9" w:rsidP="005114D9">
      <w:pPr>
        <w:pStyle w:val="a6"/>
      </w:pPr>
    </w:p>
    <w:p w:rsidR="002641E0" w:rsidRPr="00A60A8A" w:rsidRDefault="002641E0" w:rsidP="005114D9">
      <w:pPr>
        <w:pStyle w:val="a6"/>
      </w:pPr>
    </w:p>
    <w:p w:rsidR="005114D9" w:rsidRDefault="005114D9" w:rsidP="005114D9">
      <w:pPr>
        <w:pStyle w:val="50"/>
      </w:pPr>
      <w:r>
        <w:rPr>
          <w:rFonts w:hint="eastAsia"/>
        </w:rPr>
        <w:t>多切</w:t>
      </w:r>
    </w:p>
    <w:p w:rsidR="005114D9" w:rsidRDefault="005114D9" w:rsidP="005114D9">
      <w:pPr>
        <w:pStyle w:val="6"/>
      </w:pPr>
      <w:r>
        <w:rPr>
          <w:rFonts w:hint="eastAsia"/>
        </w:rPr>
        <w:t>界面</w:t>
      </w:r>
    </w:p>
    <w:p w:rsidR="006563EE" w:rsidRDefault="00ED20E6" w:rsidP="006563EE">
      <w:pPr>
        <w:pStyle w:val="a6"/>
      </w:pPr>
      <w:r>
        <w:rPr>
          <w:noProof/>
        </w:rPr>
        <w:lastRenderedPageBreak/>
        <w:pict>
          <v:shape id="_x0000_s23710" type="#_x0000_t202" style="position:absolute;left:0;text-align:left;margin-left:19.6pt;margin-top:3.1pt;width:356.65pt;height:30.25pt;z-index:251726848" filled="f" stroked="f">
            <v:textbox style="mso-next-textbox:#_x0000_s23710">
              <w:txbxContent>
                <w:p w:rsidR="0050730E" w:rsidRPr="00544F63" w:rsidRDefault="0050730E" w:rsidP="006563EE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3635" editas="canvas" style="width:440pt;height:281.25pt;mso-position-horizontal-relative:char;mso-position-vertical-relative:line" coordorigin="1869,8357" coordsize="8800,5625">
            <o:lock v:ext="edit" aspectratio="t"/>
            <v:shape id="_x0000_s23636" type="#_x0000_t75" style="position:absolute;left:1869;top:8357;width:8800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3637" style="position:absolute;left:1869;top:9404;width:1338;height:4578" fillcolor="gray [1629]" strokecolor="gray [1629]"/>
            <v:rect id="_x0000_s23638" style="position:absolute;left:1869;top:8357;width:8800;height:464" fillcolor="black [3213]"/>
            <v:shape id="_x0000_s23639" type="#_x0000_t202" style="position:absolute;left:1869;top:9407;width:1475;height:544" fillcolor="#f2f2f2 [3052]" stroked="f">
              <v:textbox style="mso-next-textbox:#_x0000_s23639">
                <w:txbxContent>
                  <w:p w:rsidR="0050730E" w:rsidRPr="00227139" w:rsidRDefault="0050730E" w:rsidP="006563EE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Switch</w:t>
                    </w:r>
                  </w:p>
                </w:txbxContent>
              </v:textbox>
            </v:shape>
            <v:shape id="_x0000_s23640" type="#_x0000_t202" style="position:absolute;left:3351;top:8933;width:665;height:476" fillcolor="white [3212]" strokecolor="#bfbfbf [2412]">
              <v:textbox style="mso-next-textbox:#_x0000_s23640">
                <w:txbxContent>
                  <w:p w:rsidR="0050730E" w:rsidRPr="00BF5A82" w:rsidRDefault="0050730E" w:rsidP="006563EE">
                    <w:pPr>
                      <w:rPr>
                        <w:b/>
                        <w:color w:val="0070C0"/>
                      </w:rPr>
                    </w:pPr>
                    <w:r w:rsidRPr="00BF5A82">
                      <w:rPr>
                        <w:rFonts w:hint="eastAsia"/>
                        <w:b/>
                        <w:color w:val="0070C0"/>
                      </w:rPr>
                      <w:t xml:space="preserve">V/A </w:t>
                    </w:r>
                  </w:p>
                </w:txbxContent>
              </v:textbox>
            </v:shape>
            <v:shape id="_x0000_s23641" type="#_x0000_t5" style="position:absolute;left:3029;top:9052;width:223;height:155;rotation:270" fillcolor="gray [1629]"/>
            <v:shape id="_x0000_s23642" type="#_x0000_t202" style="position:absolute;left:4260;top:9231;width:867;height:1056" filled="f" fillcolor="white [3212]" stroked="f" strokecolor="#bfbfbf [2412]">
              <v:textbox style="mso-next-textbox:#_x0000_s23642">
                <w:txbxContent>
                  <w:p w:rsidR="0050730E" w:rsidRDefault="0050730E" w:rsidP="006563EE">
                    <w:r>
                      <w:rPr>
                        <w:rFonts w:hint="eastAsia"/>
                      </w:rPr>
                      <w:t>Video</w:t>
                    </w:r>
                  </w:p>
                  <w:p w:rsidR="0050730E" w:rsidRDefault="0050730E" w:rsidP="006563EE">
                    <w:r>
                      <w:rPr>
                        <w:rFonts w:hint="eastAsia"/>
                      </w:rPr>
                      <w:t>6x6</w:t>
                    </w:r>
                  </w:p>
                </w:txbxContent>
              </v:textbox>
            </v:shape>
            <v:shape id="_x0000_s23643" type="#_x0000_t202" style="position:absolute;left:3976;top:10352;width:1257;height:3390" fillcolor="white [3212]" strokecolor="#bfbfbf [2412]">
              <v:textbox style="mso-next-textbox:#_x0000_s23643">
                <w:txbxContent>
                  <w:p w:rsidR="0050730E" w:rsidRDefault="0050730E" w:rsidP="006563EE">
                    <w:r>
                      <w:rPr>
                        <w:rFonts w:hint="eastAsia"/>
                      </w:rPr>
                      <w:t xml:space="preserve">  Input </w:t>
                    </w:r>
                  </w:p>
                  <w:p w:rsidR="0050730E" w:rsidRPr="00362432" w:rsidRDefault="0050730E" w:rsidP="006563EE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0000" w:themeColor="text1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CLOST </w:t>
                    </w:r>
                  </w:p>
                  <w:p w:rsidR="0050730E" w:rsidRDefault="0050730E" w:rsidP="006563EE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0F5B8C">
                      <w:rPr>
                        <w:rFonts w:hint="eastAsia"/>
                        <w:sz w:val="13"/>
                        <w:szCs w:val="13"/>
                      </w:rPr>
                      <w:t xml:space="preserve">A1 </w:t>
                    </w:r>
                    <w:r>
                      <w:rPr>
                        <w:sz w:val="13"/>
                        <w:szCs w:val="13"/>
                      </w:rPr>
                      <w:t>–</w:t>
                    </w:r>
                    <w:r w:rsidRPr="000F5B8C">
                      <w:rPr>
                        <w:rFonts w:hint="eastAsia"/>
                        <w:sz w:val="13"/>
                        <w:szCs w:val="13"/>
                      </w:rPr>
                      <w:t xml:space="preserve"> TUHD</w:t>
                    </w:r>
                  </w:p>
                  <w:p w:rsidR="0050730E" w:rsidRDefault="0050730E" w:rsidP="006563EE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A2 - TUHD</w:t>
                    </w:r>
                  </w:p>
                  <w:p w:rsidR="0050730E" w:rsidRDefault="0050730E" w:rsidP="006563EE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C1 - DVI  </w:t>
                    </w:r>
                  </w:p>
                  <w:p w:rsidR="0050730E" w:rsidRDefault="0050730E" w:rsidP="006563EE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C2 - DVI </w:t>
                    </w:r>
                  </w:p>
                  <w:p w:rsidR="0050730E" w:rsidRDefault="0050730E" w:rsidP="006563EE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E1 - VGA </w:t>
                    </w:r>
                  </w:p>
                  <w:p w:rsidR="0050730E" w:rsidRPr="00362432" w:rsidRDefault="0050730E" w:rsidP="006563EE"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E2 - VGA </w:t>
                    </w:r>
                  </w:p>
                </w:txbxContent>
              </v:textbox>
            </v:shape>
            <v:shape id="_x0000_s23644" type="#_x0000_t202" style="position:absolute;left:5233;top:9088;width:3114;height:1264;v-text-anchor:bottom" strokecolor="#bfbfbf [2412]">
              <v:textbox style="layout-flow:vertical-ideographic;mso-next-textbox:#_x0000_s23644">
                <w:txbxContent>
                  <w:p w:rsidR="0050730E" w:rsidRPr="000C1DEC" w:rsidRDefault="0050730E" w:rsidP="006563EE">
                    <w:pPr>
                      <w:rPr>
                        <w:sz w:val="13"/>
                        <w:szCs w:val="13"/>
                      </w:rPr>
                    </w:pPr>
                  </w:p>
                  <w:p w:rsidR="0050730E" w:rsidRPr="000C1DEC" w:rsidRDefault="0050730E" w:rsidP="006563EE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F2 - UHDA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6563EE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F1 - UHDA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6563EE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  D2 - DVI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6563EE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  D1 - DVI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6563EE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2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 xml:space="preserve">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Pr="000C1DEC" w:rsidRDefault="0050730E" w:rsidP="006563EE">
                    <w:pPr>
                      <w:ind w:firstLineChars="200" w:firstLine="260"/>
                      <w:rPr>
                        <w:sz w:val="13"/>
                        <w:szCs w:val="13"/>
                      </w:rPr>
                    </w:pP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B1 -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A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Default="0050730E" w:rsidP="006563EE">
                    <w:r>
                      <w:rPr>
                        <w:rFonts w:hint="eastAsia"/>
                      </w:rPr>
                      <w:t xml:space="preserve">  Output</w:t>
                    </w:r>
                  </w:p>
                </w:txbxContent>
              </v:textbox>
            </v:shape>
            <v:shape id="_x0000_s23645" type="#_x0000_t202" style="position:absolute;left:5093;top:10223;width:1000;height:401" filled="f" stroked="f" strokecolor="#bfbfbf [2412]">
              <v:textbox style="mso-next-textbox:#_x0000_s23645">
                <w:txbxContent>
                  <w:p w:rsidR="0050730E" w:rsidRPr="000C1DEC" w:rsidRDefault="0050730E" w:rsidP="006563EE">
                    <w:pPr>
                      <w:rPr>
                        <w:rStyle w:val="af4"/>
                        <w:b w:val="0"/>
                        <w:i w:val="0"/>
                        <w:sz w:val="13"/>
                        <w:szCs w:val="13"/>
                      </w:rPr>
                    </w:pPr>
                    <w:r>
                      <w:rPr>
                        <w:rStyle w:val="af4"/>
                        <w:rFonts w:hint="eastAsia"/>
                        <w:b w:val="0"/>
                        <w:i w:val="0"/>
                        <w:sz w:val="13"/>
                        <w:szCs w:val="13"/>
                      </w:rPr>
                      <w:t xml:space="preserve">All  </w:t>
                    </w:r>
                    <w:r w:rsidRPr="00FD1C4C">
                      <w:rPr>
                        <w:rStyle w:val="af4"/>
                        <w:rFonts w:ascii="宋体" w:hAnsi="宋体" w:hint="eastAsia"/>
                        <w:i w:val="0"/>
                        <w:sz w:val="13"/>
                        <w:szCs w:val="13"/>
                      </w:rPr>
                      <w:t>√</w:t>
                    </w:r>
                  </w:p>
                </w:txbxContent>
              </v:textbox>
            </v:shape>
            <v:shape id="_x0000_s23646" type="#_x0000_t5" style="position:absolute;left:8313;top:9645;width:223;height:155;rotation:90" fillcolor="white [3212]" strokecolor="#bfbfbf [2412]"/>
            <v:shape id="_x0000_s23647" type="#_x0000_t5" style="position:absolute;left:4497;top:13742;width:223;height:155;rotation:180" fillcolor="white [3212]" strokecolor="#bfbfbf [2412]"/>
            <v:shape id="_x0000_s23648" type="#_x0000_t120" style="position:absolute;left:5825;top:10915;width:185;height:177" fillcolor="#eeece1 [3214]" strokecolor="#bfbfbf [2412]"/>
            <v:shape id="_x0000_s23649" type="#_x0000_t120" style="position:absolute;left:6250;top:10915;width:185;height:177" fillcolor="#eeece1 [3214]" strokecolor="#bfbfbf [2412]"/>
            <v:shape id="_x0000_s23650" type="#_x0000_t120" style="position:absolute;left:6622;top:10915;width:185;height:177" fillcolor="#eeece1 [3214]" strokecolor="#bfbfbf [2412]"/>
            <v:shape id="_x0000_s23651" type="#_x0000_t120" style="position:absolute;left:7019;top:10915;width:185;height:177" fillcolor="#eeece1 [3214]" strokecolor="#bfbfbf [2412]"/>
            <v:shape id="_x0000_s23652" type="#_x0000_t120" style="position:absolute;left:7435;top:10915;width:185;height:177" fillcolor="#eeece1 [3214]" strokecolor="#bfbfbf [2412]"/>
            <v:shape id="_x0000_s23653" type="#_x0000_t120" style="position:absolute;left:7823;top:10915;width:185;height:177" fillcolor="#eeece1 [3214]" strokecolor="#bfbfbf [2412]"/>
            <v:shape id="_x0000_s23654" type="#_x0000_t120" style="position:absolute;left:5825;top:11296;width:185;height:177" fillcolor="#eeece1 [3214]" strokecolor="#bfbfbf [2412]"/>
            <v:shape id="_x0000_s23655" type="#_x0000_t120" style="position:absolute;left:5825;top:11676;width:185;height:177" fillcolor="#eeece1 [3214]" strokecolor="#bfbfbf [2412]"/>
            <v:shape id="_x0000_s23656" type="#_x0000_t120" style="position:absolute;left:5825;top:12038;width:185;height:177" fillcolor="#eeece1 [3214]" strokecolor="#bfbfbf [2412]"/>
            <v:shape id="_x0000_s23657" type="#_x0000_t120" style="position:absolute;left:5825;top:12462;width:185;height:177" fillcolor="#eeece1 [3214]" strokecolor="#bfbfbf [2412]"/>
            <v:shape id="_x0000_s23658" type="#_x0000_t120" style="position:absolute;left:5825;top:12824;width:185;height:177" fillcolor="#eeece1 [3214]" strokecolor="#bfbfbf [2412]"/>
            <v:shape id="_x0000_s23659" type="#_x0000_t120" style="position:absolute;left:5825;top:13204;width:185;height:177" fillcolor="#eeece1 [3214]" strokecolor="#bfbfbf [2412]"/>
            <v:shape id="_x0000_s23660" type="#_x0000_t120" style="position:absolute;left:6250;top:11297;width:185;height:177" fillcolor="#eeece1 [3214]" strokecolor="#bfbfbf [2412]"/>
            <v:shape id="_x0000_s23661" type="#_x0000_t120" style="position:absolute;left:6250;top:11677;width:185;height:177" fillcolor="#eeece1 [3214]" strokecolor="#bfbfbf [2412]"/>
            <v:shape id="_x0000_s23662" type="#_x0000_t120" style="position:absolute;left:6250;top:12039;width:185;height:177" fillcolor="#eeece1 [3214]" strokecolor="#bfbfbf [2412]"/>
            <v:shape id="_x0000_s23663" type="#_x0000_t120" style="position:absolute;left:6250;top:12463;width:185;height:177" fillcolor="#eeece1 [3214]" strokecolor="#bfbfbf [2412]"/>
            <v:shape id="_x0000_s23664" type="#_x0000_t120" style="position:absolute;left:6250;top:12825;width:185;height:177" fillcolor="#eeece1 [3214]" strokecolor="#bfbfbf [2412]"/>
            <v:shape id="_x0000_s23665" type="#_x0000_t120" style="position:absolute;left:6250;top:13205;width:185;height:177" fillcolor="#eeece1 [3214]" strokecolor="#bfbfbf [2412]"/>
            <v:shape id="_x0000_s23666" type="#_x0000_t120" style="position:absolute;left:6626;top:11285;width:185;height:177" fillcolor="#eeece1 [3214]" strokecolor="#bfbfbf [2412]"/>
            <v:shape id="_x0000_s23667" type="#_x0000_t120" style="position:absolute;left:6626;top:11665;width:185;height:177" fillcolor="#eeece1 [3214]" strokecolor="#bfbfbf [2412]"/>
            <v:shape id="_x0000_s23668" type="#_x0000_t120" style="position:absolute;left:6626;top:12027;width:185;height:177" fillcolor="#eeece1 [3214]" strokecolor="#bfbfbf [2412]"/>
            <v:shape id="_x0000_s23669" type="#_x0000_t120" style="position:absolute;left:6626;top:12451;width:185;height:177" fillcolor="#eeece1 [3214]" strokecolor="#bfbfbf [2412]"/>
            <v:shape id="_x0000_s23670" type="#_x0000_t120" style="position:absolute;left:6626;top:12813;width:185;height:177" fillcolor="#eeece1 [3214]" strokecolor="#bfbfbf [2412]"/>
            <v:shape id="_x0000_s23671" type="#_x0000_t120" style="position:absolute;left:6626;top:13193;width:185;height:177" fillcolor="#eeece1 [3214]" strokecolor="#bfbfbf [2412]"/>
            <v:shape id="_x0000_s23672" type="#_x0000_t120" style="position:absolute;left:7019;top:11285;width:185;height:177" fillcolor="#eeece1 [3214]" strokecolor="#bfbfbf [2412]"/>
            <v:shape id="_x0000_s23673" type="#_x0000_t120" style="position:absolute;left:7019;top:11665;width:185;height:177" fillcolor="#eeece1 [3214]" strokecolor="#bfbfbf [2412]"/>
            <v:shape id="_x0000_s23674" type="#_x0000_t120" style="position:absolute;left:7019;top:12027;width:185;height:177" fillcolor="#eeece1 [3214]" strokecolor="#bfbfbf [2412]"/>
            <v:shape id="_x0000_s23675" type="#_x0000_t120" style="position:absolute;left:7019;top:12451;width:185;height:177" fillcolor="#eeece1 [3214]" strokecolor="#bfbfbf [2412]"/>
            <v:shape id="_x0000_s23676" type="#_x0000_t120" style="position:absolute;left:7019;top:12813;width:185;height:177" fillcolor="#eeece1 [3214]" strokecolor="#bfbfbf [2412]"/>
            <v:shape id="_x0000_s23677" type="#_x0000_t120" style="position:absolute;left:7019;top:13193;width:185;height:177" fillcolor="#eeece1 [3214]" strokecolor="#bfbfbf [2412]"/>
            <v:shape id="_x0000_s23678" type="#_x0000_t120" style="position:absolute;left:7435;top:11297;width:185;height:177" fillcolor="#eeece1 [3214]" strokecolor="#bfbfbf [2412]"/>
            <v:shape id="_x0000_s23679" type="#_x0000_t120" style="position:absolute;left:7435;top:11677;width:185;height:177" fillcolor="#eeece1 [3214]" strokecolor="#bfbfbf [2412]"/>
            <v:shape id="_x0000_s23680" type="#_x0000_t120" style="position:absolute;left:7435;top:12039;width:185;height:177" fillcolor="#eeece1 [3214]" strokecolor="#bfbfbf [2412]"/>
            <v:shape id="_x0000_s23681" type="#_x0000_t120" style="position:absolute;left:7435;top:12463;width:185;height:177" fillcolor="#eeece1 [3214]" strokecolor="#bfbfbf [2412]"/>
            <v:shape id="_x0000_s23682" type="#_x0000_t120" style="position:absolute;left:7435;top:12825;width:185;height:177" fillcolor="#eeece1 [3214]" strokecolor="#bfbfbf [2412]"/>
            <v:shape id="_x0000_s23683" type="#_x0000_t120" style="position:absolute;left:7435;top:13205;width:185;height:177" fillcolor="#eeece1 [3214]" strokecolor="#bfbfbf [2412]"/>
            <v:shape id="_x0000_s23684" type="#_x0000_t120" style="position:absolute;left:7823;top:11297;width:185;height:177" fillcolor="#eeece1 [3214]" strokecolor="#bfbfbf [2412]"/>
            <v:shape id="_x0000_s23685" type="#_x0000_t120" style="position:absolute;left:7823;top:11677;width:185;height:177" fillcolor="#eeece1 [3214]" strokecolor="#bfbfbf [2412]"/>
            <v:shape id="_x0000_s23686" type="#_x0000_t120" style="position:absolute;left:7823;top:12039;width:185;height:177" fillcolor="#eeece1 [3214]" strokecolor="#bfbfbf [2412]"/>
            <v:shape id="_x0000_s23687" type="#_x0000_t120" style="position:absolute;left:7823;top:12463;width:185;height:177" fillcolor="#eeece1 [3214]" strokecolor="#bfbfbf [2412]"/>
            <v:shape id="_x0000_s23688" type="#_x0000_t120" style="position:absolute;left:7823;top:12825;width:185;height:177" fillcolor="#eeece1 [3214]" strokecolor="#bfbfbf [2412]"/>
            <v:shape id="_x0000_s23689" type="#_x0000_t120" style="position:absolute;left:7823;top:13205;width:185;height:177" fillcolor="#eeece1 [3214]" strokecolor="#bfbfbf [2412]"/>
            <v:shape id="_x0000_s23690" type="#_x0000_t202" style="position:absolute;left:1869;top:9952;width:1411;height:544" filled="f" stroked="f" strokecolor="black [3213]">
              <v:textbox style="mso-next-textbox:#_x0000_s23690">
                <w:txbxContent>
                  <w:p w:rsidR="0050730E" w:rsidRPr="00227139" w:rsidRDefault="0050730E" w:rsidP="006563EE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rect id="_x0000_s23691" alt="" style="position:absolute;left:5528;top:10413;width:143;height:143" filled="f" fillcolor="#1f497d [3215]" strokecolor="gray [1629]"/>
            <v:rect id="_x0000_s23692" style="position:absolute;left:5851;top:10413;width:143;height:143" fillcolor="white [3212]" strokecolor="gray [1629]">
              <v:fill r:id="rId11" o:title="20%" type="pattern"/>
            </v:rect>
            <v:rect id="_x0000_s23693" style="position:absolute;left:6250;top:10413;width:143;height:143" fillcolor="white [3212]" strokecolor="gray [1629]">
              <v:fill r:id="rId11" o:title="20%" type="pattern"/>
            </v:rect>
            <v:rect id="_x0000_s23694" style="position:absolute;left:6664;top:10413;width:143;height:143" fillcolor="white [3212]" strokecolor="gray [1629]">
              <v:fill r:id="rId11" o:title="20%" type="pattern"/>
            </v:rect>
            <v:rect id="_x0000_s23695" style="position:absolute;left:7039;top:10413;width:143;height:143" fillcolor="white [3212]" strokecolor="gray [1629]">
              <v:fill r:id="rId11" o:title="20%" type="pattern"/>
            </v:rect>
            <v:rect id="_x0000_s23696" style="position:absolute;left:7435;top:10413;width:143;height:143" fillcolor="white [3212]" strokecolor="gray [1629]">
              <v:fill r:id="rId11" o:title="20%" type="pattern"/>
            </v:rect>
            <v:rect id="_x0000_s23697" style="position:absolute;left:7823;top:10413;width:143;height:143" fillcolor="white [3212]" strokecolor="gray [1629]">
              <v:fill r:id="rId11" o:title="20%" type="pattern"/>
            </v:rect>
            <v:shape id="_x0000_s23698" type="#_x0000_t75" style="position:absolute;left:8579;top:8771;width:2090;height:5211">
              <v:imagedata r:id="rId10" o:title=""/>
            </v:shape>
            <v:shape id="_x0000_s23699" type="#_x0000_t120" style="position:absolute;left:5426;top:10916;width:185;height:177" fillcolor="white [3212]" strokecolor="#bfbfbf [2412]"/>
            <v:shape id="_x0000_s23700" type="#_x0000_t120" style="position:absolute;left:5426;top:11297;width:185;height:177" fillcolor="white [3212]" strokecolor="#bfbfbf [2412]"/>
            <v:shape id="_x0000_s23701" type="#_x0000_t120" style="position:absolute;left:5426;top:11677;width:185;height:177" fillcolor="white [3212]" strokecolor="#bfbfbf [2412]"/>
            <v:shape id="_x0000_s23702" type="#_x0000_t120" style="position:absolute;left:5426;top:12039;width:185;height:177" fillcolor="white [3212]" strokecolor="#bfbfbf [2412]"/>
            <v:shape id="_x0000_s23703" type="#_x0000_t120" style="position:absolute;left:5426;top:12463;width:185;height:177" fillcolor="white [3212]" strokecolor="#bfbfbf [2412]"/>
            <v:shape id="_x0000_s23704" type="#_x0000_t120" style="position:absolute;left:5426;top:12825;width:185;height:177" fillcolor="white [3212]" strokecolor="#bfbfbf [2412]"/>
            <v:shape id="_x0000_s23705" type="#_x0000_t120" style="position:absolute;left:5426;top:13205;width:185;height:177" fillcolor="white [3212]" strokecolor="#bfbfbf [2412]"/>
            <v:shape id="_x0000_s23706" type="#_x0000_t202" style="position:absolute;left:1869;top:10496;width:1411;height:544" filled="f" stroked="f" strokecolor="black [3213]">
              <v:textbox style="mso-next-textbox:#_x0000_s23706">
                <w:txbxContent>
                  <w:p w:rsidR="0050730E" w:rsidRPr="00227139" w:rsidRDefault="0050730E" w:rsidP="006563EE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23707" type="#_x0000_t202" style="position:absolute;left:1869;top:11040;width:1411;height:544" filled="f" stroked="f" strokecolor="black [3213]">
              <v:textbox style="mso-next-textbox:#_x0000_s23707">
                <w:txbxContent>
                  <w:p w:rsidR="0050730E" w:rsidRPr="00227139" w:rsidRDefault="0050730E" w:rsidP="006563EE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About</w:t>
                    </w:r>
                  </w:p>
                </w:txbxContent>
              </v:textbox>
            </v:shape>
            <v:shape id="_x0000_s23708" type="#_x0000_t62" style="position:absolute;left:8401;top:10496;width:1265;height:978" adj="-7889,353">
              <v:textbox style="mso-next-textbox:#_x0000_s23708">
                <w:txbxContent>
                  <w:p w:rsidR="0050730E" w:rsidRPr="00E54D8A" w:rsidRDefault="0050730E" w:rsidP="006563EE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多切模式输出端口多选框</w:t>
                    </w:r>
                  </w:p>
                </w:txbxContent>
              </v:textbox>
            </v:shape>
            <v:shape id="_x0000_s23709" type="#_x0000_t62" style="position:absolute;left:5939;top:12919;width:1265;height:978" adj="-6574,-6184">
              <v:textbox style="mso-next-textbox:#_x0000_s23709">
                <w:txbxContent>
                  <w:p w:rsidR="0050730E" w:rsidRPr="00E54D8A" w:rsidRDefault="0050730E" w:rsidP="006563EE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多切模式输入端口单选框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63EE" w:rsidRPr="00B20FC4" w:rsidRDefault="006563EE" w:rsidP="006563EE">
      <w:pPr>
        <w:pStyle w:val="af5"/>
        <w:jc w:val="center"/>
        <w:rPr>
          <w:b/>
          <w:sz w:val="13"/>
          <w:szCs w:val="13"/>
        </w:rPr>
      </w:pPr>
      <w:r w:rsidRPr="00B20FC4">
        <w:rPr>
          <w:rFonts w:hint="eastAsia"/>
          <w:b/>
          <w:sz w:val="13"/>
          <w:szCs w:val="13"/>
        </w:rPr>
        <w:t>图</w:t>
      </w:r>
      <w:r w:rsidRPr="00B20FC4">
        <w:rPr>
          <w:rFonts w:hint="eastAsia"/>
          <w:b/>
          <w:sz w:val="13"/>
          <w:szCs w:val="13"/>
        </w:rPr>
        <w:t xml:space="preserve"> </w:t>
      </w:r>
      <w:r w:rsidR="00ED20E6" w:rsidRPr="00B20FC4">
        <w:rPr>
          <w:b/>
          <w:sz w:val="13"/>
          <w:szCs w:val="13"/>
        </w:rPr>
        <w:fldChar w:fldCharType="begin"/>
      </w:r>
      <w:r w:rsidRPr="00B20FC4">
        <w:rPr>
          <w:b/>
          <w:sz w:val="13"/>
          <w:szCs w:val="13"/>
        </w:rPr>
        <w:instrText xml:space="preserve"> </w:instrText>
      </w:r>
      <w:r w:rsidRPr="00B20FC4">
        <w:rPr>
          <w:rFonts w:hint="eastAsia"/>
          <w:b/>
          <w:sz w:val="13"/>
          <w:szCs w:val="13"/>
        </w:rPr>
        <w:instrText xml:space="preserve">SEQ </w:instrText>
      </w:r>
      <w:r w:rsidRPr="00B20FC4">
        <w:rPr>
          <w:rFonts w:hint="eastAsia"/>
          <w:b/>
          <w:sz w:val="13"/>
          <w:szCs w:val="13"/>
        </w:rPr>
        <w:instrText>图</w:instrText>
      </w:r>
      <w:r w:rsidRPr="00B20FC4">
        <w:rPr>
          <w:rFonts w:hint="eastAsia"/>
          <w:b/>
          <w:sz w:val="13"/>
          <w:szCs w:val="13"/>
        </w:rPr>
        <w:instrText xml:space="preserve"> \* ARABIC</w:instrText>
      </w:r>
      <w:r w:rsidRPr="00B20FC4">
        <w:rPr>
          <w:b/>
          <w:sz w:val="13"/>
          <w:szCs w:val="13"/>
        </w:rPr>
        <w:instrText xml:space="preserve"> </w:instrText>
      </w:r>
      <w:r w:rsidR="00ED20E6" w:rsidRPr="00B20FC4">
        <w:rPr>
          <w:b/>
          <w:sz w:val="13"/>
          <w:szCs w:val="13"/>
        </w:rPr>
        <w:fldChar w:fldCharType="separate"/>
      </w:r>
      <w:r w:rsidR="00500EE7">
        <w:rPr>
          <w:b/>
          <w:noProof/>
          <w:sz w:val="13"/>
          <w:szCs w:val="13"/>
        </w:rPr>
        <w:t>6</w:t>
      </w:r>
      <w:r w:rsidR="00ED20E6" w:rsidRPr="00B20FC4">
        <w:rPr>
          <w:b/>
          <w:sz w:val="13"/>
          <w:szCs w:val="13"/>
        </w:rPr>
        <w:fldChar w:fldCharType="end"/>
      </w:r>
      <w:r w:rsidRPr="00B20FC4">
        <w:rPr>
          <w:rFonts w:hint="eastAsia"/>
          <w:b/>
          <w:sz w:val="13"/>
          <w:szCs w:val="13"/>
        </w:rPr>
        <w:t>：视频切换界面</w:t>
      </w:r>
      <w:r w:rsidRPr="00B20FC4">
        <w:rPr>
          <w:rFonts w:hint="eastAsia"/>
          <w:b/>
          <w:sz w:val="13"/>
          <w:szCs w:val="13"/>
        </w:rPr>
        <w:t>-</w:t>
      </w:r>
      <w:r w:rsidRPr="00B20FC4">
        <w:rPr>
          <w:rFonts w:hint="eastAsia"/>
          <w:b/>
          <w:sz w:val="13"/>
          <w:szCs w:val="13"/>
        </w:rPr>
        <w:t>多切（草图）</w:t>
      </w:r>
    </w:p>
    <w:p w:rsidR="005114D9" w:rsidRPr="006563EE" w:rsidRDefault="005114D9" w:rsidP="005114D9">
      <w:pPr>
        <w:pStyle w:val="a6"/>
      </w:pPr>
    </w:p>
    <w:p w:rsidR="005114D9" w:rsidRDefault="005114D9" w:rsidP="005114D9">
      <w:pPr>
        <w:pStyle w:val="6"/>
      </w:pPr>
      <w:r>
        <w:rPr>
          <w:rFonts w:hint="eastAsia"/>
        </w:rPr>
        <w:t>操作步骤</w:t>
      </w:r>
    </w:p>
    <w:p w:rsidR="00413222" w:rsidRDefault="00413222" w:rsidP="00413222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如果当前处于单切模式下，即“ALL”的选择标记没有被勾选，单击“ALL”右边的选择框，进入多切模式；多切的“输出多选框”和“输入单选框”显示，“单切选择点阵”中所有选择点变为不可选择（灰色底）；所有“输出多选择框”都显示有勾选，表示选择所有输出端口；所有“输入单选框”中均无勾选；界面见“</w:t>
      </w:r>
      <w:hyperlink w:anchor="_视频切换界面_-_多切" w:history="1">
        <w:r w:rsidRPr="008A65FB">
          <w:rPr>
            <w:rStyle w:val="ac"/>
            <w:rFonts w:hint="eastAsia"/>
          </w:rPr>
          <w:t>视频切换界面-</w:t>
        </w:r>
        <w:r>
          <w:rPr>
            <w:rStyle w:val="ac"/>
            <w:rFonts w:hint="eastAsia"/>
          </w:rPr>
          <w:t>多</w:t>
        </w:r>
        <w:r w:rsidRPr="008A65FB">
          <w:rPr>
            <w:rStyle w:val="ac"/>
            <w:rFonts w:hint="eastAsia"/>
          </w:rPr>
          <w:t>切</w:t>
        </w:r>
      </w:hyperlink>
      <w:r>
        <w:rPr>
          <w:rFonts w:hint="eastAsia"/>
        </w:rPr>
        <w:t>”；</w:t>
      </w:r>
    </w:p>
    <w:p w:rsidR="00413222" w:rsidRPr="006B6C23" w:rsidRDefault="00413222" w:rsidP="00413222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选择多切操作的输出端口，如果需要输出端口参与切换，勾选输出端口前的“输出多选择框”（即打勾）</w:t>
      </w:r>
      <w:r w:rsidRPr="006B6C23">
        <w:rPr>
          <w:rFonts w:hint="eastAsia"/>
        </w:rPr>
        <w:t>；</w:t>
      </w:r>
      <w:r>
        <w:rPr>
          <w:rFonts w:hint="eastAsia"/>
        </w:rPr>
        <w:t>如果当前输出端口已被选择，但不需要输出端口参与切换，再次单击输出端口前的“输出多选择框”，取消勾选（即不打勾）；</w:t>
      </w:r>
    </w:p>
    <w:p w:rsidR="00413222" w:rsidRDefault="00413222" w:rsidP="00413222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在勾选输出端口后，“单点选择点阵”需要全部变为不可选状态，即全部变为灰色；并且“输入单选框”也全部变为未选择，即没有选择任何输入；</w:t>
      </w:r>
    </w:p>
    <w:p w:rsidR="00413222" w:rsidRDefault="00413222" w:rsidP="00413222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在选定输出端口后，单击输入端口的“输入单选框”选择输入端口，立刻执行切换操作，对应的输入单选框变为有勾选；输入端口对应的行，切换的输出端口交叉点，由灰色变为绿色，表示执行了切换操作；</w:t>
      </w:r>
    </w:p>
    <w:p w:rsidR="00413222" w:rsidRDefault="00413222" w:rsidP="00413222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在没有选择新的输出端口的情况下，即多选输出端口状态不变，单击不同的输入端口，立刻执行多切操作，原有输入行的切换绿点全部变为灰色，当前选择切换的输入行对应更新交叉点状态；并且原有输入单选框中的勾消失，当前选择的输入单选框中的勾出现；</w:t>
      </w:r>
    </w:p>
    <w:p w:rsidR="00413222" w:rsidRDefault="00413222" w:rsidP="00413222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使用“输入端口列表栏”的上下浏览按钮，可以上下移动输入端口的状态，界面实时更新显示</w:t>
      </w:r>
      <w:r>
        <w:rPr>
          <w:rFonts w:hint="eastAsia"/>
        </w:rPr>
        <w:lastRenderedPageBreak/>
        <w:t>对应切换关系；</w:t>
      </w:r>
    </w:p>
    <w:p w:rsidR="00413222" w:rsidRDefault="00413222" w:rsidP="00413222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使用“输出端口列表栏”的左右浏览按钮，可以左右移动输出端口的状态，界面实时更新显示对应切换关系；</w:t>
      </w:r>
    </w:p>
    <w:p w:rsidR="005114D9" w:rsidRPr="00413222" w:rsidRDefault="005114D9" w:rsidP="005114D9">
      <w:pPr>
        <w:pStyle w:val="a6"/>
      </w:pPr>
    </w:p>
    <w:p w:rsidR="005114D9" w:rsidRDefault="005114D9" w:rsidP="005114D9">
      <w:pPr>
        <w:pStyle w:val="6"/>
      </w:pPr>
      <w:r>
        <w:rPr>
          <w:rFonts w:hint="eastAsia"/>
        </w:rPr>
        <w:t>IE与CGI协作过程</w:t>
      </w:r>
    </w:p>
    <w:p w:rsidR="00A60A8A" w:rsidRDefault="004542AA" w:rsidP="00A60A8A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2</w:t>
      </w:r>
      <w:r w:rsidRPr="00B7291A">
        <w:rPr>
          <w:rFonts w:hint="eastAsia"/>
          <w:highlight w:val="yellow"/>
        </w:rPr>
        <w:t>_IE]</w:t>
      </w:r>
      <w:r w:rsidR="00A60A8A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A60A8A">
        <w:rPr>
          <w:rFonts w:hint="eastAsia"/>
        </w:rPr>
        <w:t>lig_switch_video.cgi?update=</w:t>
      </w:r>
    </w:p>
    <w:p w:rsidR="00A60A8A" w:rsidRDefault="00A60A8A" w:rsidP="00A60A8A">
      <w:pPr>
        <w:pStyle w:val="a6"/>
      </w:pPr>
      <w:r w:rsidRPr="00CB6775">
        <w:t>{"name":"switch","date":{"routing":{"type":"v","out":</w:t>
      </w:r>
      <w:r>
        <w:rPr>
          <w:rFonts w:hint="eastAsia"/>
        </w:rPr>
        <w:t>[</w:t>
      </w:r>
      <w:r w:rsidRPr="00CB6775">
        <w:t>1</w:t>
      </w:r>
      <w:r>
        <w:rPr>
          <w:rFonts w:hint="eastAsia"/>
        </w:rPr>
        <w:t>,5,6]</w:t>
      </w:r>
      <w:r w:rsidRPr="00CB6775">
        <w:t>,"in":3}}}</w:t>
      </w:r>
    </w:p>
    <w:p w:rsidR="00A60A8A" w:rsidRPr="00AD1772" w:rsidRDefault="00A60A8A" w:rsidP="00A60A8A">
      <w:pPr>
        <w:pStyle w:val="a6"/>
      </w:pPr>
    </w:p>
    <w:p w:rsidR="00A60A8A" w:rsidRDefault="004542AA" w:rsidP="00A60A8A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2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A60A8A">
        <w:rPr>
          <w:rFonts w:hint="eastAsia"/>
        </w:rPr>
        <w:t>：</w:t>
      </w:r>
    </w:p>
    <w:p w:rsidR="00A60A8A" w:rsidRDefault="00A60A8A" w:rsidP="00A60A8A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A60A8A" w:rsidRDefault="00A60A8A" w:rsidP="00A60A8A">
      <w:pPr>
        <w:pStyle w:val="a6"/>
      </w:pPr>
      <w:r>
        <w:rPr>
          <w:rFonts w:hint="eastAsia"/>
        </w:rPr>
        <w:t xml:space="preserve">  </w:t>
      </w:r>
      <w:r w:rsidRPr="00CB6775">
        <w:t>"date":{"routing":{"type":"v","out":</w:t>
      </w:r>
      <w:r>
        <w:rPr>
          <w:rFonts w:hint="eastAsia"/>
        </w:rPr>
        <w:t>[</w:t>
      </w:r>
      <w:r w:rsidRPr="00CB6775">
        <w:t>1</w:t>
      </w:r>
      <w:r>
        <w:rPr>
          <w:rFonts w:hint="eastAsia"/>
        </w:rPr>
        <w:t>,5,6]</w:t>
      </w:r>
      <w:r w:rsidRPr="00CB6775">
        <w:t>,"in":3}}</w:t>
      </w:r>
      <w:r>
        <w:rPr>
          <w:rFonts w:hint="eastAsia"/>
        </w:rPr>
        <w:t>}</w:t>
      </w:r>
    </w:p>
    <w:p w:rsidR="00A60A8A" w:rsidRDefault="00A60A8A" w:rsidP="00A60A8A">
      <w:pPr>
        <w:pStyle w:val="a6"/>
      </w:pPr>
      <w:r>
        <w:rPr>
          <w:rFonts w:hint="eastAsia"/>
        </w:rPr>
        <w:t>成功表示发给server成功，但是否执行完全，在常规检测端口切换时更新；</w:t>
      </w:r>
    </w:p>
    <w:p w:rsidR="004A245C" w:rsidRDefault="004A245C" w:rsidP="004A245C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 w:rsidR="00792682">
        <w:rPr>
          <w:rFonts w:hint="eastAsia"/>
          <w:highlight w:val="yellow"/>
        </w:rPr>
        <w:t>2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4A245C" w:rsidRDefault="004A245C" w:rsidP="004A245C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4A245C" w:rsidRDefault="004A245C" w:rsidP="004A245C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4A245C" w:rsidRDefault="004A245C" w:rsidP="004A245C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4A245C" w:rsidRDefault="004A245C" w:rsidP="004A245C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4A245C" w:rsidRDefault="004A245C" w:rsidP="004A245C">
      <w:pPr>
        <w:pStyle w:val="a6"/>
      </w:pPr>
      <w:r>
        <w:rPr>
          <w:rFonts w:hint="eastAsia"/>
        </w:rPr>
        <w:t>}</w:t>
      </w:r>
    </w:p>
    <w:p w:rsidR="004A245C" w:rsidRPr="00A60A8A" w:rsidRDefault="004A245C" w:rsidP="005114D9">
      <w:pPr>
        <w:pStyle w:val="a6"/>
      </w:pPr>
    </w:p>
    <w:p w:rsidR="005114D9" w:rsidRDefault="005114D9" w:rsidP="005114D9">
      <w:pPr>
        <w:pStyle w:val="50"/>
      </w:pPr>
      <w:r>
        <w:rPr>
          <w:rFonts w:hint="eastAsia"/>
        </w:rPr>
        <w:t>视频输入端口配置</w:t>
      </w:r>
    </w:p>
    <w:p w:rsidR="005114D9" w:rsidRDefault="005114D9" w:rsidP="005114D9">
      <w:pPr>
        <w:pStyle w:val="6"/>
      </w:pPr>
      <w:r>
        <w:rPr>
          <w:rFonts w:hint="eastAsia"/>
        </w:rPr>
        <w:t>界面</w:t>
      </w:r>
    </w:p>
    <w:p w:rsidR="00AC6BC1" w:rsidRDefault="00ED20E6" w:rsidP="00AC6BC1">
      <w:pPr>
        <w:pStyle w:val="a6"/>
      </w:pPr>
      <w:r>
        <w:rPr>
          <w:noProof/>
        </w:rPr>
        <w:lastRenderedPageBreak/>
        <w:pict>
          <v:shape id="_x0000_s23734" type="#_x0000_t202" style="position:absolute;left:0;text-align:left;margin-left:19.6pt;margin-top:3.1pt;width:356.65pt;height:30.25pt;z-index:251731968" filled="f" stroked="f">
            <v:textbox style="mso-next-textbox:#_x0000_s23734">
              <w:txbxContent>
                <w:p w:rsidR="0050730E" w:rsidRPr="00544F63" w:rsidRDefault="0050730E" w:rsidP="00AC6BC1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3713" editas="canvas" style="width:440pt;height:281.25pt;mso-position-horizontal-relative:char;mso-position-vertical-relative:line" coordorigin="1869,8357" coordsize="8800,5625">
            <o:lock v:ext="edit" aspectratio="t"/>
            <v:shape id="_x0000_s23714" type="#_x0000_t75" style="position:absolute;left:1869;top:8357;width:8800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3715" style="position:absolute;left:1869;top:9404;width:1338;height:4578" fillcolor="gray [1629]" strokecolor="gray [1629]"/>
            <v:rect id="_x0000_s23716" style="position:absolute;left:1869;top:8357;width:8800;height:464" fillcolor="black [3213]"/>
            <v:shape id="_x0000_s23717" type="#_x0000_t202" style="position:absolute;left:1869;top:9407;width:1475;height:544" fillcolor="#f2f2f2 [3052]" stroked="f">
              <v:textbox style="mso-next-textbox:#_x0000_s23717">
                <w:txbxContent>
                  <w:p w:rsidR="0050730E" w:rsidRPr="00227139" w:rsidRDefault="0050730E" w:rsidP="00AC6BC1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Switch</w:t>
                    </w:r>
                  </w:p>
                </w:txbxContent>
              </v:textbox>
            </v:shape>
            <v:shape id="_x0000_s23718" type="#_x0000_t202" style="position:absolute;left:3351;top:8933;width:665;height:476" fillcolor="white [3212]" strokecolor="#bfbfbf [2412]">
              <v:textbox style="mso-next-textbox:#_x0000_s23718">
                <w:txbxContent>
                  <w:p w:rsidR="0050730E" w:rsidRPr="00BF5A82" w:rsidRDefault="0050730E" w:rsidP="00AC6BC1">
                    <w:pPr>
                      <w:rPr>
                        <w:b/>
                        <w:color w:val="0070C0"/>
                      </w:rPr>
                    </w:pPr>
                    <w:r w:rsidRPr="00BF5A82">
                      <w:rPr>
                        <w:rFonts w:hint="eastAsia"/>
                        <w:b/>
                        <w:color w:val="0070C0"/>
                      </w:rPr>
                      <w:t xml:space="preserve">V/A </w:t>
                    </w:r>
                  </w:p>
                </w:txbxContent>
              </v:textbox>
            </v:shape>
            <v:shape id="_x0000_s23719" type="#_x0000_t5" style="position:absolute;left:3029;top:9052;width:223;height:155;rotation:270" fillcolor="gray [1629]"/>
            <v:shape id="_x0000_s23720" type="#_x0000_t202" style="position:absolute;left:4260;top:9231;width:867;height:1056" filled="f" fillcolor="white [3212]" stroked="f" strokecolor="#bfbfbf [2412]">
              <v:textbox style="mso-next-textbox:#_x0000_s23720">
                <w:txbxContent>
                  <w:p w:rsidR="0050730E" w:rsidRDefault="0050730E" w:rsidP="00AC6BC1">
                    <w:r>
                      <w:rPr>
                        <w:rFonts w:hint="eastAsia"/>
                      </w:rPr>
                      <w:t>Video</w:t>
                    </w:r>
                  </w:p>
                  <w:p w:rsidR="0050730E" w:rsidRDefault="0050730E" w:rsidP="00AC6BC1">
                    <w:r>
                      <w:rPr>
                        <w:rFonts w:hint="eastAsia"/>
                      </w:rPr>
                      <w:t>6x6</w:t>
                    </w:r>
                  </w:p>
                </w:txbxContent>
              </v:textbox>
            </v:shape>
            <v:shape id="_x0000_s23721" type="#_x0000_t202" style="position:absolute;left:3976;top:10352;width:1257;height:3390" fillcolor="white [3212]" strokecolor="#bfbfbf [2412]">
              <v:textbox style="mso-next-textbox:#_x0000_s23721">
                <w:txbxContent>
                  <w:p w:rsidR="0050730E" w:rsidRDefault="0050730E" w:rsidP="00AC6BC1">
                    <w:r>
                      <w:rPr>
                        <w:rFonts w:hint="eastAsia"/>
                      </w:rPr>
                      <w:t xml:space="preserve">  Input </w:t>
                    </w:r>
                  </w:p>
                  <w:p w:rsidR="0050730E" w:rsidRPr="00362432" w:rsidRDefault="0050730E" w:rsidP="00AC6BC1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0000" w:themeColor="text1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CLOST 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 w:rsidRPr="006A06B2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 w:rsidRPr="006A06B2">
                      <w:rPr>
                        <w:rFonts w:hint="eastAsia"/>
                        <w:sz w:val="13"/>
                        <w:szCs w:val="13"/>
                      </w:rPr>
                      <w:t xml:space="preserve"> A1 </w:t>
                    </w:r>
                    <w:r w:rsidRPr="006A06B2">
                      <w:rPr>
                        <w:sz w:val="13"/>
                        <w:szCs w:val="13"/>
                      </w:rPr>
                      <w:t>–</w:t>
                    </w:r>
                    <w:r w:rsidRPr="006A06B2">
                      <w:rPr>
                        <w:rFonts w:hint="eastAsia"/>
                        <w:sz w:val="13"/>
                        <w:szCs w:val="13"/>
                      </w:rPr>
                      <w:t xml:space="preserve"> TUHD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A2 - TUHD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C1 - DVI  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C2 - DVI 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E1 - VGA </w:t>
                    </w:r>
                  </w:p>
                  <w:p w:rsidR="0050730E" w:rsidRPr="00362432" w:rsidRDefault="0050730E" w:rsidP="00AC6BC1"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E2 - VGA </w:t>
                    </w:r>
                  </w:p>
                </w:txbxContent>
              </v:textbox>
            </v:shape>
            <v:shape id="_x0000_s23722" type="#_x0000_t202" style="position:absolute;left:5233;top:9088;width:3114;height:1264;v-text-anchor:bottom" strokecolor="#bfbfbf [2412]">
              <v:textbox style="layout-flow:vertical-ideographic;mso-next-textbox:#_x0000_s23722">
                <w:txbxContent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F2 - UHDA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F1 - UHDA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  D2 - DVI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  D1 - DVI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2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 xml:space="preserve">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Pr="000C1DEC" w:rsidRDefault="0050730E" w:rsidP="00AC6BC1">
                    <w:pPr>
                      <w:ind w:firstLineChars="200" w:firstLine="260"/>
                      <w:rPr>
                        <w:sz w:val="13"/>
                        <w:szCs w:val="13"/>
                      </w:rPr>
                    </w:pP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B1 -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A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Default="0050730E" w:rsidP="00AC6BC1">
                    <w:r>
                      <w:rPr>
                        <w:rFonts w:hint="eastAsia"/>
                      </w:rPr>
                      <w:t xml:space="preserve">  Output</w:t>
                    </w:r>
                  </w:p>
                </w:txbxContent>
              </v:textbox>
            </v:shape>
            <v:shape id="_x0000_s23723" type="#_x0000_t5" style="position:absolute;left:8313;top:9645;width:223;height:155;rotation:90" fillcolor="white [3212]" strokecolor="#bfbfbf [2412]"/>
            <v:shape id="_x0000_s23724" type="#_x0000_t5" style="position:absolute;left:4497;top:13742;width:223;height:155;rotation:180" fillcolor="white [3212]" strokecolor="#bfbfbf [2412]"/>
            <v:shape id="_x0000_s23725" type="#_x0000_t202" style="position:absolute;left:1869;top:9952;width:1411;height:544" filled="f" stroked="f" strokecolor="black [3213]">
              <v:textbox style="mso-next-textbox:#_x0000_s23725">
                <w:txbxContent>
                  <w:p w:rsidR="0050730E" w:rsidRPr="00227139" w:rsidRDefault="0050730E" w:rsidP="00AC6BC1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shape id="_x0000_s23726" type="#_x0000_t202" style="position:absolute;left:1869;top:10496;width:1411;height:544" filled="f" stroked="f" strokecolor="black [3213]">
              <v:textbox style="mso-next-textbox:#_x0000_s23726">
                <w:txbxContent>
                  <w:p w:rsidR="0050730E" w:rsidRPr="00227139" w:rsidRDefault="0050730E" w:rsidP="00AC6BC1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23727" type="#_x0000_t202" style="position:absolute;left:1869;top:11040;width:1411;height:544" filled="f" stroked="f" strokecolor="black [3213]">
              <v:textbox style="mso-next-textbox:#_x0000_s23727">
                <w:txbxContent>
                  <w:p w:rsidR="0050730E" w:rsidRPr="00227139" w:rsidRDefault="0050730E" w:rsidP="00AC6BC1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About</w:t>
                    </w:r>
                  </w:p>
                </w:txbxContent>
              </v:textbox>
            </v:shape>
            <v:rect id="_x0000_s23728" style="position:absolute;left:5263;top:10382;width:3114;height:3390" strokecolor="#bfbfbf [2412]"/>
            <v:roundrect id="_x0000_s23729" style="position:absolute;left:5615;top:13346;width:572;height:258" arcsize="10923f" strokecolor="#bfbfbf [2412]">
              <v:fill color2="fill darken(118)" rotate="t" method="linear sigma" focus="100%" type="gradient"/>
            </v:roundrect>
            <v:roundrect id="_x0000_s23730" style="position:absolute;left:7428;top:13346;width:572;height:258" arcsize="10923f" strokecolor="#bfbfbf [2412]">
              <v:fill color2="fill darken(118)" rotate="t" method="linear sigma" focus="100%" type="gradient"/>
            </v:roundrect>
            <v:shape id="_x0000_s23731" type="#_x0000_t202" style="position:absolute;left:5615;top:13198;width:574;height:544" filled="f" stroked="f">
              <v:textbox style="mso-next-textbox:#_x0000_s23731">
                <w:txbxContent>
                  <w:p w:rsidR="0050730E" w:rsidRPr="006A06B2" w:rsidRDefault="0050730E" w:rsidP="00AC6BC1">
                    <w:pPr>
                      <w:rPr>
                        <w:b/>
                        <w:sz w:val="13"/>
                        <w:szCs w:val="13"/>
                      </w:rPr>
                    </w:pPr>
                    <w:r w:rsidRPr="006A06B2">
                      <w:rPr>
                        <w:rFonts w:hint="eastAsia"/>
                        <w:b/>
                        <w:sz w:val="13"/>
                        <w:szCs w:val="13"/>
                      </w:rPr>
                      <w:t>OK</w:t>
                    </w:r>
                  </w:p>
                </w:txbxContent>
              </v:textbox>
            </v:shape>
            <v:shape id="_x0000_s23732" type="#_x0000_t202" style="position:absolute;left:7368;top:13208;width:831;height:544" filled="f" stroked="f">
              <v:textbox style="mso-next-textbox:#_x0000_s23732">
                <w:txbxContent>
                  <w:p w:rsidR="0050730E" w:rsidRPr="006A06B2" w:rsidRDefault="0050730E" w:rsidP="00AC6BC1">
                    <w:pPr>
                      <w:rPr>
                        <w:b/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b/>
                        <w:sz w:val="13"/>
                        <w:szCs w:val="13"/>
                      </w:rPr>
                      <w:t>Cancel</w:t>
                    </w:r>
                  </w:p>
                </w:txbxContent>
              </v:textbox>
            </v:shape>
            <v:shape id="_x0000_s23733" type="#_x0000_t202" style="position:absolute;left:5404;top:10496;width:3098;height:2067" filled="f" stroked="f">
              <v:textbox style="mso-next-textbox:#_x0000_s23733">
                <w:txbxContent>
                  <w:p w:rsidR="0050730E" w:rsidRDefault="0050730E" w:rsidP="00AC6BC1">
                    <w:pPr>
                      <w:rPr>
                        <w:i/>
                        <w:sz w:val="15"/>
                        <w:szCs w:val="15"/>
                      </w:rPr>
                    </w:pPr>
                    <w:r w:rsidRPr="00D05C01">
                      <w:rPr>
                        <w:rFonts w:hint="eastAsia"/>
                        <w:b/>
                        <w:sz w:val="15"/>
                        <w:szCs w:val="15"/>
                      </w:rPr>
                      <w:t>Input Port Information</w:t>
                    </w: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 xml:space="preserve"> - </w:t>
                    </w:r>
                    <w:r w:rsidRPr="00DA5B91">
                      <w:rPr>
                        <w:rFonts w:hint="eastAsia"/>
                        <w:i/>
                        <w:sz w:val="15"/>
                        <w:szCs w:val="15"/>
                      </w:rPr>
                      <w:t>A1</w:t>
                    </w:r>
                    <w:r w:rsidRPr="00D05C01">
                      <w:rPr>
                        <w:rFonts w:hint="eastAsia"/>
                        <w:i/>
                        <w:sz w:val="15"/>
                        <w:szCs w:val="15"/>
                      </w:rPr>
                      <w:t>-TUHD</w:t>
                    </w:r>
                  </w:p>
                  <w:p w:rsidR="0050730E" w:rsidRDefault="0050730E" w:rsidP="00AC6BC1"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Title: </w:t>
                    </w:r>
                    <w:r w:rsidRPr="00D05C01">
                      <w:rPr>
                        <w:rFonts w:hint="eastAsia"/>
                        <w:sz w:val="15"/>
                        <w:szCs w:val="15"/>
                        <w:highlight w:val="lightGray"/>
                      </w:rPr>
                      <w:t>A1-</w:t>
                    </w:r>
                    <w:r>
                      <w:rPr>
                        <w:rFonts w:hint="eastAsia"/>
                        <w:sz w:val="15"/>
                        <w:szCs w:val="15"/>
                        <w:highlight w:val="lightGray"/>
                      </w:rPr>
                      <w:t>ROOM1-PC1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文本框，最大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12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个字符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AC6BC1"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sz w:val="15"/>
                        <w:szCs w:val="15"/>
                      </w:rPr>
                      <w:t>Signal: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6G (HDMI - </w:t>
                    </w:r>
                    <w:r>
                      <w:rPr>
                        <w:sz w:val="15"/>
                        <w:szCs w:val="15"/>
                      </w:rPr>
                      <w:t>HDCP: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1.X)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只读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AC6BC1">
                    <w:pPr>
                      <w:rPr>
                        <w:sz w:val="15"/>
                        <w:szCs w:val="15"/>
                      </w:rPr>
                    </w:pPr>
                    <w:r w:rsidRPr="00A17E99">
                      <w:rPr>
                        <w:rFonts w:hint="eastAsia"/>
                        <w:sz w:val="15"/>
                        <w:szCs w:val="15"/>
                        <w:highlight w:val="magenta"/>
                      </w:rPr>
                      <w:t>HDCP Mode:  Support 1.x (</w:t>
                    </w:r>
                    <w:r w:rsidRPr="00A17E99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magenta"/>
                      </w:rPr>
                      <w:t>下拉列表</w:t>
                    </w:r>
                    <w:r w:rsidRPr="00A17E99">
                      <w:rPr>
                        <w:rFonts w:hint="eastAsia"/>
                        <w:sz w:val="15"/>
                        <w:szCs w:val="15"/>
                        <w:highlight w:val="magenta"/>
                      </w:rPr>
                      <w:t>)</w:t>
                    </w:r>
                  </w:p>
                  <w:p w:rsidR="0050730E" w:rsidRPr="00D05C01" w:rsidRDefault="0050730E" w:rsidP="00AC6BC1">
                    <w:pPr>
                      <w:rPr>
                        <w:b/>
                        <w:sz w:val="15"/>
                        <w:szCs w:val="15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AC6BC1" w:rsidRDefault="00AC6BC1" w:rsidP="00AC6BC1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 w:rsidR="00500EE7">
        <w:rPr>
          <w:b/>
          <w:noProof/>
          <w:sz w:val="13"/>
          <w:szCs w:val="13"/>
        </w:rPr>
        <w:t>7</w:t>
      </w:r>
      <w:r w:rsidR="00ED20E6" w:rsidRPr="00BB542C">
        <w:rPr>
          <w:b/>
          <w:sz w:val="13"/>
          <w:szCs w:val="13"/>
        </w:rPr>
        <w:fldChar w:fldCharType="end"/>
      </w:r>
      <w:r w:rsidRPr="00BB542C">
        <w:rPr>
          <w:rFonts w:hint="eastAsia"/>
          <w:b/>
          <w:sz w:val="13"/>
          <w:szCs w:val="13"/>
        </w:rPr>
        <w:t xml:space="preserve">: </w:t>
      </w:r>
      <w:r w:rsidRPr="00BB542C">
        <w:rPr>
          <w:rFonts w:hint="eastAsia"/>
          <w:b/>
          <w:sz w:val="13"/>
          <w:szCs w:val="13"/>
        </w:rPr>
        <w:t>视频输入端口信息（草图）</w:t>
      </w:r>
    </w:p>
    <w:p w:rsidR="005114D9" w:rsidRPr="00AC6BC1" w:rsidRDefault="00A17E99" w:rsidP="005114D9">
      <w:pPr>
        <w:pStyle w:val="a6"/>
      </w:pPr>
      <w:r>
        <w:rPr>
          <w:rFonts w:hint="eastAsia"/>
        </w:rPr>
        <w:t>注：</w:t>
      </w:r>
      <w:r w:rsidRPr="00A17E99">
        <w:rPr>
          <w:rFonts w:hint="eastAsia"/>
          <w:highlight w:val="magenta"/>
        </w:rPr>
        <w:t>TEXT</w:t>
      </w:r>
      <w:r>
        <w:rPr>
          <w:rFonts w:hint="eastAsia"/>
        </w:rPr>
        <w:t xml:space="preserve"> 表示浮动显示，即如果这个参数出现，就显示此行；没有参数，就不显示；</w:t>
      </w:r>
    </w:p>
    <w:p w:rsidR="005114D9" w:rsidRDefault="005114D9" w:rsidP="005114D9">
      <w:pPr>
        <w:pStyle w:val="6"/>
      </w:pPr>
      <w:r>
        <w:rPr>
          <w:rFonts w:hint="eastAsia"/>
        </w:rPr>
        <w:t>操作步骤</w:t>
      </w:r>
    </w:p>
    <w:p w:rsidR="00591C37" w:rsidRDefault="00591C37" w:rsidP="00591C37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在视频“输入端口列表栏”中单击输入端口，“单切选择点阵”显示为视频“输入端口信息”栏信号的详细信息，界面见“</w:t>
      </w:r>
      <w:hyperlink w:anchor="_视频输入端口信息" w:history="1">
        <w:r w:rsidRPr="00BB360F">
          <w:rPr>
            <w:rStyle w:val="ac"/>
            <w:rFonts w:hint="eastAsia"/>
          </w:rPr>
          <w:t>视频输入端口信息</w:t>
        </w:r>
      </w:hyperlink>
      <w:r>
        <w:rPr>
          <w:rFonts w:hint="eastAsia"/>
        </w:rPr>
        <w:t>”；</w:t>
      </w:r>
    </w:p>
    <w:p w:rsidR="00591C37" w:rsidRDefault="00591C37" w:rsidP="00591C37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视频输入端口信息标题为“</w:t>
      </w:r>
      <w:r w:rsidRPr="00D05C01">
        <w:rPr>
          <w:rFonts w:hint="eastAsia"/>
          <w:b/>
          <w:sz w:val="15"/>
          <w:szCs w:val="15"/>
        </w:rPr>
        <w:t>Input Port Information</w:t>
      </w:r>
      <w:r>
        <w:rPr>
          <w:rFonts w:hint="eastAsia"/>
          <w:b/>
          <w:sz w:val="15"/>
          <w:szCs w:val="15"/>
        </w:rPr>
        <w:t xml:space="preserve"> - </w:t>
      </w:r>
      <w:r>
        <w:rPr>
          <w:rFonts w:hint="eastAsia"/>
          <w:i/>
          <w:sz w:val="15"/>
          <w:szCs w:val="15"/>
        </w:rPr>
        <w:t>矩阵背部印刷端口编号</w:t>
      </w:r>
      <w:r w:rsidRPr="00D05C01">
        <w:rPr>
          <w:rFonts w:hint="eastAsia"/>
          <w:i/>
          <w:sz w:val="15"/>
          <w:szCs w:val="15"/>
        </w:rPr>
        <w:t>-</w:t>
      </w:r>
      <w:r>
        <w:rPr>
          <w:rFonts w:hint="eastAsia"/>
          <w:i/>
          <w:sz w:val="15"/>
          <w:szCs w:val="15"/>
        </w:rPr>
        <w:t>子板名称</w:t>
      </w:r>
      <w:r>
        <w:rPr>
          <w:rFonts w:hint="eastAsia"/>
        </w:rPr>
        <w:t>”；在这个对话框中有“Title”-视频输入端口标题，“Signal”- 端口输入信号状态信息；“HDCP Mode”- 视频输入端口HDCP模式设置；</w:t>
      </w:r>
    </w:p>
    <w:p w:rsidR="00591C37" w:rsidRDefault="00591C37" w:rsidP="00591C37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“Title”为端口标题设置，可以修改标题，Text控件；标题最大12个字符，允许输入大写字母，小写字母，数字，以及“-”减号，“_”下划线；对于未命名的端口，标题使用默认名称，即“矩阵背部印刷端口编号-子板名称”；</w:t>
      </w:r>
    </w:p>
    <w:p w:rsidR="00591C37" w:rsidRDefault="00591C37" w:rsidP="00591C37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“Signal”为视频输入端口信号信息，</w:t>
      </w:r>
      <w:r>
        <w:t>Label</w:t>
      </w:r>
      <w:r>
        <w:rPr>
          <w:rFonts w:hint="eastAsia"/>
        </w:rPr>
        <w:t>控件，只读；如果当前视频输入端口没有信号输入，显示“NONE”；如果当前视频输入端口有信号输入，则显示对应的信号信息“</w:t>
      </w:r>
      <w:r w:rsidRPr="00992023">
        <w:rPr>
          <w:rFonts w:hint="eastAsia"/>
          <w:highlight w:val="yellow"/>
        </w:rPr>
        <w:t>3G/6G</w:t>
      </w:r>
      <w:r>
        <w:rPr>
          <w:rFonts w:hint="eastAsia"/>
        </w:rPr>
        <w:t>（</w:t>
      </w:r>
      <w:r w:rsidRPr="00992023">
        <w:rPr>
          <w:rFonts w:hint="eastAsia"/>
          <w:highlight w:val="green"/>
        </w:rPr>
        <w:t>HDMI/DVI</w:t>
      </w:r>
      <w:r>
        <w:rPr>
          <w:rFonts w:hint="eastAsia"/>
        </w:rPr>
        <w:t>-</w:t>
      </w:r>
      <w:r w:rsidRPr="00992023">
        <w:rPr>
          <w:rFonts w:hint="eastAsia"/>
          <w:highlight w:val="cyan"/>
        </w:rPr>
        <w:t>HDCP</w:t>
      </w:r>
      <w:r>
        <w:rPr>
          <w:rFonts w:hint="eastAsia"/>
          <w:highlight w:val="cyan"/>
        </w:rPr>
        <w:t>_OFF</w:t>
      </w:r>
      <w:r w:rsidRPr="00992023">
        <w:rPr>
          <w:rFonts w:hint="eastAsia"/>
          <w:highlight w:val="cyan"/>
        </w:rPr>
        <w:t>/HDCP</w:t>
      </w:r>
      <w:r>
        <w:rPr>
          <w:rFonts w:hint="eastAsia"/>
          <w:highlight w:val="cyan"/>
        </w:rPr>
        <w:t>_</w:t>
      </w:r>
      <w:r w:rsidRPr="00992023">
        <w:rPr>
          <w:rFonts w:hint="eastAsia"/>
          <w:highlight w:val="cyan"/>
        </w:rPr>
        <w:t>1.X/HDCP</w:t>
      </w:r>
      <w:r>
        <w:rPr>
          <w:rFonts w:hint="eastAsia"/>
          <w:highlight w:val="cyan"/>
        </w:rPr>
        <w:t>_</w:t>
      </w:r>
      <w:r w:rsidRPr="00992023">
        <w:rPr>
          <w:rFonts w:hint="eastAsia"/>
          <w:highlight w:val="cyan"/>
        </w:rPr>
        <w:t>2.X</w:t>
      </w:r>
      <w:r>
        <w:rPr>
          <w:rFonts w:hint="eastAsia"/>
        </w:rPr>
        <w:t>）”，一共3部分；</w:t>
      </w:r>
    </w:p>
    <w:p w:rsidR="00591C37" w:rsidRDefault="00591C37" w:rsidP="00591C37">
      <w:pPr>
        <w:pStyle w:val="a6"/>
        <w:numPr>
          <w:ilvl w:val="0"/>
          <w:numId w:val="42"/>
        </w:numPr>
        <w:ind w:firstLineChars="0"/>
      </w:pPr>
      <w:r>
        <w:t>“</w:t>
      </w:r>
      <w:r>
        <w:rPr>
          <w:rFonts w:hint="eastAsia"/>
        </w:rPr>
        <w:t>HDCP Mode</w:t>
      </w:r>
      <w:r>
        <w:t>”</w:t>
      </w:r>
      <w:r>
        <w:rPr>
          <w:rFonts w:hint="eastAsia"/>
        </w:rPr>
        <w:t>为视频输入端口的功能，指示HDCP使能或是不使能，或是特殊版本，ComboBox控件（下拉列表框）；如果端口不支持此功能，显示为“NONE”，并且控制为不使能；如果端口支持此功能，控件显示为使能，并显示当前端口使用的选项，选项分为3</w:t>
      </w:r>
      <w:r w:rsidRPr="00873D26">
        <w:rPr>
          <w:rFonts w:hint="eastAsia"/>
          <w:highlight w:val="yellow"/>
        </w:rPr>
        <w:t>个“HDCP 1.X”，“HDCP 2.X”,“OFF”</w:t>
      </w:r>
      <w:r>
        <w:rPr>
          <w:rFonts w:hint="eastAsia"/>
        </w:rPr>
        <w:t>；</w:t>
      </w:r>
    </w:p>
    <w:p w:rsidR="00591C37" w:rsidRDefault="00591C37" w:rsidP="00591C37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当设置完成后，单击“OK”按钮，确定更改，等待执行结果,</w:t>
      </w:r>
      <w:r w:rsidRPr="0066201E">
        <w:rPr>
          <w:rFonts w:hint="eastAsia"/>
        </w:rPr>
        <w:t xml:space="preserve"> </w:t>
      </w:r>
      <w:r>
        <w:rPr>
          <w:rFonts w:hint="eastAsia"/>
        </w:rPr>
        <w:t>如果设置功能出错，弹出警告对</w:t>
      </w:r>
      <w:r>
        <w:rPr>
          <w:rFonts w:hint="eastAsia"/>
        </w:rPr>
        <w:lastRenderedPageBreak/>
        <w:t>话框提示用户“Video Input Port Setting Failed，Error: xxxx”；关闭“视频输入端口信息栏”，返回视频切换界面，如果修改了标题名称，需要在视频切换界面上更新端口的名称；</w:t>
      </w:r>
    </w:p>
    <w:p w:rsidR="00591C37" w:rsidRDefault="00591C37" w:rsidP="00591C37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当设置完成后，单击“</w:t>
      </w:r>
      <w:r>
        <w:t>Cancel</w:t>
      </w:r>
      <w:r>
        <w:rPr>
          <w:rFonts w:hint="eastAsia"/>
        </w:rPr>
        <w:t>”按钮，取消更改，关闭“视频输入端口信息栏”，返回视频切换界面，端口名称无须更新，保持原有状态；</w:t>
      </w:r>
      <w:r w:rsidRPr="00992023">
        <w:t xml:space="preserve"> </w:t>
      </w:r>
    </w:p>
    <w:p w:rsidR="00591C37" w:rsidRPr="00992023" w:rsidRDefault="00591C37" w:rsidP="00591C37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如果参数设置，在5秒内没有响应，则默认为成功；</w:t>
      </w:r>
    </w:p>
    <w:p w:rsidR="005114D9" w:rsidRPr="00591C37" w:rsidRDefault="005114D9" w:rsidP="005114D9">
      <w:pPr>
        <w:pStyle w:val="a6"/>
      </w:pPr>
    </w:p>
    <w:p w:rsidR="005114D9" w:rsidRDefault="005114D9" w:rsidP="005114D9">
      <w:pPr>
        <w:pStyle w:val="6"/>
      </w:pPr>
      <w:r>
        <w:rPr>
          <w:rFonts w:hint="eastAsia"/>
        </w:rPr>
        <w:t>IE与CGI协作过程</w:t>
      </w:r>
    </w:p>
    <w:p w:rsidR="00421B7F" w:rsidRPr="00421B7F" w:rsidRDefault="00421B7F" w:rsidP="00421B7F">
      <w:pPr>
        <w:pStyle w:val="a6"/>
      </w:pPr>
      <w:r>
        <w:rPr>
          <w:rFonts w:hint="eastAsia"/>
        </w:rPr>
        <w:t>1. 查询</w:t>
      </w:r>
    </w:p>
    <w:p w:rsidR="00B2627E" w:rsidRDefault="00274A0D" w:rsidP="00B2627E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4</w:t>
      </w:r>
      <w:r w:rsidRPr="00B7291A">
        <w:rPr>
          <w:rFonts w:hint="eastAsia"/>
          <w:highlight w:val="yellow"/>
        </w:rPr>
        <w:t>_IE]</w:t>
      </w:r>
      <w:r w:rsidR="00B2627E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B2627E">
        <w:rPr>
          <w:rFonts w:hint="eastAsia"/>
        </w:rPr>
        <w:t>lig_switch_video.cgi?query=</w:t>
      </w:r>
    </w:p>
    <w:p w:rsidR="00B2627E" w:rsidRDefault="00B2627E" w:rsidP="00B2627E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  (n&gt;0表示查询指定端口)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}</w:t>
      </w:r>
    </w:p>
    <w:p w:rsidR="00B2627E" w:rsidRDefault="00B2627E" w:rsidP="00B2627E">
      <w:pPr>
        <w:pStyle w:val="a6"/>
      </w:pPr>
      <w:r>
        <w:rPr>
          <w:rFonts w:hint="eastAsia"/>
        </w:rPr>
        <w:t>}</w:t>
      </w:r>
    </w:p>
    <w:p w:rsidR="00B2627E" w:rsidRDefault="00B2627E" w:rsidP="00B2627E">
      <w:pPr>
        <w:pStyle w:val="a6"/>
      </w:pPr>
    </w:p>
    <w:p w:rsidR="00B2627E" w:rsidRDefault="00274A0D" w:rsidP="00B2627E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4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B2627E">
        <w:rPr>
          <w:rFonts w:hint="eastAsia"/>
        </w:rPr>
        <w:t>：(输入端口)</w:t>
      </w:r>
    </w:p>
    <w:p w:rsidR="00B2627E" w:rsidRDefault="00B2627E" w:rsidP="00B2627E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DA5B91" w:rsidRPr="00DA5B91" w:rsidRDefault="00B2627E" w:rsidP="00B2627E">
      <w:pPr>
        <w:pStyle w:val="a6"/>
        <w:rPr>
          <w:color w:val="FF0000"/>
        </w:rPr>
      </w:pPr>
      <w:r>
        <w:rPr>
          <w:rFonts w:hint="eastAsia"/>
        </w:rPr>
        <w:t xml:space="preserve">                       </w:t>
      </w:r>
      <w:r w:rsidRPr="00DA5B91">
        <w:rPr>
          <w:rFonts w:hint="eastAsia"/>
          <w:color w:val="FF0000"/>
        </w:rPr>
        <w:t xml:space="preserve">  </w:t>
      </w:r>
      <w:r w:rsidR="00DA5B91" w:rsidRPr="00DA5B91">
        <w:rPr>
          <w:color w:val="FF0000"/>
        </w:rPr>
        <w:t>“</w:t>
      </w:r>
      <w:r w:rsidR="00DA5B91" w:rsidRPr="00DA5B91">
        <w:rPr>
          <w:rFonts w:hint="eastAsia"/>
          <w:color w:val="FF0000"/>
        </w:rPr>
        <w:t>portname</w:t>
      </w:r>
      <w:r w:rsidR="00DA5B91" w:rsidRPr="00DA5B91">
        <w:rPr>
          <w:color w:val="FF0000"/>
        </w:rPr>
        <w:t>”</w:t>
      </w:r>
      <w:r w:rsidR="00DA5B91" w:rsidRPr="00DA5B91">
        <w:rPr>
          <w:rFonts w:hint="eastAsia"/>
          <w:color w:val="FF0000"/>
        </w:rPr>
        <w:t>:</w:t>
      </w:r>
      <w:r w:rsidR="00DA5B91" w:rsidRPr="00DA5B91">
        <w:rPr>
          <w:color w:val="FF0000"/>
        </w:rPr>
        <w:t>”</w:t>
      </w:r>
      <w:r w:rsidR="00DA5B91" w:rsidRPr="00DA5B91">
        <w:rPr>
          <w:rFonts w:hint="eastAsia"/>
          <w:color w:val="FF0000"/>
        </w:rPr>
        <w:t>A1</w:t>
      </w:r>
      <w:r w:rsidR="00DA5B91" w:rsidRPr="00DA5B91">
        <w:rPr>
          <w:color w:val="FF0000"/>
        </w:rPr>
        <w:t>”</w:t>
      </w:r>
      <w:r w:rsidR="00DA5B91" w:rsidRPr="00DA5B91">
        <w:rPr>
          <w:rFonts w:hint="eastAsia"/>
          <w:color w:val="FF0000"/>
        </w:rPr>
        <w:t>,</w:t>
      </w:r>
    </w:p>
    <w:p w:rsidR="00DA5B91" w:rsidRPr="00DA5B91" w:rsidRDefault="00DA5B91" w:rsidP="00DA5B91">
      <w:pPr>
        <w:pStyle w:val="a6"/>
        <w:ind w:firstLineChars="1450" w:firstLine="3045"/>
        <w:rPr>
          <w:color w:val="FF0000"/>
        </w:rPr>
      </w:pP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boardname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: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 xml:space="preserve"> TUHD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,</w:t>
      </w:r>
    </w:p>
    <w:p w:rsidR="00B2627E" w:rsidRDefault="00B2627E" w:rsidP="00DA5B91">
      <w:pPr>
        <w:pStyle w:val="a6"/>
        <w:ind w:firstLineChars="1450" w:firstLine="3045"/>
      </w:pP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A1-TUHD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signal_infor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signal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HDMI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                   </w:t>
      </w:r>
      <w:r>
        <w:t>“</w:t>
      </w:r>
      <w:r>
        <w:rPr>
          <w:rFonts w:hint="eastAsia"/>
        </w:rPr>
        <w:t>resolution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3G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                    </w:t>
      </w:r>
      <w:r>
        <w:t>“</w:t>
      </w:r>
      <w:r>
        <w:rPr>
          <w:rFonts w:hint="eastAsia"/>
        </w:rPr>
        <w:t>HDCP_statue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OFF</w:t>
      </w:r>
      <w:r>
        <w:t>”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                 }，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</w:t>
      </w:r>
      <w:r w:rsidRPr="008A4800">
        <w:rPr>
          <w:highlight w:val="yellow"/>
        </w:rPr>
        <w:t>“</w:t>
      </w:r>
      <w:r w:rsidRPr="008A4800">
        <w:rPr>
          <w:rFonts w:hint="eastAsia"/>
          <w:highlight w:val="yellow"/>
        </w:rPr>
        <w:t>HDCP_mode</w:t>
      </w:r>
      <w:r w:rsidRPr="008A4800">
        <w:rPr>
          <w:highlight w:val="yellow"/>
        </w:rPr>
        <w:t>”</w:t>
      </w:r>
      <w:r w:rsidRPr="008A4800">
        <w:rPr>
          <w:rFonts w:hint="eastAsia"/>
          <w:highlight w:val="yellow"/>
        </w:rPr>
        <w:t>:{</w:t>
      </w:r>
      <w:r>
        <w:rPr>
          <w:highlight w:val="yellow"/>
        </w:rPr>
        <w:t>“</w:t>
      </w:r>
      <w:r>
        <w:rPr>
          <w:rFonts w:hint="eastAsia"/>
          <w:highlight w:val="yellow"/>
        </w:rPr>
        <w:t>sid</w:t>
      </w:r>
      <w:r>
        <w:rPr>
          <w:highlight w:val="yellow"/>
        </w:rPr>
        <w:t>”</w:t>
      </w:r>
      <w:r>
        <w:rPr>
          <w:rFonts w:hint="eastAsia"/>
          <w:highlight w:val="yellow"/>
        </w:rPr>
        <w:t>:155,</w:t>
      </w:r>
      <w:r w:rsidRPr="008A4800">
        <w:rPr>
          <w:highlight w:val="yellow"/>
        </w:rPr>
        <w:t>“</w:t>
      </w:r>
      <w:r w:rsidRPr="008A4800">
        <w:rPr>
          <w:rFonts w:hint="eastAsia"/>
          <w:highlight w:val="yellow"/>
        </w:rPr>
        <w:t>value</w:t>
      </w:r>
      <w:r w:rsidRPr="008A4800">
        <w:rPr>
          <w:highlight w:val="yellow"/>
        </w:rPr>
        <w:t>”</w:t>
      </w:r>
      <w:r w:rsidR="00E307CE">
        <w:rPr>
          <w:rFonts w:hint="eastAsia"/>
          <w:highlight w:val="yellow"/>
        </w:rPr>
        <w:t>:0</w:t>
      </w:r>
      <w:r w:rsidRPr="008A4800">
        <w:rPr>
          <w:rFonts w:hint="eastAsia"/>
          <w:highlight w:val="yellow"/>
        </w:rPr>
        <w:t>}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  }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B2627E" w:rsidRDefault="00B2627E" w:rsidP="00B2627E">
      <w:pPr>
        <w:pStyle w:val="a6"/>
      </w:pPr>
      <w:r>
        <w:rPr>
          <w:rFonts w:hint="eastAsia"/>
        </w:rPr>
        <w:t>}</w:t>
      </w:r>
    </w:p>
    <w:p w:rsidR="0026711E" w:rsidRDefault="0026711E" w:rsidP="0026711E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4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26711E" w:rsidRDefault="0026711E" w:rsidP="0026711E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26711E" w:rsidRDefault="0026711E" w:rsidP="0026711E">
      <w:pPr>
        <w:pStyle w:val="a6"/>
      </w:pPr>
      <w:r>
        <w:rPr>
          <w:rFonts w:hint="eastAsia"/>
        </w:rPr>
        <w:lastRenderedPageBreak/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  <w:r w:rsidRPr="0026711E">
        <w:t xml:space="preserve">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:n,</w:t>
      </w:r>
    </w:p>
    <w:p w:rsidR="0026711E" w:rsidRDefault="0026711E" w:rsidP="0026711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26711E" w:rsidRDefault="0026711E" w:rsidP="0026711E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26711E" w:rsidRDefault="0026711E" w:rsidP="0026711E">
      <w:pPr>
        <w:pStyle w:val="a6"/>
      </w:pPr>
      <w:r>
        <w:rPr>
          <w:rFonts w:hint="eastAsia"/>
        </w:rPr>
        <w:t>}</w:t>
      </w:r>
    </w:p>
    <w:p w:rsidR="00B2627E" w:rsidRDefault="00B2627E" w:rsidP="00B2627E">
      <w:pPr>
        <w:pStyle w:val="a6"/>
      </w:pPr>
    </w:p>
    <w:p w:rsidR="00B2627E" w:rsidRDefault="00B2627E" w:rsidP="00B2627E">
      <w:pPr>
        <w:pStyle w:val="a6"/>
      </w:pPr>
      <w:r>
        <w:rPr>
          <w:rFonts w:hint="eastAsia"/>
        </w:rPr>
        <w:t>HDCP_mode和switch speed属性范围，查metadate文件</w:t>
      </w:r>
      <w:r w:rsidR="007607D9">
        <w:rPr>
          <w:rFonts w:hint="eastAsia"/>
        </w:rPr>
        <w:t>对应的配置文件</w:t>
      </w:r>
      <w:r>
        <w:rPr>
          <w:rFonts w:hint="eastAsia"/>
        </w:rPr>
        <w:t>；</w:t>
      </w:r>
    </w:p>
    <w:p w:rsidR="00274A0D" w:rsidRDefault="007607D9" w:rsidP="005114D9">
      <w:pPr>
        <w:pStyle w:val="a6"/>
      </w:pPr>
      <w:r>
        <w:rPr>
          <w:rFonts w:hint="eastAsia"/>
        </w:rPr>
        <w:t>metadate文件对应的配置文件，按属性名称查询对应参数使用什么控件，以及控件参数值；</w:t>
      </w:r>
    </w:p>
    <w:p w:rsidR="007607D9" w:rsidRPr="007607D9" w:rsidRDefault="007607D9" w:rsidP="005114D9">
      <w:pPr>
        <w:pStyle w:val="a6"/>
      </w:pPr>
      <w:r>
        <w:rPr>
          <w:rFonts w:hint="eastAsia"/>
        </w:rPr>
        <w:t>参数名称唯一性；</w:t>
      </w:r>
    </w:p>
    <w:p w:rsidR="00745132" w:rsidRDefault="00874F08" w:rsidP="005114D9">
      <w:pPr>
        <w:pStyle w:val="a6"/>
      </w:pPr>
      <w:r>
        <w:rPr>
          <w:rFonts w:hint="eastAsia"/>
        </w:rPr>
        <w:t>对于网页使用什么格式的文件保存控件信息，由</w:t>
      </w:r>
      <w:r w:rsidR="00963FDA" w:rsidRPr="00963FDA">
        <w:rPr>
          <w:rFonts w:hint="eastAsia"/>
        </w:rPr>
        <w:t>IE开发人员定；</w:t>
      </w:r>
    </w:p>
    <w:p w:rsidR="00963FDA" w:rsidRPr="00381AA7" w:rsidRDefault="00963FDA" w:rsidP="005114D9">
      <w:pPr>
        <w:pStyle w:val="a6"/>
      </w:pPr>
    </w:p>
    <w:p w:rsidR="00421B7F" w:rsidRDefault="00421B7F" w:rsidP="00421B7F">
      <w:pPr>
        <w:pStyle w:val="a6"/>
      </w:pPr>
      <w:r>
        <w:rPr>
          <w:rFonts w:hint="eastAsia"/>
        </w:rPr>
        <w:t>2. 设置（输入端口）</w:t>
      </w:r>
    </w:p>
    <w:p w:rsidR="00421B7F" w:rsidRDefault="00D8609F" w:rsidP="00421B7F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3</w:t>
      </w:r>
      <w:r w:rsidRPr="00B7291A">
        <w:rPr>
          <w:rFonts w:hint="eastAsia"/>
          <w:highlight w:val="yellow"/>
        </w:rPr>
        <w:t>_IE]</w:t>
      </w:r>
      <w:r w:rsidR="00421B7F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421B7F">
        <w:rPr>
          <w:rFonts w:hint="eastAsia"/>
        </w:rPr>
        <w:t>lig_switch_video.cgi?update=</w:t>
      </w:r>
    </w:p>
    <w:p w:rsidR="00421B7F" w:rsidRDefault="00421B7F" w:rsidP="00421B7F">
      <w:pPr>
        <w:pStyle w:val="a6"/>
      </w:pPr>
      <w:r w:rsidRPr="00CB6775">
        <w:t>{"name":"switch","date":{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421B7F" w:rsidRDefault="00421B7F" w:rsidP="00421B7F">
      <w:pPr>
        <w:pStyle w:val="a6"/>
      </w:pPr>
      <w:r>
        <w:rPr>
          <w:rFonts w:hint="eastAsia"/>
        </w:rPr>
        <w:t xml:space="preserve">               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ROOM-SIG_1</w:t>
      </w:r>
      <w:r>
        <w:t>”</w:t>
      </w:r>
      <w:r>
        <w:rPr>
          <w:rFonts w:hint="eastAsia"/>
        </w:rPr>
        <w:t>,</w:t>
      </w:r>
    </w:p>
    <w:p w:rsidR="00421B7F" w:rsidRDefault="00421B7F" w:rsidP="00421B7F">
      <w:pPr>
        <w:pStyle w:val="a6"/>
      </w:pPr>
      <w:r>
        <w:rPr>
          <w:rFonts w:hint="eastAsia"/>
        </w:rPr>
        <w:t xml:space="preserve">                                       </w:t>
      </w:r>
      <w:r w:rsidRPr="008A4800">
        <w:rPr>
          <w:highlight w:val="yellow"/>
        </w:rPr>
        <w:t>“</w:t>
      </w:r>
      <w:r w:rsidRPr="008A4800">
        <w:rPr>
          <w:rFonts w:hint="eastAsia"/>
          <w:highlight w:val="yellow"/>
        </w:rPr>
        <w:t>HDCP_mode</w:t>
      </w:r>
      <w:r w:rsidRPr="008A4800">
        <w:rPr>
          <w:highlight w:val="yellow"/>
        </w:rPr>
        <w:t>”</w:t>
      </w:r>
      <w:r w:rsidRPr="008A4800">
        <w:rPr>
          <w:rFonts w:hint="eastAsia"/>
          <w:highlight w:val="yellow"/>
        </w:rPr>
        <w:t>:{</w:t>
      </w:r>
      <w:r>
        <w:rPr>
          <w:highlight w:val="yellow"/>
        </w:rPr>
        <w:t>“</w:t>
      </w:r>
      <w:r>
        <w:rPr>
          <w:rFonts w:hint="eastAsia"/>
          <w:highlight w:val="yellow"/>
        </w:rPr>
        <w:t>sid</w:t>
      </w:r>
      <w:r>
        <w:rPr>
          <w:highlight w:val="yellow"/>
        </w:rPr>
        <w:t>”</w:t>
      </w:r>
      <w:r>
        <w:rPr>
          <w:rFonts w:hint="eastAsia"/>
          <w:highlight w:val="yellow"/>
        </w:rPr>
        <w:t>:155,</w:t>
      </w:r>
      <w:r w:rsidRPr="008A4800">
        <w:rPr>
          <w:highlight w:val="yellow"/>
        </w:rPr>
        <w:t>“</w:t>
      </w:r>
      <w:r w:rsidRPr="008A4800">
        <w:rPr>
          <w:rFonts w:hint="eastAsia"/>
          <w:highlight w:val="yellow"/>
        </w:rPr>
        <w:t>value</w:t>
      </w:r>
      <w:r w:rsidRPr="008A4800">
        <w:rPr>
          <w:highlight w:val="yellow"/>
        </w:rPr>
        <w:t>”</w:t>
      </w:r>
      <w:r w:rsidRPr="008A4800">
        <w:rPr>
          <w:rFonts w:hint="eastAsia"/>
          <w:highlight w:val="yellow"/>
        </w:rPr>
        <w:t>:0}</w:t>
      </w:r>
    </w:p>
    <w:p w:rsidR="00421B7F" w:rsidRDefault="00421B7F" w:rsidP="00421B7F">
      <w:pPr>
        <w:pStyle w:val="a6"/>
      </w:pPr>
      <w:r>
        <w:rPr>
          <w:rFonts w:hint="eastAsia"/>
        </w:rPr>
        <w:t xml:space="preserve">                                       }</w:t>
      </w:r>
    </w:p>
    <w:p w:rsidR="00421B7F" w:rsidRDefault="00421B7F" w:rsidP="00421B7F">
      <w:pPr>
        <w:pStyle w:val="a6"/>
      </w:pPr>
      <w:r>
        <w:rPr>
          <w:rFonts w:hint="eastAsia"/>
        </w:rPr>
        <w:t xml:space="preserve">                        </w:t>
      </w:r>
      <w:r w:rsidRPr="00CB6775">
        <w:t>}</w:t>
      </w:r>
    </w:p>
    <w:p w:rsidR="00421B7F" w:rsidRDefault="00421B7F" w:rsidP="00421B7F">
      <w:pPr>
        <w:pStyle w:val="a6"/>
      </w:pPr>
    </w:p>
    <w:p w:rsidR="00421B7F" w:rsidRDefault="00FD00F5" w:rsidP="00421B7F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3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421B7F">
        <w:rPr>
          <w:rFonts w:hint="eastAsia"/>
        </w:rPr>
        <w:t>：</w:t>
      </w:r>
    </w:p>
    <w:p w:rsidR="00421B7F" w:rsidRDefault="00421B7F" w:rsidP="00421B7F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421B7F" w:rsidRDefault="00421B7F" w:rsidP="00421B7F">
      <w:pPr>
        <w:pStyle w:val="a6"/>
      </w:pPr>
      <w:r>
        <w:rPr>
          <w:rFonts w:hint="eastAsia"/>
        </w:rPr>
        <w:t xml:space="preserve">  </w:t>
      </w:r>
      <w:r w:rsidRPr="00CB6775">
        <w:t>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 xml:space="preserve"> </w:t>
      </w:r>
      <w:r w:rsidRPr="00CB6775">
        <w:t>}</w:t>
      </w:r>
      <w:r>
        <w:rPr>
          <w:rFonts w:hint="eastAsia"/>
        </w:rPr>
        <w:t>}</w:t>
      </w:r>
    </w:p>
    <w:p w:rsidR="00FD00F5" w:rsidRDefault="00FD00F5" w:rsidP="00FD00F5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3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FD00F5" w:rsidRDefault="00FD00F5" w:rsidP="00FD00F5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FD00F5" w:rsidRDefault="00FD00F5" w:rsidP="00FD00F5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</w:t>
      </w:r>
      <w:r w:rsidRPr="00FD00F5">
        <w:t xml:space="preserve"> 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FD00F5" w:rsidRDefault="00FD00F5" w:rsidP="00FD00F5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FD00F5" w:rsidRDefault="00FD00F5" w:rsidP="00FD00F5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FD00F5" w:rsidRDefault="00FD00F5" w:rsidP="00FD00F5">
      <w:pPr>
        <w:pStyle w:val="a6"/>
      </w:pPr>
      <w:r>
        <w:rPr>
          <w:rFonts w:hint="eastAsia"/>
        </w:rPr>
        <w:t>}</w:t>
      </w:r>
    </w:p>
    <w:p w:rsidR="00FD00F5" w:rsidRDefault="00FD00F5" w:rsidP="00421B7F">
      <w:pPr>
        <w:pStyle w:val="a6"/>
      </w:pPr>
    </w:p>
    <w:p w:rsidR="00B5280B" w:rsidRDefault="0037473D" w:rsidP="00421B7F">
      <w:pPr>
        <w:pStyle w:val="a6"/>
      </w:pPr>
      <w:r>
        <w:rPr>
          <w:rFonts w:hint="eastAsia"/>
        </w:rPr>
        <w:t>IE判断是否有更改，发送更新的内容给CGI；</w:t>
      </w:r>
    </w:p>
    <w:p w:rsidR="00421B7F" w:rsidRDefault="00421B7F" w:rsidP="00421B7F">
      <w:pPr>
        <w:pStyle w:val="a6"/>
      </w:pPr>
      <w:r>
        <w:rPr>
          <w:rFonts w:hint="eastAsia"/>
        </w:rPr>
        <w:t>配置窗口，必须等到CGI回送</w:t>
      </w:r>
      <w:r w:rsidR="005A1D76">
        <w:rPr>
          <w:rFonts w:hint="eastAsia"/>
        </w:rPr>
        <w:t>后</w:t>
      </w:r>
      <w:r>
        <w:rPr>
          <w:rFonts w:hint="eastAsia"/>
        </w:rPr>
        <w:t>退出；</w:t>
      </w:r>
    </w:p>
    <w:p w:rsidR="00421B7F" w:rsidRPr="008C0EA5" w:rsidRDefault="00421B7F" w:rsidP="00421B7F">
      <w:pPr>
        <w:pStyle w:val="a6"/>
      </w:pPr>
    </w:p>
    <w:p w:rsidR="00421B7F" w:rsidRPr="00421B7F" w:rsidRDefault="00421B7F" w:rsidP="005114D9">
      <w:pPr>
        <w:pStyle w:val="a6"/>
      </w:pPr>
    </w:p>
    <w:p w:rsidR="005114D9" w:rsidRDefault="005114D9" w:rsidP="005114D9">
      <w:pPr>
        <w:pStyle w:val="a6"/>
      </w:pPr>
    </w:p>
    <w:p w:rsidR="005114D9" w:rsidRDefault="005114D9" w:rsidP="005114D9">
      <w:pPr>
        <w:pStyle w:val="50"/>
      </w:pPr>
      <w:r>
        <w:rPr>
          <w:rFonts w:hint="eastAsia"/>
        </w:rPr>
        <w:t>视频输出端口配置</w:t>
      </w:r>
    </w:p>
    <w:p w:rsidR="005114D9" w:rsidRDefault="005114D9" w:rsidP="005114D9">
      <w:pPr>
        <w:pStyle w:val="6"/>
      </w:pPr>
      <w:r>
        <w:rPr>
          <w:rFonts w:hint="eastAsia"/>
        </w:rPr>
        <w:lastRenderedPageBreak/>
        <w:t>界面</w:t>
      </w:r>
    </w:p>
    <w:p w:rsidR="00AC6BC1" w:rsidRDefault="00ED20E6" w:rsidP="00AC6BC1">
      <w:pPr>
        <w:pStyle w:val="a6"/>
      </w:pPr>
      <w:r>
        <w:rPr>
          <w:noProof/>
        </w:rPr>
        <w:pict>
          <v:shape id="_x0000_s23756" type="#_x0000_t202" style="position:absolute;left:0;text-align:left;margin-left:19.6pt;margin-top:3.1pt;width:356.65pt;height:30.25pt;z-index:251734016" filled="f" stroked="f">
            <v:textbox style="mso-next-textbox:#_x0000_s23756">
              <w:txbxContent>
                <w:p w:rsidR="0050730E" w:rsidRPr="00544F63" w:rsidRDefault="0050730E" w:rsidP="00AC6BC1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3735" editas="canvas" style="width:440pt;height:281.25pt;mso-position-horizontal-relative:char;mso-position-vertical-relative:line" coordorigin="1869,8357" coordsize="8800,5625">
            <o:lock v:ext="edit" aspectratio="t"/>
            <v:shape id="_x0000_s23736" type="#_x0000_t75" style="position:absolute;left:1869;top:8357;width:8800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3737" style="position:absolute;left:1869;top:9404;width:1338;height:4578" fillcolor="gray [1629]" strokecolor="gray [1629]"/>
            <v:rect id="_x0000_s23738" style="position:absolute;left:1869;top:8357;width:8800;height:464" fillcolor="black [3213]"/>
            <v:shape id="_x0000_s23739" type="#_x0000_t202" style="position:absolute;left:1869;top:9407;width:1475;height:544" fillcolor="#f2f2f2 [3052]" stroked="f">
              <v:textbox style="mso-next-textbox:#_x0000_s23739">
                <w:txbxContent>
                  <w:p w:rsidR="0050730E" w:rsidRPr="00227139" w:rsidRDefault="0050730E" w:rsidP="00AC6BC1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Switch</w:t>
                    </w:r>
                  </w:p>
                </w:txbxContent>
              </v:textbox>
            </v:shape>
            <v:shape id="_x0000_s23740" type="#_x0000_t202" style="position:absolute;left:3351;top:8933;width:665;height:476" fillcolor="white [3212]" strokecolor="#bfbfbf [2412]">
              <v:textbox style="mso-next-textbox:#_x0000_s23740">
                <w:txbxContent>
                  <w:p w:rsidR="0050730E" w:rsidRPr="00BF5A82" w:rsidRDefault="0050730E" w:rsidP="00AC6BC1">
                    <w:pPr>
                      <w:rPr>
                        <w:b/>
                        <w:color w:val="0070C0"/>
                      </w:rPr>
                    </w:pPr>
                    <w:r w:rsidRPr="00BF5A82">
                      <w:rPr>
                        <w:rFonts w:hint="eastAsia"/>
                        <w:b/>
                        <w:color w:val="0070C0"/>
                      </w:rPr>
                      <w:t xml:space="preserve">V/A </w:t>
                    </w:r>
                  </w:p>
                </w:txbxContent>
              </v:textbox>
            </v:shape>
            <v:shape id="_x0000_s23741" type="#_x0000_t5" style="position:absolute;left:3029;top:9052;width:223;height:155;rotation:270" fillcolor="gray [1629]"/>
            <v:shape id="_x0000_s23742" type="#_x0000_t202" style="position:absolute;left:4260;top:9231;width:867;height:1056" filled="f" fillcolor="white [3212]" stroked="f" strokecolor="#bfbfbf [2412]">
              <v:textbox style="mso-next-textbox:#_x0000_s23742">
                <w:txbxContent>
                  <w:p w:rsidR="0050730E" w:rsidRDefault="0050730E" w:rsidP="00AC6BC1">
                    <w:r>
                      <w:rPr>
                        <w:rFonts w:hint="eastAsia"/>
                      </w:rPr>
                      <w:t>Video</w:t>
                    </w:r>
                  </w:p>
                  <w:p w:rsidR="0050730E" w:rsidRDefault="0050730E" w:rsidP="00AC6BC1">
                    <w:r>
                      <w:rPr>
                        <w:rFonts w:hint="eastAsia"/>
                      </w:rPr>
                      <w:t>6x6</w:t>
                    </w:r>
                  </w:p>
                </w:txbxContent>
              </v:textbox>
            </v:shape>
            <v:shape id="_x0000_s23743" type="#_x0000_t202" style="position:absolute;left:3976;top:10352;width:1257;height:3390" fillcolor="white [3212]" strokecolor="#bfbfbf [2412]">
              <v:textbox style="mso-next-textbox:#_x0000_s23743">
                <w:txbxContent>
                  <w:p w:rsidR="0050730E" w:rsidRDefault="0050730E" w:rsidP="00AC6BC1">
                    <w:r>
                      <w:rPr>
                        <w:rFonts w:hint="eastAsia"/>
                      </w:rPr>
                      <w:t xml:space="preserve">  Input </w:t>
                    </w:r>
                  </w:p>
                  <w:p w:rsidR="0050730E" w:rsidRPr="00362432" w:rsidRDefault="0050730E" w:rsidP="00AC6BC1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0000" w:themeColor="text1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CLOST 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 w:rsidRPr="006A06B2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 w:rsidRPr="006A06B2">
                      <w:rPr>
                        <w:rFonts w:hint="eastAsia"/>
                        <w:sz w:val="13"/>
                        <w:szCs w:val="13"/>
                      </w:rPr>
                      <w:t xml:space="preserve"> A1 </w:t>
                    </w:r>
                    <w:r w:rsidRPr="006A06B2">
                      <w:rPr>
                        <w:sz w:val="13"/>
                        <w:szCs w:val="13"/>
                      </w:rPr>
                      <w:t>–</w:t>
                    </w:r>
                    <w:r w:rsidRPr="006A06B2">
                      <w:rPr>
                        <w:rFonts w:hint="eastAsia"/>
                        <w:sz w:val="13"/>
                        <w:szCs w:val="13"/>
                      </w:rPr>
                      <w:t xml:space="preserve"> TUHD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A2 - TUHD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C1 - DVI  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C2 - DVI </w:t>
                    </w:r>
                  </w:p>
                  <w:p w:rsidR="0050730E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E1 - VGA </w:t>
                    </w:r>
                  </w:p>
                  <w:p w:rsidR="0050730E" w:rsidRPr="00362432" w:rsidRDefault="0050730E" w:rsidP="00AC6BC1"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E2 - VGA </w:t>
                    </w:r>
                  </w:p>
                </w:txbxContent>
              </v:textbox>
            </v:shape>
            <v:shape id="_x0000_s23744" type="#_x0000_t202" style="position:absolute;left:5233;top:9088;width:3114;height:1264;v-text-anchor:bottom" strokecolor="#bfbfbf [2412]">
              <v:textbox style="layout-flow:vertical-ideographic;mso-next-textbox:#_x0000_s23744">
                <w:txbxContent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F2 - UHDA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F1 - UHDA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  D2 - DVI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  D1 - DVI </w:t>
                    </w:r>
                    <w:r>
                      <w:rPr>
                        <w:rFonts w:ascii="宋体" w:hAnsi="宋体" w:hint="eastAsia"/>
                        <w:sz w:val="13"/>
                        <w:szCs w:val="13"/>
                      </w:rPr>
                      <w:t>○</w:t>
                    </w:r>
                  </w:p>
                  <w:p w:rsidR="0050730E" w:rsidRPr="000C1DEC" w:rsidRDefault="0050730E" w:rsidP="00AC6BC1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2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 xml:space="preserve">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Pr="000C1DEC" w:rsidRDefault="0050730E" w:rsidP="00AC6BC1">
                    <w:pPr>
                      <w:ind w:firstLineChars="200" w:firstLine="260"/>
                      <w:rPr>
                        <w:sz w:val="13"/>
                        <w:szCs w:val="13"/>
                      </w:rPr>
                    </w:pP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B1 -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A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Default="0050730E" w:rsidP="00AC6BC1">
                    <w:r>
                      <w:rPr>
                        <w:rFonts w:hint="eastAsia"/>
                      </w:rPr>
                      <w:t xml:space="preserve">  Output</w:t>
                    </w:r>
                  </w:p>
                </w:txbxContent>
              </v:textbox>
            </v:shape>
            <v:shape id="_x0000_s23745" type="#_x0000_t5" style="position:absolute;left:8313;top:9645;width:223;height:155;rotation:90" fillcolor="white [3212]" strokecolor="#bfbfbf [2412]"/>
            <v:shape id="_x0000_s23746" type="#_x0000_t5" style="position:absolute;left:4497;top:13742;width:223;height:155;rotation:180" fillcolor="white [3212]" strokecolor="#bfbfbf [2412]"/>
            <v:shape id="_x0000_s23747" type="#_x0000_t202" style="position:absolute;left:1869;top:9952;width:1411;height:544" filled="f" stroked="f" strokecolor="black [3213]">
              <v:textbox style="mso-next-textbox:#_x0000_s23747">
                <w:txbxContent>
                  <w:p w:rsidR="0050730E" w:rsidRPr="00227139" w:rsidRDefault="0050730E" w:rsidP="00AC6BC1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shape id="_x0000_s23748" type="#_x0000_t202" style="position:absolute;left:1869;top:10496;width:1411;height:544" filled="f" stroked="f" strokecolor="black [3213]">
              <v:textbox style="mso-next-textbox:#_x0000_s23748">
                <w:txbxContent>
                  <w:p w:rsidR="0050730E" w:rsidRPr="00227139" w:rsidRDefault="0050730E" w:rsidP="00AC6BC1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23749" type="#_x0000_t202" style="position:absolute;left:1869;top:11040;width:1411;height:544" filled="f" stroked="f" strokecolor="black [3213]">
              <v:textbox style="mso-next-textbox:#_x0000_s23749">
                <w:txbxContent>
                  <w:p w:rsidR="0050730E" w:rsidRPr="00227139" w:rsidRDefault="0050730E" w:rsidP="00AC6BC1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About</w:t>
                    </w:r>
                  </w:p>
                </w:txbxContent>
              </v:textbox>
            </v:shape>
            <v:rect id="_x0000_s23750" style="position:absolute;left:5263;top:10382;width:3114;height:3390" strokecolor="#bfbfbf [2412]"/>
            <v:roundrect id="_x0000_s23751" style="position:absolute;left:5615;top:13346;width:572;height:258" arcsize="10923f" strokecolor="#bfbfbf [2412]">
              <v:fill color2="fill darken(118)" rotate="t" method="linear sigma" focus="100%" type="gradient"/>
            </v:roundrect>
            <v:roundrect id="_x0000_s23752" style="position:absolute;left:7428;top:13346;width:572;height:258" arcsize="10923f" strokecolor="#bfbfbf [2412]">
              <v:fill color2="fill darken(118)" rotate="t" method="linear sigma" focus="100%" type="gradient"/>
            </v:roundrect>
            <v:shape id="_x0000_s23753" type="#_x0000_t202" style="position:absolute;left:5615;top:13198;width:574;height:544" filled="f" stroked="f">
              <v:textbox style="mso-next-textbox:#_x0000_s23753">
                <w:txbxContent>
                  <w:p w:rsidR="0050730E" w:rsidRPr="006A06B2" w:rsidRDefault="0050730E" w:rsidP="00AC6BC1">
                    <w:pPr>
                      <w:rPr>
                        <w:b/>
                        <w:sz w:val="13"/>
                        <w:szCs w:val="13"/>
                      </w:rPr>
                    </w:pPr>
                    <w:r w:rsidRPr="006A06B2">
                      <w:rPr>
                        <w:rFonts w:hint="eastAsia"/>
                        <w:b/>
                        <w:sz w:val="13"/>
                        <w:szCs w:val="13"/>
                      </w:rPr>
                      <w:t>OK</w:t>
                    </w:r>
                  </w:p>
                </w:txbxContent>
              </v:textbox>
            </v:shape>
            <v:shape id="_x0000_s23754" type="#_x0000_t202" style="position:absolute;left:7368;top:13208;width:831;height:544" filled="f" stroked="f">
              <v:textbox style="mso-next-textbox:#_x0000_s23754">
                <w:txbxContent>
                  <w:p w:rsidR="0050730E" w:rsidRPr="006A06B2" w:rsidRDefault="0050730E" w:rsidP="00AC6BC1">
                    <w:pPr>
                      <w:rPr>
                        <w:b/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b/>
                        <w:sz w:val="13"/>
                        <w:szCs w:val="13"/>
                      </w:rPr>
                      <w:t>Cancel</w:t>
                    </w:r>
                  </w:p>
                </w:txbxContent>
              </v:textbox>
            </v:shape>
            <v:shape id="_x0000_s23755" type="#_x0000_t202" style="position:absolute;left:5404;top:10496;width:3098;height:2067" filled="f" stroked="f">
              <v:textbox style="mso-next-textbox:#_x0000_s23755">
                <w:txbxContent>
                  <w:p w:rsidR="0050730E" w:rsidRDefault="0050730E" w:rsidP="00AC6BC1">
                    <w:pPr>
                      <w:rPr>
                        <w:i/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>Out</w:t>
                    </w:r>
                    <w:r w:rsidRPr="00D05C01">
                      <w:rPr>
                        <w:rFonts w:hint="eastAsia"/>
                        <w:b/>
                        <w:sz w:val="15"/>
                        <w:szCs w:val="15"/>
                      </w:rPr>
                      <w:t>put Port Information</w:t>
                    </w: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 xml:space="preserve"> - </w:t>
                    </w:r>
                    <w:r>
                      <w:rPr>
                        <w:rFonts w:hint="eastAsia"/>
                        <w:i/>
                        <w:sz w:val="15"/>
                        <w:szCs w:val="15"/>
                      </w:rPr>
                      <w:t>B</w:t>
                    </w:r>
                    <w:r w:rsidRPr="00D05C01">
                      <w:rPr>
                        <w:rFonts w:hint="eastAsia"/>
                        <w:i/>
                        <w:sz w:val="15"/>
                        <w:szCs w:val="15"/>
                      </w:rPr>
                      <w:t>1-TUHD</w:t>
                    </w:r>
                  </w:p>
                  <w:p w:rsidR="0050730E" w:rsidRDefault="0050730E" w:rsidP="00AC6BC1"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Title: </w:t>
                    </w:r>
                    <w:r>
                      <w:rPr>
                        <w:rFonts w:hint="eastAsia"/>
                        <w:sz w:val="15"/>
                        <w:szCs w:val="15"/>
                        <w:highlight w:val="lightGray"/>
                      </w:rPr>
                      <w:t>B</w:t>
                    </w:r>
                    <w:r w:rsidRPr="00D05C01">
                      <w:rPr>
                        <w:rFonts w:hint="eastAsia"/>
                        <w:sz w:val="15"/>
                        <w:szCs w:val="15"/>
                        <w:highlight w:val="lightGray"/>
                      </w:rPr>
                      <w:t>1-</w:t>
                    </w:r>
                    <w:r>
                      <w:rPr>
                        <w:rFonts w:hint="eastAsia"/>
                        <w:sz w:val="15"/>
                        <w:szCs w:val="15"/>
                        <w:highlight w:val="lightGray"/>
                      </w:rPr>
                      <w:t>ROOM1-TV1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文本框，最大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12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个字符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AC6BC1"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sz w:val="15"/>
                        <w:szCs w:val="15"/>
                      </w:rPr>
                      <w:t>Si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nk</w:t>
                    </w:r>
                    <w:r>
                      <w:rPr>
                        <w:sz w:val="15"/>
                        <w:szCs w:val="15"/>
                      </w:rPr>
                      <w:t>: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6G (HDMI - </w:t>
                    </w:r>
                    <w:r>
                      <w:rPr>
                        <w:sz w:val="15"/>
                        <w:szCs w:val="15"/>
                      </w:rPr>
                      <w:t>HDCP: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2.X)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只读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AC6BC1"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>Audio Source: Analog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只读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412719" w:rsidRDefault="00412719" w:rsidP="00412719">
                    <w:pPr>
                      <w:rPr>
                        <w:sz w:val="15"/>
                        <w:szCs w:val="15"/>
                      </w:rPr>
                    </w:pPr>
                    <w:r w:rsidRPr="00DA5B91">
                      <w:rPr>
                        <w:rFonts w:hint="eastAsia"/>
                        <w:sz w:val="15"/>
                        <w:szCs w:val="15"/>
                        <w:highlight w:val="magenta"/>
                      </w:rPr>
                      <w:t>Switch Speed:  ext-fast (</w:t>
                    </w:r>
                    <w:r w:rsidRPr="00DA5B91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magenta"/>
                      </w:rPr>
                      <w:t>下拉列表</w:t>
                    </w:r>
                    <w:r w:rsidRPr="00DA5B91">
                      <w:rPr>
                        <w:rFonts w:hint="eastAsia"/>
                        <w:sz w:val="15"/>
                        <w:szCs w:val="15"/>
                        <w:highlight w:val="magenta"/>
                      </w:rPr>
                      <w:t>)</w:t>
                    </w:r>
                  </w:p>
                  <w:p w:rsidR="00412719" w:rsidRPr="004F5ACB" w:rsidRDefault="00412719" w:rsidP="00AC6BC1">
                    <w:pPr>
                      <w:rPr>
                        <w:sz w:val="15"/>
                        <w:szCs w:val="15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AC6BC1" w:rsidRPr="00BB542C" w:rsidRDefault="00AC6BC1" w:rsidP="00AC6BC1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 w:rsidR="00500EE7">
        <w:rPr>
          <w:b/>
          <w:noProof/>
          <w:sz w:val="13"/>
          <w:szCs w:val="13"/>
        </w:rPr>
        <w:t>8</w:t>
      </w:r>
      <w:r w:rsidR="00ED20E6" w:rsidRPr="00BB542C">
        <w:rPr>
          <w:b/>
          <w:sz w:val="13"/>
          <w:szCs w:val="13"/>
        </w:rPr>
        <w:fldChar w:fldCharType="end"/>
      </w:r>
      <w:r w:rsidRPr="00BB542C">
        <w:rPr>
          <w:rFonts w:hint="eastAsia"/>
          <w:b/>
          <w:sz w:val="13"/>
          <w:szCs w:val="13"/>
        </w:rPr>
        <w:t>：视频输出端口信息（草图）</w:t>
      </w:r>
    </w:p>
    <w:p w:rsidR="00AC6BC1" w:rsidRDefault="00AC6BC1" w:rsidP="00AC6BC1"/>
    <w:p w:rsidR="005114D9" w:rsidRPr="00AC6BC1" w:rsidRDefault="005114D9" w:rsidP="005114D9">
      <w:pPr>
        <w:pStyle w:val="a6"/>
      </w:pPr>
    </w:p>
    <w:p w:rsidR="005114D9" w:rsidRDefault="005114D9" w:rsidP="005114D9">
      <w:pPr>
        <w:pStyle w:val="6"/>
      </w:pPr>
      <w:r>
        <w:rPr>
          <w:rFonts w:hint="eastAsia"/>
        </w:rPr>
        <w:t>操作步骤</w:t>
      </w:r>
    </w:p>
    <w:p w:rsidR="008D2619" w:rsidRDefault="008D2619" w:rsidP="008D2619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在视频“输出端口列表栏”中单击输出端口，“单切选择点阵”显示为视频“输出端口信息”栏信号的详细信息，界面见“</w:t>
      </w:r>
      <w:hyperlink w:anchor="_视频输出端口信息" w:history="1">
        <w:r w:rsidRPr="00BB360F">
          <w:rPr>
            <w:rStyle w:val="ac"/>
            <w:rFonts w:hint="eastAsia"/>
          </w:rPr>
          <w:t>视频</w:t>
        </w:r>
        <w:r>
          <w:rPr>
            <w:rStyle w:val="ac"/>
            <w:rFonts w:hint="eastAsia"/>
          </w:rPr>
          <w:t>输出</w:t>
        </w:r>
        <w:r w:rsidRPr="00BB360F">
          <w:rPr>
            <w:rStyle w:val="ac"/>
            <w:rFonts w:hint="eastAsia"/>
          </w:rPr>
          <w:t>端口信息</w:t>
        </w:r>
      </w:hyperlink>
      <w:r>
        <w:rPr>
          <w:rFonts w:hint="eastAsia"/>
        </w:rPr>
        <w:t>”；</w:t>
      </w:r>
    </w:p>
    <w:p w:rsidR="008D2619" w:rsidRDefault="008D2619" w:rsidP="008D2619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视频输出端口信息标题为“</w:t>
      </w:r>
      <w:r>
        <w:rPr>
          <w:rFonts w:hint="eastAsia"/>
          <w:b/>
          <w:sz w:val="15"/>
          <w:szCs w:val="15"/>
        </w:rPr>
        <w:t>Out</w:t>
      </w:r>
      <w:r w:rsidRPr="00D05C01">
        <w:rPr>
          <w:rFonts w:hint="eastAsia"/>
          <w:b/>
          <w:sz w:val="15"/>
          <w:szCs w:val="15"/>
        </w:rPr>
        <w:t>put Port Information</w:t>
      </w:r>
      <w:r>
        <w:rPr>
          <w:rFonts w:hint="eastAsia"/>
          <w:b/>
          <w:sz w:val="15"/>
          <w:szCs w:val="15"/>
        </w:rPr>
        <w:t xml:space="preserve"> - </w:t>
      </w:r>
      <w:r>
        <w:rPr>
          <w:rFonts w:hint="eastAsia"/>
          <w:i/>
          <w:sz w:val="15"/>
          <w:szCs w:val="15"/>
        </w:rPr>
        <w:t>矩阵背部印刷端口编号</w:t>
      </w:r>
      <w:r w:rsidRPr="00D05C01">
        <w:rPr>
          <w:rFonts w:hint="eastAsia"/>
          <w:i/>
          <w:sz w:val="15"/>
          <w:szCs w:val="15"/>
        </w:rPr>
        <w:t>-</w:t>
      </w:r>
      <w:r>
        <w:rPr>
          <w:rFonts w:hint="eastAsia"/>
          <w:i/>
          <w:sz w:val="15"/>
          <w:szCs w:val="15"/>
        </w:rPr>
        <w:t>子板名称</w:t>
      </w:r>
      <w:r>
        <w:rPr>
          <w:rFonts w:hint="eastAsia"/>
        </w:rPr>
        <w:t>”；在这个对话框中有“Title”-视频输出端口标题，“Sink”- 端口输出负载状态信息；“Switch Speed”- 输出端口切换速度设置，“</w:t>
      </w:r>
      <w:r w:rsidRPr="00604845">
        <w:rPr>
          <w:rFonts w:hint="eastAsia"/>
        </w:rPr>
        <w:t>Audio Source</w:t>
      </w:r>
      <w:r>
        <w:rPr>
          <w:rFonts w:hint="eastAsia"/>
        </w:rPr>
        <w:t>”- 视频源中音频源的选择；</w:t>
      </w:r>
    </w:p>
    <w:p w:rsidR="008D2619" w:rsidRDefault="008D2619" w:rsidP="008D2619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“Title”为端口标题设置，可以修改标题，Text控件；标题最大12个字符，允许输入大写字母，小写字母，数字，以及“-”减号，“_”下划线；对于未命名的端口，标题使用默认名称，即“矩阵背部印刷端口编号-子板名称”；</w:t>
      </w:r>
    </w:p>
    <w:p w:rsidR="008D2619" w:rsidRDefault="008D2619" w:rsidP="008D2619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“Sink”为视频输出端口负载信息，</w:t>
      </w:r>
      <w:r>
        <w:t>Label</w:t>
      </w:r>
      <w:r>
        <w:rPr>
          <w:rFonts w:hint="eastAsia"/>
        </w:rPr>
        <w:t>控件，只读；如果当前视频输出端口没有连接负载，显示“NONE”；如果当前视频输出端口有连接负载，则显示对应的负载信息“</w:t>
      </w:r>
      <w:r w:rsidRPr="00992023">
        <w:rPr>
          <w:rFonts w:hint="eastAsia"/>
          <w:highlight w:val="yellow"/>
        </w:rPr>
        <w:t>3G/6G</w:t>
      </w:r>
      <w:r>
        <w:rPr>
          <w:rFonts w:hint="eastAsia"/>
        </w:rPr>
        <w:t>（</w:t>
      </w:r>
      <w:r w:rsidRPr="00992023">
        <w:rPr>
          <w:rFonts w:hint="eastAsia"/>
          <w:highlight w:val="green"/>
        </w:rPr>
        <w:t>HDMI/DVI</w:t>
      </w:r>
      <w:r>
        <w:rPr>
          <w:rFonts w:hint="eastAsia"/>
        </w:rPr>
        <w:t>-</w:t>
      </w:r>
      <w:r w:rsidRPr="00992023">
        <w:rPr>
          <w:rFonts w:hint="eastAsia"/>
          <w:highlight w:val="cyan"/>
        </w:rPr>
        <w:t>HDCP</w:t>
      </w:r>
      <w:r>
        <w:rPr>
          <w:rFonts w:hint="eastAsia"/>
          <w:highlight w:val="cyan"/>
        </w:rPr>
        <w:t>_OFF</w:t>
      </w:r>
      <w:r w:rsidRPr="00992023">
        <w:rPr>
          <w:rFonts w:hint="eastAsia"/>
          <w:highlight w:val="cyan"/>
        </w:rPr>
        <w:t>/HDCP</w:t>
      </w:r>
      <w:r>
        <w:rPr>
          <w:rFonts w:hint="eastAsia"/>
          <w:highlight w:val="cyan"/>
        </w:rPr>
        <w:t>_</w:t>
      </w:r>
      <w:r w:rsidRPr="00992023">
        <w:rPr>
          <w:rFonts w:hint="eastAsia"/>
          <w:highlight w:val="cyan"/>
        </w:rPr>
        <w:t>1.X/HDCP</w:t>
      </w:r>
      <w:r>
        <w:rPr>
          <w:rFonts w:hint="eastAsia"/>
          <w:highlight w:val="cyan"/>
        </w:rPr>
        <w:t>_</w:t>
      </w:r>
      <w:r w:rsidRPr="00992023">
        <w:rPr>
          <w:rFonts w:hint="eastAsia"/>
          <w:highlight w:val="cyan"/>
        </w:rPr>
        <w:t>2.X</w:t>
      </w:r>
      <w:r>
        <w:rPr>
          <w:rFonts w:hint="eastAsia"/>
        </w:rPr>
        <w:t>）”，一共3部分；</w:t>
      </w:r>
    </w:p>
    <w:p w:rsidR="008D2619" w:rsidRDefault="008D2619" w:rsidP="008D2619">
      <w:pPr>
        <w:pStyle w:val="a6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Switch Speed</w:t>
      </w:r>
      <w:r>
        <w:t>”</w:t>
      </w:r>
      <w:r>
        <w:rPr>
          <w:rFonts w:hint="eastAsia"/>
        </w:rPr>
        <w:t>为视频输出端口的功能，指示切换速度，ComboBox控件（下拉列表框）；如果端口不支持此功能，显示为“NONE”，并且控制为不使能；如果端口支持此功能，控件显示为使能，并显示当前端口使用的选项，选项分为四个“Normal”,“Fast”，“ext-Fast”，“Seamless”；</w:t>
      </w:r>
    </w:p>
    <w:p w:rsidR="008D2619" w:rsidRDefault="008D2619" w:rsidP="008D2619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lastRenderedPageBreak/>
        <w:t>“Audio Source”为当前视频输出中的音频，来至输入端口的哪个源，由于有些输入子板视频中的音频可以使用外部模拟音频，因此，在此项参数中显示输入端口的音频源来至哪个选择；Label控件，只读；如果需要修改视频中的音频源，到“Configure”的“</w:t>
      </w:r>
      <w:hyperlink w:anchor="_端口参数" w:history="1">
        <w:r w:rsidRPr="007F258B">
          <w:rPr>
            <w:rStyle w:val="ac"/>
            <w:rFonts w:hint="eastAsia"/>
          </w:rPr>
          <w:t>端口设置</w:t>
        </w:r>
      </w:hyperlink>
      <w:r>
        <w:rPr>
          <w:rFonts w:hint="eastAsia"/>
        </w:rPr>
        <w:t>”中去选择；</w:t>
      </w:r>
    </w:p>
    <w:p w:rsidR="008D2619" w:rsidRDefault="008D2619" w:rsidP="008D2619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当设置完成后，单击“OK”按钮，确定更改，等待设置回送，如果设置功能出错，弹出警告对话框提示用户“Video Output Port Setting Failed，Error: xxxx”，并更新输入端口的标题状态；关闭“视频输出端口信息栏”，返回视频切换界面，如果修改了标题名称，需要在视频切换界面上更新端口的名称；</w:t>
      </w:r>
    </w:p>
    <w:p w:rsidR="008D2619" w:rsidRDefault="008D2619" w:rsidP="008D2619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当设置完成后，单击“</w:t>
      </w:r>
      <w:r>
        <w:t>Cancel</w:t>
      </w:r>
      <w:r>
        <w:rPr>
          <w:rFonts w:hint="eastAsia"/>
        </w:rPr>
        <w:t>”按钮，取消更改，关闭“视频输出端口信息栏”，返回视频切换界面，端口名称无须更新，保持原有状态；</w:t>
      </w:r>
    </w:p>
    <w:p w:rsidR="008D2619" w:rsidRDefault="008D2619" w:rsidP="008D2619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如果参数设置，在5秒内没有响应，则默认为成功；</w:t>
      </w:r>
    </w:p>
    <w:p w:rsidR="005114D9" w:rsidRPr="008D2619" w:rsidRDefault="005114D9" w:rsidP="005114D9">
      <w:pPr>
        <w:pStyle w:val="a6"/>
      </w:pPr>
    </w:p>
    <w:p w:rsidR="005114D9" w:rsidRDefault="005114D9" w:rsidP="005114D9">
      <w:pPr>
        <w:pStyle w:val="6"/>
      </w:pPr>
      <w:r>
        <w:rPr>
          <w:rFonts w:hint="eastAsia"/>
        </w:rPr>
        <w:t>IE与CGI协作过程</w:t>
      </w:r>
    </w:p>
    <w:p w:rsidR="00421B7F" w:rsidRPr="00421B7F" w:rsidRDefault="00421B7F" w:rsidP="00421B7F">
      <w:pPr>
        <w:pStyle w:val="a6"/>
      </w:pPr>
      <w:r>
        <w:rPr>
          <w:rFonts w:hint="eastAsia"/>
        </w:rPr>
        <w:t>1. 查询</w:t>
      </w:r>
    </w:p>
    <w:p w:rsidR="00B2627E" w:rsidRDefault="00A84D34" w:rsidP="00B2627E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5</w:t>
      </w:r>
      <w:r w:rsidRPr="00B7291A">
        <w:rPr>
          <w:rFonts w:hint="eastAsia"/>
          <w:highlight w:val="yellow"/>
        </w:rPr>
        <w:t>_IE]</w:t>
      </w:r>
      <w:r w:rsidR="00B2627E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B2627E">
        <w:rPr>
          <w:rFonts w:hint="eastAsia"/>
        </w:rPr>
        <w:t>lig_switch_video.cgi?query=</w:t>
      </w:r>
    </w:p>
    <w:p w:rsidR="00B2627E" w:rsidRDefault="00B2627E" w:rsidP="00B2627E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  (n&gt;0表示查询指定端口)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}</w:t>
      </w:r>
    </w:p>
    <w:p w:rsidR="00B2627E" w:rsidRDefault="00B2627E" w:rsidP="00B2627E">
      <w:pPr>
        <w:pStyle w:val="a6"/>
      </w:pPr>
      <w:r>
        <w:rPr>
          <w:rFonts w:hint="eastAsia"/>
        </w:rPr>
        <w:t>}</w:t>
      </w:r>
    </w:p>
    <w:p w:rsidR="00B2627E" w:rsidRDefault="00B2627E" w:rsidP="00B2627E">
      <w:pPr>
        <w:pStyle w:val="a6"/>
      </w:pPr>
    </w:p>
    <w:p w:rsidR="00B2627E" w:rsidRDefault="00A84D34" w:rsidP="00B2627E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5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B2627E">
        <w:rPr>
          <w:rFonts w:hint="eastAsia"/>
        </w:rPr>
        <w:t>：(输出端口)</w:t>
      </w:r>
    </w:p>
    <w:p w:rsidR="00B2627E" w:rsidRDefault="00B2627E" w:rsidP="00B2627E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1507B2" w:rsidRPr="00DA5B91" w:rsidRDefault="001507B2" w:rsidP="001507B2">
      <w:pPr>
        <w:pStyle w:val="a6"/>
        <w:rPr>
          <w:color w:val="FF0000"/>
        </w:rPr>
      </w:pPr>
      <w:r>
        <w:rPr>
          <w:rFonts w:hint="eastAsia"/>
          <w:color w:val="FF0000"/>
        </w:rPr>
        <w:t xml:space="preserve">                         “</w:t>
      </w:r>
      <w:r w:rsidRPr="00DA5B91">
        <w:rPr>
          <w:rFonts w:hint="eastAsia"/>
          <w:color w:val="FF0000"/>
        </w:rPr>
        <w:t>portname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: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A1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,</w:t>
      </w:r>
    </w:p>
    <w:p w:rsidR="001507B2" w:rsidRPr="001507B2" w:rsidRDefault="001507B2" w:rsidP="001507B2">
      <w:pPr>
        <w:pStyle w:val="a6"/>
        <w:ind w:firstLineChars="1450" w:firstLine="3045"/>
        <w:rPr>
          <w:color w:val="FF0000"/>
        </w:rPr>
      </w:pP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boardname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: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 xml:space="preserve"> TUHD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ROOM-TV-1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sink_infor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sink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HDMI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                 </w:t>
      </w:r>
      <w:r>
        <w:t>“</w:t>
      </w:r>
      <w:r>
        <w:rPr>
          <w:rFonts w:hint="eastAsia"/>
        </w:rPr>
        <w:t>resolution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6G</w:t>
      </w:r>
      <w:r>
        <w:t>”</w:t>
      </w:r>
      <w:r>
        <w:rPr>
          <w:rFonts w:hint="eastAsia"/>
        </w:rPr>
        <w:t>,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                 </w:t>
      </w:r>
      <w:r>
        <w:t>“</w:t>
      </w:r>
      <w:r>
        <w:rPr>
          <w:rFonts w:hint="eastAsia"/>
        </w:rPr>
        <w:t>HDCP_statue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1.x</w:t>
      </w:r>
      <w:r>
        <w:t>”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                 </w:t>
      </w:r>
      <w:r w:rsidRPr="008A4800">
        <w:rPr>
          <w:highlight w:val="yellow"/>
        </w:rPr>
        <w:t>“</w:t>
      </w:r>
      <w:r w:rsidRPr="008A4800">
        <w:rPr>
          <w:rFonts w:hint="eastAsia"/>
          <w:highlight w:val="yellow"/>
        </w:rPr>
        <w:t>signal_audio</w:t>
      </w:r>
      <w:r w:rsidRPr="008A4800">
        <w:rPr>
          <w:highlight w:val="yellow"/>
        </w:rPr>
        <w:t>”</w:t>
      </w:r>
      <w:r w:rsidRPr="008A4800">
        <w:rPr>
          <w:rFonts w:hint="eastAsia"/>
          <w:highlight w:val="yellow"/>
        </w:rPr>
        <w:t>:</w:t>
      </w:r>
      <w:r w:rsidRPr="008A4800">
        <w:rPr>
          <w:highlight w:val="yellow"/>
        </w:rPr>
        <w:t>”</w:t>
      </w:r>
      <w:r w:rsidRPr="008A4800">
        <w:rPr>
          <w:rFonts w:hint="eastAsia"/>
          <w:highlight w:val="yellow"/>
        </w:rPr>
        <w:t>analog</w:t>
      </w:r>
      <w:r w:rsidRPr="008A4800">
        <w:rPr>
          <w:highlight w:val="yellow"/>
        </w:rPr>
        <w:t>”</w:t>
      </w:r>
    </w:p>
    <w:p w:rsidR="00B2627E" w:rsidRDefault="00B2627E" w:rsidP="00B2627E">
      <w:pPr>
        <w:pStyle w:val="a6"/>
      </w:pPr>
      <w:r>
        <w:rPr>
          <w:rFonts w:hint="eastAsia"/>
        </w:rPr>
        <w:lastRenderedPageBreak/>
        <w:t xml:space="preserve">                                          }，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</w:t>
      </w:r>
      <w:r w:rsidRPr="0010266C">
        <w:rPr>
          <w:highlight w:val="yellow"/>
        </w:rPr>
        <w:t>“</w:t>
      </w:r>
      <w:r w:rsidRPr="0010266C">
        <w:rPr>
          <w:rFonts w:hint="eastAsia"/>
          <w:highlight w:val="yellow"/>
        </w:rPr>
        <w:t>Switch Speed</w:t>
      </w:r>
      <w:r w:rsidRPr="0010266C">
        <w:rPr>
          <w:highlight w:val="yellow"/>
        </w:rPr>
        <w:t>”</w:t>
      </w:r>
      <w:r w:rsidRPr="0010266C">
        <w:rPr>
          <w:rFonts w:hint="eastAsia"/>
          <w:highlight w:val="yellow"/>
        </w:rPr>
        <w:t>:{</w:t>
      </w:r>
      <w:r>
        <w:rPr>
          <w:highlight w:val="yellow"/>
        </w:rPr>
        <w:t>“</w:t>
      </w:r>
      <w:r>
        <w:rPr>
          <w:rFonts w:hint="eastAsia"/>
          <w:highlight w:val="yellow"/>
        </w:rPr>
        <w:t>sid</w:t>
      </w:r>
      <w:r>
        <w:rPr>
          <w:highlight w:val="yellow"/>
        </w:rPr>
        <w:t>”</w:t>
      </w:r>
      <w:r>
        <w:rPr>
          <w:rFonts w:hint="eastAsia"/>
          <w:highlight w:val="yellow"/>
        </w:rPr>
        <w:t>:75,</w:t>
      </w:r>
      <w:r w:rsidRPr="0010266C">
        <w:rPr>
          <w:highlight w:val="yellow"/>
        </w:rPr>
        <w:t>“</w:t>
      </w:r>
      <w:r w:rsidRPr="0010266C">
        <w:rPr>
          <w:rFonts w:hint="eastAsia"/>
          <w:highlight w:val="yellow"/>
        </w:rPr>
        <w:t>value</w:t>
      </w:r>
      <w:r w:rsidRPr="0010266C">
        <w:rPr>
          <w:highlight w:val="yellow"/>
        </w:rPr>
        <w:t>”</w:t>
      </w:r>
      <w:r w:rsidRPr="0010266C">
        <w:rPr>
          <w:rFonts w:hint="eastAsia"/>
          <w:highlight w:val="yellow"/>
        </w:rPr>
        <w:t>:0}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               }</w:t>
      </w:r>
    </w:p>
    <w:p w:rsidR="00B2627E" w:rsidRDefault="00B2627E" w:rsidP="00B2627E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B2627E" w:rsidRDefault="00B2627E" w:rsidP="00B2627E">
      <w:pPr>
        <w:pStyle w:val="a6"/>
      </w:pPr>
      <w:r>
        <w:rPr>
          <w:rFonts w:hint="eastAsia"/>
        </w:rPr>
        <w:t>}</w:t>
      </w:r>
    </w:p>
    <w:p w:rsidR="00A84D34" w:rsidRDefault="00A84D34" w:rsidP="00A84D34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5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A84D34" w:rsidRDefault="00A84D34" w:rsidP="00A84D34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A84D34" w:rsidRDefault="00A84D34" w:rsidP="00A84D34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  <w:r w:rsidRPr="0026711E">
        <w:t xml:space="preserve">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:n,</w:t>
      </w:r>
    </w:p>
    <w:p w:rsidR="00A84D34" w:rsidRDefault="00A84D34" w:rsidP="00A84D34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A84D34" w:rsidRDefault="00A84D34" w:rsidP="00A84D34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A84D34" w:rsidRDefault="00A84D34" w:rsidP="00A84D34">
      <w:pPr>
        <w:pStyle w:val="a6"/>
      </w:pPr>
      <w:r>
        <w:rPr>
          <w:rFonts w:hint="eastAsia"/>
        </w:rPr>
        <w:t>}</w:t>
      </w:r>
    </w:p>
    <w:p w:rsidR="00B2627E" w:rsidRDefault="00B2627E" w:rsidP="00B2627E">
      <w:pPr>
        <w:pStyle w:val="a6"/>
      </w:pPr>
    </w:p>
    <w:p w:rsidR="00B2627E" w:rsidRDefault="00B2627E" w:rsidP="00B2627E">
      <w:pPr>
        <w:pStyle w:val="a6"/>
      </w:pPr>
      <w:r>
        <w:rPr>
          <w:rFonts w:hint="eastAsia"/>
        </w:rPr>
        <w:t>HDCP_mode和switch speed属性范围，查metadate文件；</w:t>
      </w:r>
    </w:p>
    <w:p w:rsidR="005114D9" w:rsidRDefault="005114D9" w:rsidP="005114D9">
      <w:pPr>
        <w:pStyle w:val="a6"/>
      </w:pPr>
    </w:p>
    <w:p w:rsidR="000B482B" w:rsidRDefault="00421B7F" w:rsidP="000B482B">
      <w:pPr>
        <w:pStyle w:val="a6"/>
      </w:pPr>
      <w:r>
        <w:rPr>
          <w:rFonts w:hint="eastAsia"/>
        </w:rPr>
        <w:t>2. 设置</w:t>
      </w:r>
      <w:r w:rsidR="000B482B">
        <w:rPr>
          <w:rFonts w:hint="eastAsia"/>
        </w:rPr>
        <w:t>（输出端口）</w:t>
      </w:r>
    </w:p>
    <w:p w:rsidR="000B482B" w:rsidRDefault="0010293B" w:rsidP="000B482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4</w:t>
      </w:r>
      <w:r w:rsidRPr="00B7291A">
        <w:rPr>
          <w:rFonts w:hint="eastAsia"/>
          <w:highlight w:val="yellow"/>
        </w:rPr>
        <w:t>_IE]</w:t>
      </w:r>
      <w:r w:rsidR="000B482B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0B482B">
        <w:rPr>
          <w:rFonts w:hint="eastAsia"/>
        </w:rPr>
        <w:t>lig_switch_video.cgi?update=</w:t>
      </w:r>
    </w:p>
    <w:p w:rsidR="000B482B" w:rsidRDefault="000B482B" w:rsidP="000B482B">
      <w:pPr>
        <w:pStyle w:val="a6"/>
      </w:pPr>
      <w:r w:rsidRPr="00CB6775">
        <w:t>{"name":"switch","date":{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0B482B" w:rsidRDefault="000B482B" w:rsidP="000B482B">
      <w:pPr>
        <w:pStyle w:val="a6"/>
      </w:pPr>
      <w:r>
        <w:rPr>
          <w:rFonts w:hint="eastAsia"/>
        </w:rPr>
        <w:t xml:space="preserve">               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ROOM-TV-1</w:t>
      </w:r>
      <w:r>
        <w:t>”</w:t>
      </w:r>
      <w:r>
        <w:rPr>
          <w:rFonts w:hint="eastAsia"/>
        </w:rPr>
        <w:t>,</w:t>
      </w:r>
    </w:p>
    <w:p w:rsidR="000B482B" w:rsidRDefault="000B482B" w:rsidP="000B482B">
      <w:pPr>
        <w:pStyle w:val="a6"/>
      </w:pPr>
      <w:r>
        <w:rPr>
          <w:rFonts w:hint="eastAsia"/>
        </w:rPr>
        <w:t xml:space="preserve">                                       </w:t>
      </w:r>
      <w:r w:rsidRPr="008A4800">
        <w:rPr>
          <w:highlight w:val="yellow"/>
        </w:rPr>
        <w:t>“</w:t>
      </w:r>
      <w:r w:rsidRPr="0010266C">
        <w:rPr>
          <w:rFonts w:hint="eastAsia"/>
          <w:highlight w:val="yellow"/>
        </w:rPr>
        <w:t>Switch Speed</w:t>
      </w:r>
      <w:r w:rsidRPr="0010266C">
        <w:rPr>
          <w:highlight w:val="yellow"/>
        </w:rPr>
        <w:t>”</w:t>
      </w:r>
      <w:r w:rsidRPr="0010266C">
        <w:rPr>
          <w:rFonts w:hint="eastAsia"/>
          <w:highlight w:val="yellow"/>
        </w:rPr>
        <w:t>:{</w:t>
      </w:r>
      <w:r>
        <w:rPr>
          <w:highlight w:val="yellow"/>
        </w:rPr>
        <w:t>“</w:t>
      </w:r>
      <w:r>
        <w:rPr>
          <w:rFonts w:hint="eastAsia"/>
          <w:highlight w:val="yellow"/>
        </w:rPr>
        <w:t>sid</w:t>
      </w:r>
      <w:r>
        <w:rPr>
          <w:highlight w:val="yellow"/>
        </w:rPr>
        <w:t>”</w:t>
      </w:r>
      <w:r>
        <w:rPr>
          <w:rFonts w:hint="eastAsia"/>
          <w:highlight w:val="yellow"/>
        </w:rPr>
        <w:t>:75,</w:t>
      </w:r>
      <w:r w:rsidRPr="0010266C">
        <w:rPr>
          <w:highlight w:val="yellow"/>
        </w:rPr>
        <w:t>“</w:t>
      </w:r>
      <w:r w:rsidRPr="0010266C">
        <w:rPr>
          <w:rFonts w:hint="eastAsia"/>
          <w:highlight w:val="yellow"/>
        </w:rPr>
        <w:t>value</w:t>
      </w:r>
      <w:r w:rsidRPr="0010266C">
        <w:rPr>
          <w:highlight w:val="yellow"/>
        </w:rPr>
        <w:t>”</w:t>
      </w:r>
      <w:r>
        <w:rPr>
          <w:rFonts w:hint="eastAsia"/>
          <w:highlight w:val="yellow"/>
        </w:rPr>
        <w:t>:1</w:t>
      </w:r>
      <w:r w:rsidRPr="008A4800">
        <w:rPr>
          <w:rFonts w:hint="eastAsia"/>
          <w:highlight w:val="yellow"/>
        </w:rPr>
        <w:t>}</w:t>
      </w:r>
    </w:p>
    <w:p w:rsidR="000B482B" w:rsidRDefault="000B482B" w:rsidP="000B482B">
      <w:pPr>
        <w:pStyle w:val="a6"/>
      </w:pPr>
      <w:r>
        <w:rPr>
          <w:rFonts w:hint="eastAsia"/>
        </w:rPr>
        <w:t xml:space="preserve">                                       }</w:t>
      </w:r>
    </w:p>
    <w:p w:rsidR="000B482B" w:rsidRDefault="000B482B" w:rsidP="000B482B">
      <w:pPr>
        <w:pStyle w:val="a6"/>
      </w:pPr>
      <w:r>
        <w:rPr>
          <w:rFonts w:hint="eastAsia"/>
        </w:rPr>
        <w:t xml:space="preserve">                        </w:t>
      </w:r>
      <w:r w:rsidRPr="00CB6775">
        <w:t>}</w:t>
      </w:r>
    </w:p>
    <w:p w:rsidR="000B482B" w:rsidRDefault="000B482B" w:rsidP="000B482B">
      <w:pPr>
        <w:pStyle w:val="a6"/>
      </w:pPr>
    </w:p>
    <w:p w:rsidR="000B482B" w:rsidRDefault="0010293B" w:rsidP="000B482B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4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0B482B">
        <w:rPr>
          <w:rFonts w:hint="eastAsia"/>
        </w:rPr>
        <w:t>：</w:t>
      </w:r>
    </w:p>
    <w:p w:rsidR="000B482B" w:rsidRDefault="000B482B" w:rsidP="000B482B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0B482B" w:rsidRDefault="000B482B" w:rsidP="000B482B">
      <w:pPr>
        <w:pStyle w:val="a6"/>
      </w:pPr>
      <w:r>
        <w:rPr>
          <w:rFonts w:hint="eastAsia"/>
        </w:rPr>
        <w:t xml:space="preserve">  </w:t>
      </w:r>
      <w:r w:rsidRPr="00CB6775">
        <w:t>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 xml:space="preserve"> </w:t>
      </w:r>
      <w:r w:rsidRPr="00CB6775">
        <w:t>}</w:t>
      </w:r>
      <w:r>
        <w:rPr>
          <w:rFonts w:hint="eastAsia"/>
        </w:rPr>
        <w:t>}</w:t>
      </w:r>
    </w:p>
    <w:p w:rsidR="000815D1" w:rsidRDefault="000815D1" w:rsidP="000815D1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4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0815D1" w:rsidRDefault="000815D1" w:rsidP="000815D1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0815D1" w:rsidRDefault="000815D1" w:rsidP="000815D1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</w:t>
      </w:r>
      <w:r w:rsidRPr="00FD00F5">
        <w:t xml:space="preserve"> 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0815D1" w:rsidRDefault="000815D1" w:rsidP="000815D1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0815D1" w:rsidRDefault="000815D1" w:rsidP="000815D1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0815D1" w:rsidRDefault="000815D1" w:rsidP="000815D1">
      <w:pPr>
        <w:pStyle w:val="a6"/>
      </w:pPr>
      <w:r>
        <w:rPr>
          <w:rFonts w:hint="eastAsia"/>
        </w:rPr>
        <w:t>}</w:t>
      </w:r>
    </w:p>
    <w:p w:rsidR="000815D1" w:rsidRDefault="000815D1" w:rsidP="000B482B">
      <w:pPr>
        <w:pStyle w:val="a6"/>
      </w:pPr>
    </w:p>
    <w:p w:rsidR="000815D1" w:rsidRDefault="000815D1" w:rsidP="000B482B">
      <w:pPr>
        <w:pStyle w:val="a6"/>
      </w:pPr>
    </w:p>
    <w:p w:rsidR="000B482B" w:rsidRDefault="000B482B" w:rsidP="000B482B">
      <w:pPr>
        <w:pStyle w:val="a6"/>
      </w:pPr>
      <w:r>
        <w:rPr>
          <w:rFonts w:hint="eastAsia"/>
        </w:rPr>
        <w:t>配置窗口，必须等到CGI回送后退出；</w:t>
      </w:r>
    </w:p>
    <w:p w:rsidR="005114D9" w:rsidRPr="000B482B" w:rsidRDefault="005114D9" w:rsidP="005114D9">
      <w:pPr>
        <w:pStyle w:val="a6"/>
      </w:pPr>
    </w:p>
    <w:p w:rsidR="005114D9" w:rsidRPr="00282AE3" w:rsidRDefault="00B511C8" w:rsidP="005114D9">
      <w:pPr>
        <w:pStyle w:val="50"/>
        <w:rPr>
          <w:highlight w:val="darkCyan"/>
        </w:rPr>
      </w:pPr>
      <w:r w:rsidRPr="00282AE3">
        <w:rPr>
          <w:rFonts w:hint="eastAsia"/>
          <w:highlight w:val="darkCyan"/>
        </w:rPr>
        <w:t>视频</w:t>
      </w:r>
      <w:r w:rsidR="005114D9" w:rsidRPr="00282AE3">
        <w:rPr>
          <w:rFonts w:hint="eastAsia"/>
          <w:highlight w:val="darkCyan"/>
        </w:rPr>
        <w:t>切换宏</w:t>
      </w:r>
    </w:p>
    <w:p w:rsidR="005114D9" w:rsidRDefault="005114D9" w:rsidP="005114D9">
      <w:pPr>
        <w:pStyle w:val="6"/>
      </w:pPr>
      <w:bookmarkStart w:id="3" w:name="_界面"/>
      <w:bookmarkEnd w:id="3"/>
      <w:r>
        <w:rPr>
          <w:rFonts w:hint="eastAsia"/>
        </w:rPr>
        <w:t>界面</w:t>
      </w:r>
    </w:p>
    <w:p w:rsidR="009B5995" w:rsidRDefault="00ED20E6" w:rsidP="009B5995">
      <w:pPr>
        <w:pStyle w:val="a6"/>
        <w:jc w:val="center"/>
      </w:pPr>
      <w:r>
        <w:rPr>
          <w:noProof/>
        </w:rPr>
        <w:pict>
          <v:shape id="_x0000_s23711" type="#_x0000_t62" style="position:absolute;left:0;text-align:left;margin-left:199.7pt;margin-top:173.1pt;width:41.2pt;height:24.25pt;z-index:251728896" adj="4116,-12648">
            <v:textbox style="mso-next-textbox:#_x0000_s23711">
              <w:txbxContent>
                <w:p w:rsidR="0050730E" w:rsidRPr="00065DEF" w:rsidRDefault="0050730E" w:rsidP="009B5995">
                  <w:pPr>
                    <w:rPr>
                      <w:sz w:val="11"/>
                      <w:szCs w:val="11"/>
                    </w:rPr>
                  </w:pPr>
                  <w:r>
                    <w:rPr>
                      <w:rFonts w:hint="eastAsia"/>
                      <w:sz w:val="11"/>
                      <w:szCs w:val="11"/>
                    </w:rPr>
                    <w:t>宏列表栏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712" type="#_x0000_t62" style="position:absolute;left:0;text-align:left;margin-left:258.95pt;margin-top:130.65pt;width:48.35pt;height:25.25pt;z-index:251729920" adj="3507,-12147">
            <v:textbox style="mso-next-textbox:#_x0000_s23712">
              <w:txbxContent>
                <w:p w:rsidR="0050730E" w:rsidRPr="00065DEF" w:rsidRDefault="0050730E" w:rsidP="009B5995">
                  <w:pPr>
                    <w:rPr>
                      <w:sz w:val="11"/>
                      <w:szCs w:val="11"/>
                    </w:rPr>
                  </w:pPr>
                  <w:r>
                    <w:rPr>
                      <w:rFonts w:hint="eastAsia"/>
                      <w:sz w:val="11"/>
                      <w:szCs w:val="11"/>
                    </w:rPr>
                    <w:t>切换信息栏</w:t>
                  </w:r>
                </w:p>
              </w:txbxContent>
            </v:textbox>
          </v:shape>
        </w:pict>
      </w:r>
      <w:r w:rsidR="009B5995">
        <w:rPr>
          <w:rFonts w:hint="eastAsia"/>
          <w:noProof/>
        </w:rPr>
        <w:drawing>
          <wp:inline distT="0" distB="0" distL="0" distR="0">
            <wp:extent cx="1393828" cy="2527379"/>
            <wp:effectExtent l="19050" t="0" r="0" b="0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2140" t="12881" b="3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05" cy="252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995" w:rsidRPr="00CF73E6" w:rsidRDefault="009B5995" w:rsidP="009B5995">
      <w:pPr>
        <w:pStyle w:val="af5"/>
        <w:jc w:val="center"/>
        <w:rPr>
          <w:b/>
          <w:sz w:val="13"/>
          <w:szCs w:val="13"/>
        </w:rPr>
      </w:pPr>
      <w:r w:rsidRPr="00CF73E6">
        <w:rPr>
          <w:rFonts w:hint="eastAsia"/>
          <w:b/>
          <w:sz w:val="13"/>
          <w:szCs w:val="13"/>
        </w:rPr>
        <w:t>图</w:t>
      </w:r>
      <w:r w:rsidRPr="00CF73E6">
        <w:rPr>
          <w:rFonts w:hint="eastAsia"/>
          <w:b/>
          <w:sz w:val="13"/>
          <w:szCs w:val="13"/>
        </w:rPr>
        <w:t xml:space="preserve"> </w:t>
      </w:r>
      <w:r w:rsidR="00ED20E6" w:rsidRPr="00CF73E6">
        <w:rPr>
          <w:b/>
          <w:sz w:val="13"/>
          <w:szCs w:val="13"/>
        </w:rPr>
        <w:fldChar w:fldCharType="begin"/>
      </w:r>
      <w:r w:rsidRPr="00CF73E6">
        <w:rPr>
          <w:b/>
          <w:sz w:val="13"/>
          <w:szCs w:val="13"/>
        </w:rPr>
        <w:instrText xml:space="preserve"> </w:instrText>
      </w:r>
      <w:r w:rsidRPr="00CF73E6">
        <w:rPr>
          <w:rFonts w:hint="eastAsia"/>
          <w:b/>
          <w:sz w:val="13"/>
          <w:szCs w:val="13"/>
        </w:rPr>
        <w:instrText xml:space="preserve">SEQ </w:instrText>
      </w:r>
      <w:r w:rsidRPr="00CF73E6">
        <w:rPr>
          <w:rFonts w:hint="eastAsia"/>
          <w:b/>
          <w:sz w:val="13"/>
          <w:szCs w:val="13"/>
        </w:rPr>
        <w:instrText>图</w:instrText>
      </w:r>
      <w:r w:rsidRPr="00CF73E6">
        <w:rPr>
          <w:rFonts w:hint="eastAsia"/>
          <w:b/>
          <w:sz w:val="13"/>
          <w:szCs w:val="13"/>
        </w:rPr>
        <w:instrText xml:space="preserve"> \* ARABIC</w:instrText>
      </w:r>
      <w:r w:rsidRPr="00CF73E6">
        <w:rPr>
          <w:b/>
          <w:sz w:val="13"/>
          <w:szCs w:val="13"/>
        </w:rPr>
        <w:instrText xml:space="preserve"> </w:instrText>
      </w:r>
      <w:r w:rsidR="00ED20E6" w:rsidRPr="00CF73E6">
        <w:rPr>
          <w:b/>
          <w:sz w:val="13"/>
          <w:szCs w:val="13"/>
        </w:rPr>
        <w:fldChar w:fldCharType="separate"/>
      </w:r>
      <w:r w:rsidR="00500EE7">
        <w:rPr>
          <w:b/>
          <w:noProof/>
          <w:sz w:val="13"/>
          <w:szCs w:val="13"/>
        </w:rPr>
        <w:t>9</w:t>
      </w:r>
      <w:r w:rsidR="00ED20E6" w:rsidRPr="00CF73E6">
        <w:rPr>
          <w:b/>
          <w:sz w:val="13"/>
          <w:szCs w:val="13"/>
        </w:rPr>
        <w:fldChar w:fldCharType="end"/>
      </w:r>
      <w:r w:rsidRPr="00CF73E6">
        <w:rPr>
          <w:rFonts w:hint="eastAsia"/>
          <w:b/>
          <w:sz w:val="13"/>
          <w:szCs w:val="13"/>
        </w:rPr>
        <w:t>：切换宏</w:t>
      </w:r>
    </w:p>
    <w:p w:rsidR="005114D9" w:rsidRDefault="005114D9" w:rsidP="005114D9">
      <w:pPr>
        <w:pStyle w:val="a6"/>
      </w:pPr>
    </w:p>
    <w:p w:rsidR="005114D9" w:rsidRDefault="005114D9" w:rsidP="005114D9">
      <w:pPr>
        <w:pStyle w:val="6"/>
      </w:pPr>
      <w:r>
        <w:rPr>
          <w:rFonts w:hint="eastAsia"/>
        </w:rPr>
        <w:t>操作步骤</w:t>
      </w:r>
    </w:p>
    <w:p w:rsidR="00813987" w:rsidRDefault="00813987" w:rsidP="00813987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在视频切换界面中的右边，显示切换宏的状态，如果不想显示“切换宏”栏，单击宏栏的“&gt;&gt;”按钮，隐藏“切换宏”栏；单击切换界面右边框的“&lt;&lt;”按钮，显示“切换宏”栏；界面显示见“</w:t>
      </w:r>
      <w:hyperlink w:anchor="_切换宏" w:history="1">
        <w:r w:rsidRPr="00065DEF">
          <w:rPr>
            <w:rStyle w:val="ac"/>
            <w:rFonts w:hint="eastAsia"/>
          </w:rPr>
          <w:t>切换宏</w:t>
        </w:r>
      </w:hyperlink>
      <w:r>
        <w:rPr>
          <w:rFonts w:hint="eastAsia"/>
        </w:rPr>
        <w:t>”；</w:t>
      </w:r>
    </w:p>
    <w:p w:rsidR="00813987" w:rsidRDefault="00813987" w:rsidP="00813987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在“NAME”文本框中输入宏的名称，然后单击“</w:t>
      </w:r>
      <w:r>
        <w:rPr>
          <w:rFonts w:hint="eastAsia"/>
          <w:noProof/>
        </w:rPr>
        <w:drawing>
          <wp:inline distT="0" distB="0" distL="0" distR="0">
            <wp:extent cx="241342" cy="237695"/>
            <wp:effectExtent l="19050" t="0" r="6308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0114" t="28983" r="37612" b="67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80" cy="24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”按钮，将当前的视频切换关系保存到指定名称的宏中；并且在“宏列表栏”中显示新保存的宏；（同时当前的音频切换也会保存到这个宏中）</w:t>
      </w:r>
    </w:p>
    <w:p w:rsidR="00813987" w:rsidRDefault="00813987" w:rsidP="00813987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在“宏列表栏”中，单击对应宏的“</w:t>
      </w:r>
      <w:r>
        <w:rPr>
          <w:rFonts w:hint="eastAsia"/>
          <w:noProof/>
        </w:rPr>
        <w:drawing>
          <wp:inline distT="0" distB="0" distL="0" distR="0">
            <wp:extent cx="271620" cy="250667"/>
            <wp:effectExtent l="19050" t="0" r="0" b="0"/>
            <wp:docPr id="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6955" t="38814" r="41280" b="58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20" cy="25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”按钮，在宏“切换信息栏”中，显示当前宏的切换记录；并且“单切选择点阵”显示当前宏的切换关系，用户可以添加新的切换记录到宏中；</w:t>
      </w:r>
    </w:p>
    <w:p w:rsidR="00813987" w:rsidRDefault="00813987" w:rsidP="00813987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在“宏列表栏”中，单击对应宏的“</w:t>
      </w:r>
      <w:r>
        <w:rPr>
          <w:rFonts w:hint="eastAsia"/>
          <w:noProof/>
        </w:rPr>
        <w:drawing>
          <wp:inline distT="0" distB="0" distL="0" distR="0">
            <wp:extent cx="180785" cy="214360"/>
            <wp:effectExtent l="19050" t="0" r="0" b="0"/>
            <wp:docPr id="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8483" t="38983" r="40058" b="58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7" cy="21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”按钮，即执行此宏中的切换记录；</w:t>
      </w:r>
    </w:p>
    <w:p w:rsidR="00813987" w:rsidRDefault="00813987" w:rsidP="00813987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在“宏列表栏”中，单击对应宏的“</w:t>
      </w:r>
      <w:r>
        <w:rPr>
          <w:rFonts w:hint="eastAsia"/>
          <w:noProof/>
        </w:rPr>
        <w:drawing>
          <wp:inline distT="0" distB="0" distL="0" distR="0">
            <wp:extent cx="223369" cy="218003"/>
            <wp:effectExtent l="19050" t="0" r="5231" b="0"/>
            <wp:docPr id="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9706" t="38983" r="38626" b="5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9" cy="21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”按钮，即删除此宏；</w:t>
      </w:r>
    </w:p>
    <w:p w:rsidR="00813987" w:rsidRDefault="00813987" w:rsidP="00813987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在“切换信息栏”中，可以修改宏的名称，修改完成后，单击文本框旁边的保存按钮；</w:t>
      </w:r>
    </w:p>
    <w:p w:rsidR="00813987" w:rsidRDefault="00813987" w:rsidP="00813987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在“切换信息栏”中，可以删除宏中已有的切换记录，单击切换记录旁的“</w:t>
      </w:r>
      <w:r w:rsidRPr="00670B51">
        <w:rPr>
          <w:rFonts w:hint="eastAsia"/>
          <w:noProof/>
        </w:rPr>
        <w:drawing>
          <wp:inline distT="0" distB="0" distL="0" distR="0">
            <wp:extent cx="223369" cy="218003"/>
            <wp:effectExtent l="19050" t="0" r="5231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9706" t="38983" r="38626" b="5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9" cy="21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”按钮即可；</w:t>
      </w:r>
    </w:p>
    <w:p w:rsidR="005114D9" w:rsidRPr="00813987" w:rsidRDefault="005114D9" w:rsidP="005114D9">
      <w:pPr>
        <w:pStyle w:val="a6"/>
      </w:pPr>
    </w:p>
    <w:p w:rsidR="005114D9" w:rsidRDefault="005114D9" w:rsidP="005114D9">
      <w:pPr>
        <w:pStyle w:val="6"/>
      </w:pPr>
      <w:r>
        <w:rPr>
          <w:rFonts w:hint="eastAsia"/>
        </w:rPr>
        <w:t>IE与CGI协作过程</w:t>
      </w:r>
    </w:p>
    <w:p w:rsidR="00382DAE" w:rsidRPr="002960A9" w:rsidRDefault="00382DAE" w:rsidP="00B969C0">
      <w:pPr>
        <w:pStyle w:val="a6"/>
      </w:pPr>
    </w:p>
    <w:p w:rsidR="00EE6964" w:rsidRPr="003369BA" w:rsidRDefault="00EE6964" w:rsidP="00B969C0">
      <w:pPr>
        <w:pStyle w:val="a6"/>
      </w:pPr>
    </w:p>
    <w:p w:rsidR="00F045C8" w:rsidRDefault="00F045C8" w:rsidP="00435D19">
      <w:pPr>
        <w:pStyle w:val="40"/>
      </w:pPr>
      <w:r>
        <w:rPr>
          <w:rFonts w:hint="eastAsia"/>
        </w:rPr>
        <w:t>音频切换</w:t>
      </w:r>
    </w:p>
    <w:p w:rsidR="002513B6" w:rsidRDefault="002513B6" w:rsidP="002513B6">
      <w:pPr>
        <w:pStyle w:val="50"/>
      </w:pPr>
      <w:r>
        <w:rPr>
          <w:rFonts w:hint="eastAsia"/>
        </w:rPr>
        <w:t>进入音频切换界面</w:t>
      </w:r>
    </w:p>
    <w:p w:rsidR="002513B6" w:rsidRDefault="002513B6" w:rsidP="002513B6">
      <w:pPr>
        <w:pStyle w:val="6"/>
      </w:pPr>
      <w:r>
        <w:rPr>
          <w:rFonts w:hint="eastAsia"/>
        </w:rPr>
        <w:t>操作步骤</w:t>
      </w:r>
    </w:p>
    <w:p w:rsidR="002513B6" w:rsidRDefault="002513B6" w:rsidP="002513B6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选择“Switch”进入视频切换矩阵，单击“A/V”音频和视频切换按钮，在“界面功能区”悬浮显示两个按钮“Audio Pro”和“Video Pro”，单击“Audio Pro”进入音频切换矩阵；</w:t>
      </w:r>
    </w:p>
    <w:p w:rsidR="002513B6" w:rsidRDefault="002513B6" w:rsidP="002513B6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网页更新显示，当前“音频矩阵的大小”，即输入端口个数和输出端口个数 - “输入端口个数X 输出端口个数”，以及对应端口标题；输入端口水平显示，输出端口向右倾斜45度显示</w:t>
      </w:r>
    </w:p>
    <w:p w:rsidR="002513B6" w:rsidRDefault="002513B6" w:rsidP="002513B6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只有新的6G子板才有独立的音频通道进入音频矩阵，对于3G子板，音频不能进入音频矩阵，不显示3G子板的音频端口；因此，</w:t>
      </w:r>
      <w:r w:rsidRPr="00B31193">
        <w:rPr>
          <w:rFonts w:hint="eastAsia"/>
          <w:b/>
          <w:color w:val="C00000"/>
          <w:highlight w:val="yellow"/>
        </w:rPr>
        <w:t>音频矩阵显示的端口，一定是子板的音频能进入音频矩阵的端口</w:t>
      </w:r>
      <w:r>
        <w:rPr>
          <w:rFonts w:hint="eastAsia"/>
        </w:rPr>
        <w:t>；</w:t>
      </w:r>
    </w:p>
    <w:p w:rsidR="002513B6" w:rsidRDefault="002513B6" w:rsidP="002513B6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输入端口和输出端口标题前的圆圈显示绿色；（当前音频不支持查询音频信号和负载的功能，保留设计，统一显示为有信号）</w:t>
      </w:r>
    </w:p>
    <w:p w:rsidR="002513B6" w:rsidRDefault="002513B6" w:rsidP="002513B6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动态更新切换关系，有切换的选择点显示绿色；无切换的选择点显示白色；一行有可以有多个绿点，即一个输入能对应多个输出；一列只能有一个绿点，即一个输出只能对应一个输入；</w:t>
      </w:r>
    </w:p>
    <w:p w:rsidR="002513B6" w:rsidRDefault="002513B6" w:rsidP="002513B6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界面中最多显示16个输入和16个输出；如果输入或输出端口个数超过16，则需要使用端口栏的移动箭头按钮，进行移动显示；</w:t>
      </w:r>
    </w:p>
    <w:p w:rsidR="002513B6" w:rsidRDefault="002513B6" w:rsidP="002513B6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鼠标在“单切选择点阵”上移动时，当移动到某个选择点上，需要使用蓝底高亮显示输入输出链接关系，以便用户查看选择点对应的是哪个输入端口和输出端口；</w:t>
      </w:r>
    </w:p>
    <w:p w:rsidR="002513B6" w:rsidRPr="002513B6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IE与CGI协作过程</w:t>
      </w:r>
    </w:p>
    <w:p w:rsidR="00637575" w:rsidRDefault="00637575" w:rsidP="00637575">
      <w:pPr>
        <w:pStyle w:val="a6"/>
      </w:pPr>
      <w:r>
        <w:rPr>
          <w:rFonts w:hint="eastAsia"/>
        </w:rPr>
        <w:t>1. 获取音频端口列表</w:t>
      </w:r>
    </w:p>
    <w:p w:rsidR="00637575" w:rsidRDefault="00604D05" w:rsidP="00637575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6</w:t>
      </w:r>
      <w:r w:rsidRPr="00B7291A">
        <w:rPr>
          <w:rFonts w:hint="eastAsia"/>
          <w:highlight w:val="yellow"/>
        </w:rPr>
        <w:t>_IE]</w:t>
      </w:r>
      <w:r w:rsidR="00637575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637575">
        <w:rPr>
          <w:rFonts w:hint="eastAsia"/>
        </w:rPr>
        <w:t>lig_switch_audio.cgi?query=</w:t>
      </w:r>
    </w:p>
    <w:p w:rsidR="00637575" w:rsidRDefault="00637575" w:rsidP="00637575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  (0表示所有状态， &gt;0表示查询指定端口)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}</w:t>
      </w:r>
    </w:p>
    <w:p w:rsidR="00637575" w:rsidRDefault="00637575" w:rsidP="00637575">
      <w:pPr>
        <w:pStyle w:val="a6"/>
      </w:pPr>
      <w:r>
        <w:rPr>
          <w:rFonts w:hint="eastAsia"/>
        </w:rPr>
        <w:t>}</w:t>
      </w:r>
    </w:p>
    <w:p w:rsidR="00637575" w:rsidRDefault="00637575" w:rsidP="00637575">
      <w:pPr>
        <w:pStyle w:val="a6"/>
      </w:pPr>
    </w:p>
    <w:p w:rsidR="00637575" w:rsidRDefault="00604D05" w:rsidP="00637575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6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637575">
        <w:rPr>
          <w:rFonts w:hint="eastAsia"/>
        </w:rPr>
        <w:t>：</w:t>
      </w:r>
    </w:p>
    <w:p w:rsidR="00637575" w:rsidRDefault="00637575" w:rsidP="00637575">
      <w:pPr>
        <w:pStyle w:val="a6"/>
      </w:pPr>
      <w:r>
        <w:rPr>
          <w:rFonts w:hint="eastAsia"/>
        </w:rPr>
        <w:lastRenderedPageBreak/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:[{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:1,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A1-TUHD-A</w:t>
      </w:r>
      <w:r>
        <w:t>”</w:t>
      </w:r>
      <w:r>
        <w:rPr>
          <w:rFonts w:hint="eastAsia"/>
        </w:rPr>
        <w:t xml:space="preserve"> },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           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</w:t>
      </w:r>
      <w:r>
        <w:t>3, 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ROOM-TV-1-D</w:t>
      </w:r>
      <w:r>
        <w:t>”</w:t>
      </w:r>
      <w:r>
        <w:rPr>
          <w:rFonts w:hint="eastAsia"/>
        </w:rPr>
        <w:t>}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          ]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637575" w:rsidRDefault="00637575" w:rsidP="00637575">
      <w:pPr>
        <w:pStyle w:val="a6"/>
      </w:pPr>
      <w:r>
        <w:rPr>
          <w:rFonts w:hint="eastAsia"/>
        </w:rPr>
        <w:t>}</w:t>
      </w:r>
    </w:p>
    <w:p w:rsidR="00604D05" w:rsidRDefault="00604D05" w:rsidP="00604D05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6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604D05" w:rsidRDefault="00604D05" w:rsidP="00604D05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604D05" w:rsidRDefault="00604D05" w:rsidP="00604D05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  <w:r w:rsidRPr="0026711E">
        <w:t xml:space="preserve">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:0,</w:t>
      </w:r>
    </w:p>
    <w:p w:rsidR="00604D05" w:rsidRDefault="00604D05" w:rsidP="00604D05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604D05" w:rsidRDefault="00604D05" w:rsidP="00604D05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604D05" w:rsidRDefault="00604D05" w:rsidP="00604D05">
      <w:pPr>
        <w:pStyle w:val="a6"/>
      </w:pPr>
      <w:r>
        <w:rPr>
          <w:rFonts w:hint="eastAsia"/>
        </w:rPr>
        <w:t>}</w:t>
      </w:r>
    </w:p>
    <w:p w:rsidR="00637575" w:rsidRDefault="00637575" w:rsidP="00637575">
      <w:pPr>
        <w:pStyle w:val="a6"/>
      </w:pPr>
    </w:p>
    <w:p w:rsidR="00604D05" w:rsidRDefault="00604D05" w:rsidP="00637575">
      <w:pPr>
        <w:pStyle w:val="a6"/>
      </w:pPr>
    </w:p>
    <w:p w:rsidR="00637575" w:rsidRPr="00E56440" w:rsidRDefault="00637575" w:rsidP="00637575">
      <w:pPr>
        <w:pStyle w:val="a6"/>
        <w:rPr>
          <w:highlight w:val="yellow"/>
        </w:rPr>
      </w:pPr>
      <w:r w:rsidRPr="00E56440">
        <w:rPr>
          <w:rFonts w:hint="eastAsia"/>
          <w:highlight w:val="yellow"/>
        </w:rPr>
        <w:t>需要对输入端口查询，当前输入矩阵源是什么？matrix source (80子参数)，是否有特殊配置？</w:t>
      </w:r>
    </w:p>
    <w:p w:rsidR="00637575" w:rsidRPr="00E56440" w:rsidRDefault="00637575" w:rsidP="00637575">
      <w:pPr>
        <w:pStyle w:val="a6"/>
        <w:rPr>
          <w:highlight w:val="yellow"/>
        </w:rPr>
      </w:pPr>
      <w:r w:rsidRPr="00E56440">
        <w:rPr>
          <w:rFonts w:hint="eastAsia"/>
          <w:highlight w:val="yellow"/>
        </w:rPr>
        <w:t>需要对输出端口检测，当前输出目标源是什么？matrix target (80子参数)；</w:t>
      </w:r>
    </w:p>
    <w:p w:rsidR="00637575" w:rsidRPr="00DE7666" w:rsidRDefault="00637575" w:rsidP="00637575">
      <w:pPr>
        <w:pStyle w:val="a6"/>
      </w:pPr>
      <w:r w:rsidRPr="00E56440">
        <w:rPr>
          <w:rFonts w:hint="eastAsia"/>
          <w:highlight w:val="yellow"/>
        </w:rPr>
        <w:t>音频切换需要特殊记录，在数据库中添加对应列；</w:t>
      </w:r>
    </w:p>
    <w:p w:rsidR="00637575" w:rsidRDefault="00637575" w:rsidP="00637575">
      <w:pPr>
        <w:pStyle w:val="a6"/>
      </w:pPr>
    </w:p>
    <w:p w:rsidR="00637575" w:rsidRDefault="00637575" w:rsidP="00637575">
      <w:pPr>
        <w:pStyle w:val="a6"/>
      </w:pPr>
      <w:r>
        <w:rPr>
          <w:rFonts w:hint="eastAsia"/>
        </w:rPr>
        <w:t>2. 获取切换端口切换关系</w:t>
      </w:r>
    </w:p>
    <w:p w:rsidR="00637575" w:rsidRDefault="00A41D80" w:rsidP="00637575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7</w:t>
      </w:r>
      <w:r w:rsidRPr="00B7291A">
        <w:rPr>
          <w:rFonts w:hint="eastAsia"/>
          <w:highlight w:val="yellow"/>
        </w:rPr>
        <w:t>_IE]</w:t>
      </w:r>
      <w:r w:rsidR="00637575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637575">
        <w:rPr>
          <w:rFonts w:hint="eastAsia"/>
        </w:rPr>
        <w:t>lig_switch_audio.cgi?query=</w:t>
      </w:r>
    </w:p>
    <w:p w:rsidR="00637575" w:rsidRDefault="00637575" w:rsidP="00637575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  （0表示全部，&gt;0表示特定端口）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}</w:t>
      </w:r>
    </w:p>
    <w:p w:rsidR="00637575" w:rsidRDefault="00637575" w:rsidP="00637575">
      <w:pPr>
        <w:pStyle w:val="a6"/>
      </w:pPr>
      <w:r>
        <w:rPr>
          <w:rFonts w:hint="eastAsia"/>
        </w:rPr>
        <w:t>}</w:t>
      </w:r>
    </w:p>
    <w:p w:rsidR="00637575" w:rsidRDefault="00637575" w:rsidP="00637575">
      <w:pPr>
        <w:pStyle w:val="a6"/>
      </w:pPr>
    </w:p>
    <w:p w:rsidR="00637575" w:rsidRDefault="004F202F" w:rsidP="00637575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7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="00637575">
        <w:rPr>
          <w:rFonts w:hint="eastAsia"/>
        </w:rPr>
        <w:t>：</w:t>
      </w:r>
    </w:p>
    <w:p w:rsidR="00637575" w:rsidRDefault="00637575" w:rsidP="00637575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lastRenderedPageBreak/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:[</w:t>
      </w:r>
      <w:r w:rsidRPr="006017E4">
        <w:t xml:space="preserve"> {"type":"</w:t>
      </w:r>
      <w:r>
        <w:rPr>
          <w:rFonts w:hint="eastAsia"/>
        </w:rPr>
        <w:t>a</w:t>
      </w:r>
      <w:r w:rsidRPr="006017E4">
        <w:t>","out</w:t>
      </w:r>
      <w:r>
        <w:t xml:space="preserve">":1,"in": </w:t>
      </w:r>
      <w:r>
        <w:rPr>
          <w:rFonts w:hint="eastAsia"/>
        </w:rPr>
        <w:t>3</w:t>
      </w:r>
      <w:r w:rsidRPr="006017E4">
        <w:t>},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               </w:t>
      </w:r>
      <w:r>
        <w:t>{"type":"</w:t>
      </w:r>
      <w:r>
        <w:rPr>
          <w:rFonts w:hint="eastAsia"/>
        </w:rPr>
        <w:t>a</w:t>
      </w:r>
      <w:r>
        <w:t xml:space="preserve">","out":2,"in": </w:t>
      </w:r>
      <w:r>
        <w:rPr>
          <w:rFonts w:hint="eastAsia"/>
        </w:rPr>
        <w:t>4</w:t>
      </w:r>
      <w:r w:rsidRPr="006017E4">
        <w:t>}</w:t>
      </w:r>
      <w:r>
        <w:rPr>
          <w:rFonts w:hint="eastAsia"/>
        </w:rPr>
        <w:t xml:space="preserve">  (编号均为物理编号)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             ]</w:t>
      </w:r>
    </w:p>
    <w:p w:rsidR="00637575" w:rsidRDefault="00637575" w:rsidP="00637575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637575" w:rsidRDefault="00637575" w:rsidP="00637575">
      <w:pPr>
        <w:pStyle w:val="a6"/>
      </w:pPr>
      <w:r>
        <w:rPr>
          <w:rFonts w:hint="eastAsia"/>
        </w:rPr>
        <w:t>}</w:t>
      </w:r>
    </w:p>
    <w:p w:rsidR="003C4016" w:rsidRDefault="003C4016" w:rsidP="003C4016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7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3C4016" w:rsidRDefault="003C4016" w:rsidP="003C4016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C4016" w:rsidRDefault="003C4016" w:rsidP="003C4016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  <w:r w:rsidRPr="0026711E">
        <w:t xml:space="preserve">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:0,</w:t>
      </w:r>
    </w:p>
    <w:p w:rsidR="003C4016" w:rsidRDefault="003C4016" w:rsidP="003C4016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3C4016" w:rsidRDefault="003C4016" w:rsidP="003C4016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3C4016" w:rsidRDefault="003C4016" w:rsidP="003C4016">
      <w:pPr>
        <w:pStyle w:val="a6"/>
      </w:pPr>
      <w:r>
        <w:rPr>
          <w:rFonts w:hint="eastAsia"/>
        </w:rPr>
        <w:t>}</w:t>
      </w:r>
    </w:p>
    <w:p w:rsidR="002513B6" w:rsidRDefault="002513B6" w:rsidP="002513B6">
      <w:pPr>
        <w:pStyle w:val="a6"/>
      </w:pPr>
    </w:p>
    <w:p w:rsidR="003C4016" w:rsidRDefault="003C4016" w:rsidP="002513B6">
      <w:pPr>
        <w:pStyle w:val="a6"/>
      </w:pPr>
    </w:p>
    <w:p w:rsidR="002513B6" w:rsidRDefault="002513B6" w:rsidP="002513B6">
      <w:pPr>
        <w:pStyle w:val="50"/>
      </w:pPr>
      <w:r>
        <w:rPr>
          <w:rFonts w:hint="eastAsia"/>
        </w:rPr>
        <w:t>单切</w:t>
      </w:r>
    </w:p>
    <w:p w:rsidR="002513B6" w:rsidRDefault="002513B6" w:rsidP="002513B6">
      <w:pPr>
        <w:pStyle w:val="6"/>
      </w:pPr>
      <w:r>
        <w:rPr>
          <w:rFonts w:hint="eastAsia"/>
        </w:rPr>
        <w:t>界面</w:t>
      </w:r>
    </w:p>
    <w:p w:rsidR="002513B6" w:rsidRDefault="00ED20E6" w:rsidP="002513B6">
      <w:pPr>
        <w:pStyle w:val="a6"/>
      </w:pPr>
      <w:r>
        <w:rPr>
          <w:noProof/>
        </w:rPr>
        <w:pict>
          <v:shape id="_x0000_s23786" type="#_x0000_t62" style="position:absolute;left:0;text-align:left;margin-left:-3.05pt;margin-top:17.5pt;width:58.55pt;height:46.4pt;z-index:251738112" adj="38681,9194">
            <v:textbox style="mso-next-textbox:#_x0000_s23786">
              <w:txbxContent>
                <w:p w:rsidR="0050730E" w:rsidRPr="000131F2" w:rsidRDefault="0050730E" w:rsidP="002513B6">
                  <w:pPr>
                    <w:rPr>
                      <w:sz w:val="13"/>
                      <w:szCs w:val="13"/>
                    </w:rPr>
                  </w:pPr>
                  <w:r w:rsidRPr="000131F2">
                    <w:rPr>
                      <w:rFonts w:hint="eastAsia"/>
                      <w:sz w:val="13"/>
                      <w:szCs w:val="13"/>
                    </w:rPr>
                    <w:t>音频和视频界面切换按钮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785" type="#_x0000_t202" style="position:absolute;left:0;text-align:left;margin-left:21.5pt;margin-top:138.35pt;width:70.55pt;height:27.2pt;z-index:251737088" filled="f" stroked="f" strokecolor="black [3213]">
            <v:textbox style="mso-next-textbox:#_x0000_s23785">
              <w:txbxContent>
                <w:p w:rsidR="0050730E" w:rsidRPr="00227139" w:rsidRDefault="0050730E" w:rsidP="002513B6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</w:rPr>
                    <w:t>About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784" type="#_x0000_t202" style="position:absolute;left:0;text-align:left;margin-left:19.6pt;margin-top:3.1pt;width:356.65pt;height:30.25pt;z-index:251736064" filled="f" stroked="f">
            <v:textbox style="mso-next-textbox:#_x0000_s23784">
              <w:txbxContent>
                <w:p w:rsidR="0050730E" w:rsidRPr="00544F63" w:rsidRDefault="0050730E" w:rsidP="002513B6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3757" editas="canvas" style="width:440pt;height:281.25pt;mso-position-horizontal-relative:char;mso-position-vertical-relative:line" coordorigin="1869,8357" coordsize="8800,5625">
            <o:lock v:ext="edit" aspectratio="t"/>
            <v:shape id="_x0000_s23758" type="#_x0000_t75" style="position:absolute;left:1869;top:8357;width:8800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3759" style="position:absolute;left:1869;top:9404;width:1338;height:4578" fillcolor="gray [1629]" strokecolor="gray [1629]"/>
            <v:rect id="_x0000_s23760" style="position:absolute;left:1869;top:8357;width:8800;height:464" fillcolor="black [3213]"/>
            <v:shape id="_x0000_s23761" type="#_x0000_t202" style="position:absolute;left:1869;top:9397;width:1475;height:544" fillcolor="#f2f2f2 [3052]" stroked="f">
              <v:textbox style="mso-next-textbox:#_x0000_s23761">
                <w:txbxContent>
                  <w:p w:rsidR="0050730E" w:rsidRPr="00227139" w:rsidRDefault="0050730E" w:rsidP="002513B6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Switch</w:t>
                    </w:r>
                  </w:p>
                </w:txbxContent>
              </v:textbox>
            </v:shape>
            <v:shape id="_x0000_s23762" type="#_x0000_t202" style="position:absolute;left:3351;top:8933;width:665;height:476" fillcolor="white [3212]" strokecolor="#bfbfbf [2412]">
              <v:textbox style="mso-next-textbox:#_x0000_s23762">
                <w:txbxContent>
                  <w:p w:rsidR="0050730E" w:rsidRPr="00BF5A82" w:rsidRDefault="0050730E" w:rsidP="002513B6">
                    <w:pPr>
                      <w:rPr>
                        <w:b/>
                        <w:color w:val="0070C0"/>
                      </w:rPr>
                    </w:pPr>
                    <w:r w:rsidRPr="00BF5A82">
                      <w:rPr>
                        <w:rFonts w:hint="eastAsia"/>
                        <w:b/>
                        <w:color w:val="0070C0"/>
                      </w:rPr>
                      <w:t xml:space="preserve">V/A </w:t>
                    </w:r>
                  </w:p>
                </w:txbxContent>
              </v:textbox>
            </v:shape>
            <v:shape id="_x0000_s23763" type="#_x0000_t5" style="position:absolute;left:3029;top:9052;width:223;height:155;rotation:270" fillcolor="gray [1629]"/>
            <v:shape id="_x0000_s23764" type="#_x0000_t202" style="position:absolute;left:4260;top:9181;width:867;height:1056" filled="f" fillcolor="white [3212]" stroked="f" strokecolor="#bfbfbf [2412]">
              <v:textbox style="mso-next-textbox:#_x0000_s23764">
                <w:txbxContent>
                  <w:p w:rsidR="0050730E" w:rsidRDefault="0050730E" w:rsidP="002513B6">
                    <w:r>
                      <w:rPr>
                        <w:rFonts w:hint="eastAsia"/>
                      </w:rPr>
                      <w:t>Audio</w:t>
                    </w:r>
                  </w:p>
                  <w:p w:rsidR="0050730E" w:rsidRDefault="0050730E" w:rsidP="002513B6">
                    <w:r>
                      <w:rPr>
                        <w:rFonts w:hint="eastAsia"/>
                      </w:rPr>
                      <w:t>2x2</w:t>
                    </w:r>
                  </w:p>
                  <w:p w:rsidR="0050730E" w:rsidRDefault="0050730E"/>
                </w:txbxContent>
              </v:textbox>
            </v:shape>
            <v:shape id="_x0000_s23765" type="#_x0000_t202" style="position:absolute;left:3976;top:10352;width:1257;height:1852" fillcolor="white [3212]" strokecolor="#bfbfbf [2412]">
              <v:textbox style="mso-next-textbox:#_x0000_s23765">
                <w:txbxContent>
                  <w:p w:rsidR="0050730E" w:rsidRDefault="0050730E" w:rsidP="002513B6">
                    <w:r>
                      <w:rPr>
                        <w:rFonts w:hint="eastAsia"/>
                      </w:rPr>
                      <w:t xml:space="preserve">  Input </w:t>
                    </w:r>
                  </w:p>
                  <w:p w:rsidR="0050730E" w:rsidRPr="00362432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0000" w:themeColor="text1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CLOST </w:t>
                    </w:r>
                  </w:p>
                  <w:p w:rsidR="0050730E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A1</w:t>
                    </w:r>
                    <w:r>
                      <w:rPr>
                        <w:sz w:val="13"/>
                        <w:szCs w:val="13"/>
                      </w:rPr>
                      <w:t>–</w:t>
                    </w:r>
                    <w:r w:rsidRPr="000F5B8C">
                      <w:rPr>
                        <w:rFonts w:hint="eastAsia"/>
                        <w:sz w:val="13"/>
                        <w:szCs w:val="13"/>
                      </w:rPr>
                      <w:t>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</w:t>
                    </w:r>
                  </w:p>
                  <w:p w:rsidR="0050730E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A2-TUHD D</w:t>
                    </w:r>
                  </w:p>
                </w:txbxContent>
              </v:textbox>
            </v:shape>
            <v:shape id="_x0000_s23766" type="#_x0000_t202" style="position:absolute;left:5233;top:9088;width:1629;height:1264;v-text-anchor:bottom" strokecolor="#bfbfbf [2412]">
              <v:textbox style="layout-flow:vertical-ideographic;mso-next-textbox:#_x0000_s23766">
                <w:txbxContent>
                  <w:p w:rsidR="0050730E" w:rsidRPr="000C1DEC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B2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 xml:space="preserve">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D 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 xml:space="preserve">     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B1 -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Default="0050730E" w:rsidP="002513B6">
                    <w:r>
                      <w:rPr>
                        <w:rFonts w:hint="eastAsia"/>
                      </w:rPr>
                      <w:t xml:space="preserve">  Output</w:t>
                    </w:r>
                  </w:p>
                </w:txbxContent>
              </v:textbox>
            </v:shape>
            <v:shape id="_x0000_s23767" type="#_x0000_t202" style="position:absolute;left:5115;top:10213;width:578;height:401" filled="f" stroked="f" strokecolor="#bfbfbf [2412]">
              <v:textbox style="mso-next-textbox:#_x0000_s23767">
                <w:txbxContent>
                  <w:p w:rsidR="0050730E" w:rsidRPr="000C1DEC" w:rsidRDefault="0050730E" w:rsidP="002513B6">
                    <w:pPr>
                      <w:rPr>
                        <w:rStyle w:val="af4"/>
                        <w:b w:val="0"/>
                        <w:i w:val="0"/>
                        <w:sz w:val="13"/>
                        <w:szCs w:val="13"/>
                      </w:rPr>
                    </w:pPr>
                    <w:r>
                      <w:rPr>
                        <w:rStyle w:val="af4"/>
                        <w:rFonts w:hint="eastAsia"/>
                        <w:b w:val="0"/>
                        <w:i w:val="0"/>
                        <w:sz w:val="13"/>
                        <w:szCs w:val="13"/>
                      </w:rPr>
                      <w:t xml:space="preserve">All </w:t>
                    </w:r>
                  </w:p>
                </w:txbxContent>
              </v:textbox>
            </v:shape>
            <v:shape id="_x0000_s23768" type="#_x0000_t120" style="position:absolute;left:5825;top:10915;width:185;height:177" strokecolor="#bfbfbf [2412]"/>
            <v:shape id="_x0000_s23769" type="#_x0000_t120" style="position:absolute;left:6250;top:10915;width:185;height:177" fillcolor="white [3212]" strokecolor="#bfbfbf [2412]"/>
            <v:shape id="_x0000_s23770" type="#_x0000_t120" style="position:absolute;left:5825;top:11296;width:185;height:177" fillcolor="#9bbb59 [3206]" strokecolor="#bfbfbf [2412]"/>
            <v:shape id="_x0000_s23771" type="#_x0000_t120" style="position:absolute;left:5825;top:11676;width:185;height:177" strokecolor="#bfbfbf [2412]"/>
            <v:shape id="_x0000_s23772" type="#_x0000_t120" style="position:absolute;left:6250;top:11297;width:185;height:177" fillcolor="white [3212]" strokecolor="#bfbfbf [2412]"/>
            <v:shape id="_x0000_s23773" type="#_x0000_t120" style="position:absolute;left:6250;top:11677;width:185;height:177" fillcolor="#9bbb59 [3206]" strokecolor="#bfbfbf [2412]"/>
            <v:shape id="_x0000_s23774" type="#_x0000_t202" style="position:absolute;left:1869;top:9952;width:1411;height:544" filled="f" stroked="f" strokecolor="black [3213]">
              <v:textbox style="mso-next-textbox:#_x0000_s23774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rect id="_x0000_s23775" style="position:absolute;left:5468;top:10413;width:143;height:143" strokecolor="gray [1629]"/>
            <v:shape id="_x0000_s23776" type="#_x0000_t75" style="position:absolute;left:8579;top:8771;width:2090;height:5211">
              <v:imagedata r:id="rId10" o:title=""/>
            </v:shape>
            <v:shape id="_x0000_s23777" type="#_x0000_t202" style="position:absolute;left:1869;top:10491;width:1411;height:544" filled="f" stroked="f" strokecolor="black [3213]">
              <v:textbox style="mso-next-textbox:#_x0000_s23777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23778" type="#_x0000_t62" style="position:absolute;left:2524;top:12151;width:926;height:928" adj="32890,-5703">
              <v:textbox style="mso-next-textbox:#_x0000_s23778">
                <w:txbxContent>
                  <w:p w:rsidR="0050730E" w:rsidRPr="000131F2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输入端口列表栏</w:t>
                    </w:r>
                  </w:p>
                </w:txbxContent>
              </v:textbox>
            </v:shape>
            <v:shape id="_x0000_s23779" type="#_x0000_t62" style="position:absolute;left:7730;top:8941;width:926;height:928" adj="-23816,11615">
              <v:textbox style="mso-next-textbox:#_x0000_s23779">
                <w:txbxContent>
                  <w:p w:rsidR="0050730E" w:rsidRPr="000131F2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输出端口列表栏</w:t>
                    </w:r>
                  </w:p>
                </w:txbxContent>
              </v:textbox>
            </v:shape>
            <v:shape id="_x0000_s23780" type="#_x0000_t62" style="position:absolute;left:8347;top:13340;width:926;height:557" adj="23979,-9113">
              <v:textbox style="mso-next-textbox:#_x0000_s23780">
                <w:txbxContent>
                  <w:p w:rsidR="0050730E" w:rsidRPr="000131F2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切换宏</w:t>
                    </w:r>
                  </w:p>
                </w:txbxContent>
              </v:textbox>
            </v:shape>
            <v:shape id="_x0000_s23781" type="#_x0000_t62" style="position:absolute;left:5555;top:12339;width:1450;height:515" adj="12483,-16819">
              <v:textbox style="mso-next-textbox:#_x0000_s23781">
                <w:txbxContent>
                  <w:p w:rsidR="0050730E" w:rsidRPr="000131F2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单切选择点阵</w:t>
                    </w:r>
                  </w:p>
                </w:txbxContent>
              </v:textbox>
            </v:shape>
            <v:shape id="_x0000_s23782" type="#_x0000_t62" style="position:absolute;left:6897;top:10556;width:1450;height:515" adj="-19768,-5243">
              <v:textbox style="mso-next-textbox:#_x0000_s23782">
                <w:txbxContent>
                  <w:p w:rsidR="0050730E" w:rsidRPr="000131F2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多切模式选择框</w:t>
                    </w:r>
                  </w:p>
                </w:txbxContent>
              </v:textbox>
            </v:shape>
            <v:shape id="_x0000_s23783" type="#_x0000_t62" style="position:absolute;left:3218;top:9464;width:926;height:928" adj="29181,3654">
              <v:textbox style="mso-next-textbox:#_x0000_s23783">
                <w:txbxContent>
                  <w:p w:rsidR="0050730E" w:rsidRPr="000131F2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音频切换矩阵大小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513B6" w:rsidRPr="00C56D0F" w:rsidRDefault="002513B6" w:rsidP="002513B6">
      <w:pPr>
        <w:pStyle w:val="af5"/>
        <w:jc w:val="center"/>
        <w:rPr>
          <w:b/>
          <w:sz w:val="13"/>
          <w:szCs w:val="13"/>
        </w:rPr>
      </w:pPr>
      <w:r w:rsidRPr="00C56D0F">
        <w:rPr>
          <w:b/>
          <w:sz w:val="13"/>
          <w:szCs w:val="13"/>
        </w:rPr>
        <w:t>图</w:t>
      </w:r>
      <w:r w:rsidRPr="00C56D0F">
        <w:rPr>
          <w:b/>
          <w:sz w:val="13"/>
          <w:szCs w:val="13"/>
        </w:rPr>
        <w:t xml:space="preserve"> </w:t>
      </w:r>
      <w:r w:rsidR="00ED20E6" w:rsidRPr="00C56D0F">
        <w:rPr>
          <w:b/>
          <w:sz w:val="13"/>
          <w:szCs w:val="13"/>
        </w:rPr>
        <w:fldChar w:fldCharType="begin"/>
      </w:r>
      <w:r w:rsidRPr="00C56D0F">
        <w:rPr>
          <w:b/>
          <w:sz w:val="13"/>
          <w:szCs w:val="13"/>
        </w:rPr>
        <w:instrText xml:space="preserve"> SEQ </w:instrText>
      </w:r>
      <w:r w:rsidRPr="00C56D0F">
        <w:rPr>
          <w:b/>
          <w:sz w:val="13"/>
          <w:szCs w:val="13"/>
        </w:rPr>
        <w:instrText>图</w:instrText>
      </w:r>
      <w:r w:rsidRPr="00C56D0F">
        <w:rPr>
          <w:b/>
          <w:sz w:val="13"/>
          <w:szCs w:val="13"/>
        </w:rPr>
        <w:instrText xml:space="preserve"> \* ARABIC </w:instrText>
      </w:r>
      <w:r w:rsidR="00ED20E6" w:rsidRPr="00C56D0F">
        <w:rPr>
          <w:b/>
          <w:sz w:val="13"/>
          <w:szCs w:val="13"/>
        </w:rPr>
        <w:fldChar w:fldCharType="separate"/>
      </w:r>
      <w:r w:rsidRPr="00C56D0F">
        <w:rPr>
          <w:b/>
          <w:noProof/>
          <w:sz w:val="13"/>
          <w:szCs w:val="13"/>
        </w:rPr>
        <w:t>10</w:t>
      </w:r>
      <w:r w:rsidR="00ED20E6" w:rsidRPr="00C56D0F">
        <w:rPr>
          <w:b/>
          <w:sz w:val="13"/>
          <w:szCs w:val="13"/>
        </w:rPr>
        <w:fldChar w:fldCharType="end"/>
      </w:r>
      <w:r w:rsidRPr="00C56D0F">
        <w:rPr>
          <w:rFonts w:hint="eastAsia"/>
          <w:b/>
          <w:sz w:val="13"/>
          <w:szCs w:val="13"/>
        </w:rPr>
        <w:t xml:space="preserve">: </w:t>
      </w:r>
      <w:r w:rsidRPr="00C56D0F">
        <w:rPr>
          <w:rFonts w:hint="eastAsia"/>
          <w:b/>
          <w:sz w:val="13"/>
          <w:szCs w:val="13"/>
        </w:rPr>
        <w:t>音频切换界面</w:t>
      </w:r>
      <w:r w:rsidRPr="00C56D0F">
        <w:rPr>
          <w:rFonts w:hint="eastAsia"/>
          <w:b/>
          <w:sz w:val="13"/>
          <w:szCs w:val="13"/>
        </w:rPr>
        <w:t xml:space="preserve"> - </w:t>
      </w:r>
      <w:r w:rsidRPr="00C56D0F">
        <w:rPr>
          <w:rFonts w:hint="eastAsia"/>
          <w:b/>
          <w:sz w:val="13"/>
          <w:szCs w:val="13"/>
        </w:rPr>
        <w:t>单切（草图）</w:t>
      </w:r>
    </w:p>
    <w:p w:rsidR="002513B6" w:rsidRPr="002513B6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操作步骤</w:t>
      </w:r>
    </w:p>
    <w:p w:rsidR="00D16B32" w:rsidRDefault="00D16B32" w:rsidP="00D16B32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如果当前处于多切模式下，即“ALL”的选择标记被勾选，单击“ALL”左边的选择框，退出多切模式，进入单切模式；多切的“输出多选框”和“输入单选框”消失；只保留“ALL”左边的选择框；界面见“</w:t>
      </w:r>
      <w:hyperlink w:anchor="_音频切换界面_-_单切" w:history="1">
        <w:r>
          <w:rPr>
            <w:rStyle w:val="ac"/>
            <w:rFonts w:hint="eastAsia"/>
          </w:rPr>
          <w:t>音</w:t>
        </w:r>
        <w:r w:rsidRPr="008A65FB">
          <w:rPr>
            <w:rStyle w:val="ac"/>
            <w:rFonts w:hint="eastAsia"/>
          </w:rPr>
          <w:t>频切换界面-单切</w:t>
        </w:r>
      </w:hyperlink>
      <w:r>
        <w:rPr>
          <w:rFonts w:hint="eastAsia"/>
        </w:rPr>
        <w:t>”；</w:t>
      </w:r>
    </w:p>
    <w:p w:rsidR="00D16B32" w:rsidRDefault="00D16B32" w:rsidP="00D16B32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动态更新当前切换关系，有连接关系的点显示绿色，无连接的显示白色；(每2秒更新一次)</w:t>
      </w:r>
    </w:p>
    <w:p w:rsidR="00D16B32" w:rsidRDefault="00D16B32" w:rsidP="00D16B32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如果当前输入端口超过16个，使用“输入端口栏”上下移动按钮，浏览输入端口，“单切选择点阵”也需要同步显示对应输入端口行的状态，即点阵的上下行移动；当单击“上移动按钮”，向上移动到第一个输入端口，“上移动按钮”消失；当单击“下移动按钮”，向下移动到最后一个输入端口，“下移动按钮”消失；</w:t>
      </w:r>
    </w:p>
    <w:p w:rsidR="00D16B32" w:rsidRPr="00B42EA0" w:rsidRDefault="00D16B32" w:rsidP="00D16B32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如果当前输出端口超过16个，使用“输出端口栏”左右移动按钮，浏览输出端口，“单切选择点阵”也需要同步显示对应输出读啊看列的状态，即点阵的左右列移动；当单击“左移动按钮”，向左移动到第一个输出端口，“左移动按钮”消失；当单击“右移动按钮”，向右移动到最后一个输出端口，“右移动按钮”消失；</w:t>
      </w:r>
    </w:p>
    <w:p w:rsidR="00D16B32" w:rsidRDefault="00D16B32" w:rsidP="00D16B32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单切切换时，单击交叉点，即确定切换关系，选择的交叉点由白色变为绿色，同一列上的其它绿色点变为白色，即原来的输出切换状态取消，使用当前的切换状态；</w:t>
      </w:r>
    </w:p>
    <w:p w:rsidR="00D16B32" w:rsidRDefault="00D16B32" w:rsidP="00D16B32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如果切换失败，弹出警告对话框提示用户“Audio Switch Failed，Error: xxxx”，并更新输出端口的切换显示状态；</w:t>
      </w:r>
    </w:p>
    <w:p w:rsidR="00D16B32" w:rsidRDefault="00D16B32" w:rsidP="00D16B32">
      <w:pPr>
        <w:pStyle w:val="a6"/>
      </w:pPr>
    </w:p>
    <w:p w:rsidR="00D16B32" w:rsidRDefault="00D16B32" w:rsidP="00D16B32">
      <w:pPr>
        <w:pStyle w:val="a6"/>
      </w:pPr>
      <w:r>
        <w:rPr>
          <w:rFonts w:hint="eastAsia"/>
        </w:rPr>
        <w:t>注：操作过程同“</w:t>
      </w:r>
      <w:hyperlink w:anchor="_单切操作" w:history="1">
        <w:r w:rsidRPr="00E0083A">
          <w:rPr>
            <w:rStyle w:val="ac"/>
            <w:rFonts w:hint="eastAsia"/>
          </w:rPr>
          <w:t>视频单切操作</w:t>
        </w:r>
      </w:hyperlink>
      <w:r>
        <w:rPr>
          <w:rFonts w:hint="eastAsia"/>
        </w:rPr>
        <w:t>”；</w:t>
      </w:r>
    </w:p>
    <w:p w:rsidR="00D16B32" w:rsidRPr="00E0083A" w:rsidRDefault="00D16B32" w:rsidP="00D16B32">
      <w:pPr>
        <w:pStyle w:val="a6"/>
      </w:pPr>
    </w:p>
    <w:p w:rsidR="002513B6" w:rsidRPr="00D16B32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IE与CGI协作过程</w:t>
      </w:r>
    </w:p>
    <w:p w:rsidR="00000D5B" w:rsidRDefault="00FD0C12" w:rsidP="00000D5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5</w:t>
      </w:r>
      <w:r w:rsidRPr="00B7291A">
        <w:rPr>
          <w:rFonts w:hint="eastAsia"/>
          <w:highlight w:val="yellow"/>
        </w:rPr>
        <w:t>_IE]</w:t>
      </w:r>
      <w:r w:rsidR="00000D5B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000D5B">
        <w:rPr>
          <w:rFonts w:hint="eastAsia"/>
        </w:rPr>
        <w:t>lig_switch_audio.cgi?update=</w:t>
      </w:r>
    </w:p>
    <w:p w:rsidR="00000D5B" w:rsidRDefault="00000D5B" w:rsidP="00000D5B">
      <w:pPr>
        <w:pStyle w:val="a6"/>
      </w:pPr>
      <w:r w:rsidRPr="00CB6775">
        <w:t>{"name":"switch","date":{"routing":{"type":"</w:t>
      </w:r>
      <w:r>
        <w:rPr>
          <w:rFonts w:hint="eastAsia"/>
        </w:rPr>
        <w:t>a</w:t>
      </w:r>
      <w:r w:rsidRPr="00CB6775">
        <w:t>","out":</w:t>
      </w:r>
      <w:r w:rsidR="00DA5B91">
        <w:rPr>
          <w:rFonts w:hint="eastAsia"/>
        </w:rPr>
        <w:t>[</w:t>
      </w:r>
      <w:r w:rsidRPr="00CB6775">
        <w:t>1</w:t>
      </w:r>
      <w:r w:rsidR="00DA5B91">
        <w:rPr>
          <w:rFonts w:hint="eastAsia"/>
        </w:rPr>
        <w:t>]</w:t>
      </w:r>
      <w:r w:rsidRPr="00CB6775">
        <w:t>,"in":3}}}</w:t>
      </w:r>
    </w:p>
    <w:p w:rsidR="00000D5B" w:rsidRDefault="00000D5B" w:rsidP="00000D5B">
      <w:pPr>
        <w:pStyle w:val="a6"/>
      </w:pPr>
    </w:p>
    <w:p w:rsidR="00000D5B" w:rsidRDefault="00FD0C12" w:rsidP="00000D5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5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CGI_OK</w:t>
      </w:r>
      <w:r w:rsidRPr="00B7291A">
        <w:rPr>
          <w:rFonts w:hint="eastAsia"/>
          <w:highlight w:val="yellow"/>
        </w:rPr>
        <w:t>]</w:t>
      </w:r>
      <w:r w:rsidR="00000D5B">
        <w:rPr>
          <w:rFonts w:hint="eastAsia"/>
        </w:rPr>
        <w:t>：</w:t>
      </w:r>
    </w:p>
    <w:p w:rsidR="00000D5B" w:rsidRDefault="00000D5B" w:rsidP="00000D5B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000D5B" w:rsidRDefault="00000D5B" w:rsidP="00000D5B">
      <w:pPr>
        <w:pStyle w:val="a6"/>
      </w:pPr>
      <w:r>
        <w:rPr>
          <w:rFonts w:hint="eastAsia"/>
        </w:rPr>
        <w:t xml:space="preserve">  </w:t>
      </w:r>
      <w:r w:rsidRPr="00CB6775">
        <w:t>"date":{"routing":{"type":"</w:t>
      </w:r>
      <w:r>
        <w:rPr>
          <w:rFonts w:hint="eastAsia"/>
        </w:rPr>
        <w:t>a</w:t>
      </w:r>
      <w:r w:rsidRPr="00CB6775">
        <w:t>","out":</w:t>
      </w:r>
      <w:r w:rsidR="00DA5B91">
        <w:rPr>
          <w:rFonts w:hint="eastAsia"/>
        </w:rPr>
        <w:t>[</w:t>
      </w:r>
      <w:r w:rsidRPr="00CB6775">
        <w:t>1</w:t>
      </w:r>
      <w:r w:rsidR="00DA5B91">
        <w:rPr>
          <w:rFonts w:hint="eastAsia"/>
        </w:rPr>
        <w:t>]</w:t>
      </w:r>
      <w:r w:rsidRPr="00CB6775">
        <w:t>,"in":3}}</w:t>
      </w:r>
      <w:r>
        <w:rPr>
          <w:rFonts w:hint="eastAsia"/>
        </w:rPr>
        <w:t>}</w:t>
      </w:r>
    </w:p>
    <w:p w:rsidR="00000D5B" w:rsidRDefault="00000D5B" w:rsidP="00000D5B">
      <w:pPr>
        <w:pStyle w:val="a6"/>
      </w:pPr>
      <w:r>
        <w:rPr>
          <w:rFonts w:hint="eastAsia"/>
        </w:rPr>
        <w:t>成功表示发给server成功，但是否执行完全，在常规检测端口切换</w:t>
      </w:r>
      <w:r w:rsidR="00A53078">
        <w:rPr>
          <w:rFonts w:hint="eastAsia"/>
        </w:rPr>
        <w:t>状态</w:t>
      </w:r>
      <w:r>
        <w:rPr>
          <w:rFonts w:hint="eastAsia"/>
        </w:rPr>
        <w:t>时更新；</w:t>
      </w:r>
    </w:p>
    <w:p w:rsidR="00FD0C12" w:rsidRDefault="00FD0C12" w:rsidP="00FD0C12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5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FD0C12" w:rsidRDefault="00FD0C12" w:rsidP="00FD0C12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FD0C12" w:rsidRDefault="00FD0C12" w:rsidP="00FD0C12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FD0C12" w:rsidRDefault="00FD0C12" w:rsidP="00FD0C12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FD0C12" w:rsidRDefault="00FD0C12" w:rsidP="00FD0C12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FD0C12" w:rsidRDefault="00FD0C12" w:rsidP="00FD0C12">
      <w:pPr>
        <w:pStyle w:val="a6"/>
      </w:pPr>
      <w:r>
        <w:rPr>
          <w:rFonts w:hint="eastAsia"/>
        </w:rPr>
        <w:t>}</w:t>
      </w:r>
    </w:p>
    <w:p w:rsidR="002513B6" w:rsidRPr="00000D5B" w:rsidRDefault="002513B6" w:rsidP="002513B6">
      <w:pPr>
        <w:pStyle w:val="a6"/>
      </w:pPr>
    </w:p>
    <w:p w:rsidR="002513B6" w:rsidRDefault="002513B6" w:rsidP="002513B6">
      <w:pPr>
        <w:pStyle w:val="a6"/>
      </w:pPr>
    </w:p>
    <w:p w:rsidR="002513B6" w:rsidRDefault="002513B6" w:rsidP="002513B6">
      <w:pPr>
        <w:pStyle w:val="50"/>
      </w:pPr>
      <w:r>
        <w:rPr>
          <w:rFonts w:hint="eastAsia"/>
        </w:rPr>
        <w:t>多切</w:t>
      </w:r>
    </w:p>
    <w:p w:rsidR="002513B6" w:rsidRDefault="002513B6" w:rsidP="002513B6">
      <w:pPr>
        <w:pStyle w:val="6"/>
      </w:pPr>
      <w:r>
        <w:rPr>
          <w:rFonts w:hint="eastAsia"/>
        </w:rPr>
        <w:t>界面</w:t>
      </w:r>
    </w:p>
    <w:p w:rsidR="002513B6" w:rsidRDefault="00ED20E6" w:rsidP="002513B6">
      <w:pPr>
        <w:pStyle w:val="a6"/>
      </w:pPr>
      <w:r>
        <w:rPr>
          <w:noProof/>
        </w:rPr>
        <w:pict>
          <v:shape id="_x0000_s23816" type="#_x0000_t202" style="position:absolute;left:0;text-align:left;margin-left:19.6pt;margin-top:3.1pt;width:356.65pt;height:30.25pt;z-index:251740160" filled="f" stroked="f">
            <v:textbox style="mso-next-textbox:#_x0000_s23816">
              <w:txbxContent>
                <w:p w:rsidR="0050730E" w:rsidRPr="00544F63" w:rsidRDefault="0050730E" w:rsidP="002513B6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3787" editas="canvas" style="width:440pt;height:281.25pt;mso-position-horizontal-relative:char;mso-position-vertical-relative:line" coordorigin="1869,8357" coordsize="8800,5625">
            <o:lock v:ext="edit" aspectratio="t"/>
            <v:shape id="_x0000_s23788" type="#_x0000_t75" style="position:absolute;left:1869;top:8357;width:8800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3789" style="position:absolute;left:1869;top:9404;width:1338;height:4578" fillcolor="gray [1629]" strokecolor="gray [1629]"/>
            <v:rect id="_x0000_s23790" style="position:absolute;left:1869;top:8357;width:8800;height:464" fillcolor="black [3213]"/>
            <v:shape id="_x0000_s23791" type="#_x0000_t202" style="position:absolute;left:1869;top:9407;width:1475;height:544" fillcolor="#f2f2f2 [3052]" stroked="f">
              <v:textbox style="mso-next-textbox:#_x0000_s23791">
                <w:txbxContent>
                  <w:p w:rsidR="0050730E" w:rsidRPr="00227139" w:rsidRDefault="0050730E" w:rsidP="002513B6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Switch</w:t>
                    </w:r>
                  </w:p>
                </w:txbxContent>
              </v:textbox>
            </v:shape>
            <v:shape id="_x0000_s23792" type="#_x0000_t202" style="position:absolute;left:3351;top:8933;width:665;height:476" fillcolor="white [3212]" strokecolor="#bfbfbf [2412]">
              <v:textbox style="mso-next-textbox:#_x0000_s23792">
                <w:txbxContent>
                  <w:p w:rsidR="0050730E" w:rsidRPr="00BF5A82" w:rsidRDefault="0050730E" w:rsidP="002513B6">
                    <w:pPr>
                      <w:rPr>
                        <w:b/>
                        <w:color w:val="0070C0"/>
                      </w:rPr>
                    </w:pPr>
                    <w:r w:rsidRPr="00BF5A82">
                      <w:rPr>
                        <w:rFonts w:hint="eastAsia"/>
                        <w:b/>
                        <w:color w:val="0070C0"/>
                      </w:rPr>
                      <w:t xml:space="preserve">V/A </w:t>
                    </w:r>
                  </w:p>
                </w:txbxContent>
              </v:textbox>
            </v:shape>
            <v:shape id="_x0000_s23793" type="#_x0000_t5" style="position:absolute;left:3029;top:9052;width:223;height:155;rotation:270" fillcolor="gray [1629]"/>
            <v:shape id="_x0000_s23794" type="#_x0000_t202" style="position:absolute;left:4260;top:9231;width:867;height:1056" filled="f" fillcolor="white [3212]" stroked="f" strokecolor="#bfbfbf [2412]">
              <v:textbox style="mso-next-textbox:#_x0000_s23794">
                <w:txbxContent>
                  <w:p w:rsidR="0050730E" w:rsidRDefault="0050730E" w:rsidP="002513B6">
                    <w:r>
                      <w:rPr>
                        <w:rFonts w:hint="eastAsia"/>
                      </w:rPr>
                      <w:t>Audio</w:t>
                    </w:r>
                  </w:p>
                  <w:p w:rsidR="0050730E" w:rsidRDefault="0050730E" w:rsidP="002513B6">
                    <w:r>
                      <w:rPr>
                        <w:rFonts w:hint="eastAsia"/>
                      </w:rPr>
                      <w:t>2x2</w:t>
                    </w:r>
                  </w:p>
                </w:txbxContent>
              </v:textbox>
            </v:shape>
            <v:shape id="_x0000_s23795" type="#_x0000_t202" style="position:absolute;left:3976;top:10352;width:1257;height:1768" fillcolor="white [3212]" strokecolor="#bfbfbf [2412]">
              <v:textbox style="mso-next-textbox:#_x0000_s23795">
                <w:txbxContent>
                  <w:p w:rsidR="0050730E" w:rsidRDefault="0050730E" w:rsidP="002513B6">
                    <w:r>
                      <w:rPr>
                        <w:rFonts w:hint="eastAsia"/>
                      </w:rPr>
                      <w:t xml:space="preserve">  Input </w:t>
                    </w:r>
                  </w:p>
                  <w:p w:rsidR="0050730E" w:rsidRPr="00362432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0000" w:themeColor="text1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CLOST </w:t>
                    </w:r>
                  </w:p>
                  <w:p w:rsidR="0050730E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0F5B8C">
                      <w:rPr>
                        <w:rFonts w:hint="eastAsia"/>
                        <w:sz w:val="13"/>
                        <w:szCs w:val="13"/>
                      </w:rPr>
                      <w:t xml:space="preserve">A1 </w:t>
                    </w:r>
                    <w:r>
                      <w:rPr>
                        <w:sz w:val="13"/>
                        <w:szCs w:val="13"/>
                      </w:rPr>
                      <w:t>–</w:t>
                    </w:r>
                    <w:r w:rsidRPr="000F5B8C">
                      <w:rPr>
                        <w:rFonts w:hint="eastAsia"/>
                        <w:sz w:val="13"/>
                        <w:szCs w:val="13"/>
                      </w:rPr>
                      <w:t xml:space="preserve"> TUHD</w:t>
                    </w:r>
                  </w:p>
                  <w:p w:rsidR="0050730E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A2 - TUHD</w:t>
                    </w:r>
                  </w:p>
                  <w:p w:rsidR="0050730E" w:rsidRPr="00362432" w:rsidRDefault="0050730E" w:rsidP="002513B6"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</w:p>
                </w:txbxContent>
              </v:textbox>
            </v:shape>
            <v:shape id="_x0000_s23796" type="#_x0000_t202" style="position:absolute;left:5233;top:9088;width:1389;height:1264;v-text-anchor:bottom" strokecolor="#bfbfbf [2412]">
              <v:textbox style="layout-flow:vertical-ideographic;mso-next-textbox:#_x0000_s23796">
                <w:txbxContent>
                  <w:p w:rsidR="0050730E" w:rsidRPr="000C1DEC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2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 xml:space="preserve">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Pr="000C1DEC" w:rsidRDefault="0050730E" w:rsidP="002513B6">
                    <w:pPr>
                      <w:ind w:firstLineChars="200" w:firstLine="260"/>
                      <w:rPr>
                        <w:sz w:val="13"/>
                        <w:szCs w:val="13"/>
                      </w:rPr>
                    </w:pP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B1 -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A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Default="0050730E" w:rsidP="002513B6">
                    <w:r>
                      <w:rPr>
                        <w:rFonts w:hint="eastAsia"/>
                      </w:rPr>
                      <w:t xml:space="preserve">  Output</w:t>
                    </w:r>
                  </w:p>
                </w:txbxContent>
              </v:textbox>
            </v:shape>
            <v:shape id="_x0000_s23797" type="#_x0000_t202" style="position:absolute;left:5093;top:10223;width:1000;height:401" filled="f" stroked="f" strokecolor="#bfbfbf [2412]">
              <v:textbox style="mso-next-textbox:#_x0000_s23797">
                <w:txbxContent>
                  <w:p w:rsidR="0050730E" w:rsidRPr="000C1DEC" w:rsidRDefault="0050730E" w:rsidP="002513B6">
                    <w:pPr>
                      <w:rPr>
                        <w:rStyle w:val="af4"/>
                        <w:b w:val="0"/>
                        <w:i w:val="0"/>
                        <w:sz w:val="13"/>
                        <w:szCs w:val="13"/>
                      </w:rPr>
                    </w:pPr>
                    <w:r>
                      <w:rPr>
                        <w:rStyle w:val="af4"/>
                        <w:rFonts w:hint="eastAsia"/>
                        <w:b w:val="0"/>
                        <w:i w:val="0"/>
                        <w:sz w:val="13"/>
                        <w:szCs w:val="13"/>
                      </w:rPr>
                      <w:t xml:space="preserve">All  </w:t>
                    </w:r>
                    <w:r w:rsidRPr="00FD1C4C">
                      <w:rPr>
                        <w:rStyle w:val="af4"/>
                        <w:rFonts w:ascii="宋体" w:hAnsi="宋体" w:hint="eastAsia"/>
                        <w:i w:val="0"/>
                        <w:sz w:val="13"/>
                        <w:szCs w:val="13"/>
                      </w:rPr>
                      <w:t>√</w:t>
                    </w:r>
                  </w:p>
                </w:txbxContent>
              </v:textbox>
            </v:shape>
            <v:shape id="_x0000_s23798" type="#_x0000_t120" style="position:absolute;left:5825;top:10915;width:185;height:177" fillcolor="#eeece1 [3214]" strokecolor="#bfbfbf [2412]"/>
            <v:shape id="_x0000_s23799" type="#_x0000_t120" style="position:absolute;left:6250;top:10915;width:185;height:177" fillcolor="#eeece1 [3214]" strokecolor="#bfbfbf [2412]"/>
            <v:shape id="_x0000_s23800" type="#_x0000_t120" style="position:absolute;left:5825;top:11296;width:185;height:177" fillcolor="#eeece1 [3214]" strokecolor="#bfbfbf [2412]"/>
            <v:shape id="_x0000_s23801" type="#_x0000_t120" style="position:absolute;left:5825;top:11676;width:185;height:177" fillcolor="#eeece1 [3214]" strokecolor="#bfbfbf [2412]"/>
            <v:shape id="_x0000_s23802" type="#_x0000_t120" style="position:absolute;left:6250;top:11297;width:185;height:177" fillcolor="#eeece1 [3214]" strokecolor="#bfbfbf [2412]"/>
            <v:shape id="_x0000_s23803" type="#_x0000_t120" style="position:absolute;left:6250;top:11677;width:185;height:177" fillcolor="#eeece1 [3214]" strokecolor="#bfbfbf [2412]"/>
            <v:shape id="_x0000_s23804" type="#_x0000_t202" style="position:absolute;left:1869;top:9952;width:1411;height:544" filled="f" stroked="f" strokecolor="black [3213]">
              <v:textbox style="mso-next-textbox:#_x0000_s23804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rect id="_x0000_s23805" alt="" style="position:absolute;left:5528;top:10413;width:143;height:143" filled="f" fillcolor="#1f497d [3215]" strokecolor="gray [1629]"/>
            <v:rect id="_x0000_s23806" style="position:absolute;left:5851;top:10413;width:143;height:143" fillcolor="white [3212]" strokecolor="gray [1629]">
              <v:fill r:id="rId11" o:title="20%" type="pattern"/>
            </v:rect>
            <v:rect id="_x0000_s23807" style="position:absolute;left:6250;top:10413;width:143;height:143" fillcolor="white [3212]" strokecolor="gray [1629]">
              <v:fill r:id="rId11" o:title="20%" type="pattern"/>
            </v:rect>
            <v:shape id="_x0000_s23808" type="#_x0000_t75" style="position:absolute;left:8579;top:8771;width:2090;height:5211">
              <v:imagedata r:id="rId10" o:title=""/>
            </v:shape>
            <v:shape id="_x0000_s23809" type="#_x0000_t120" style="position:absolute;left:5426;top:10916;width:185;height:177" fillcolor="white [3212]" strokecolor="#bfbfbf [2412]"/>
            <v:shape id="_x0000_s23810" type="#_x0000_t120" style="position:absolute;left:5426;top:11297;width:185;height:177" fillcolor="white [3212]" strokecolor="#bfbfbf [2412]"/>
            <v:shape id="_x0000_s23811" type="#_x0000_t120" style="position:absolute;left:5426;top:11677;width:185;height:177" fillcolor="white [3212]" strokecolor="#bfbfbf [2412]"/>
            <v:shape id="_x0000_s23812" type="#_x0000_t202" style="position:absolute;left:1869;top:10496;width:1411;height:544" filled="f" stroked="f" strokecolor="black [3213]">
              <v:textbox style="mso-next-textbox:#_x0000_s23812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23813" type="#_x0000_t202" style="position:absolute;left:1869;top:11040;width:1411;height:544" filled="f" stroked="f" strokecolor="black [3213]">
              <v:textbox style="mso-next-textbox:#_x0000_s23813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About</w:t>
                    </w:r>
                  </w:p>
                </w:txbxContent>
              </v:textbox>
            </v:shape>
            <v:shape id="_x0000_s23814" type="#_x0000_t62" style="position:absolute;left:7370;top:9245;width:1265;height:978" adj="-16187,26879">
              <v:textbox style="mso-next-textbox:#_x0000_s23814">
                <w:txbxContent>
                  <w:p w:rsidR="0050730E" w:rsidRPr="00E54D8A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多切模式输出端口多选框</w:t>
                    </w:r>
                  </w:p>
                </w:txbxContent>
              </v:textbox>
            </v:shape>
            <v:shape id="_x0000_s23815" type="#_x0000_t62" style="position:absolute;left:4470;top:12702;width:1265;height:978" adj="17365,-18618">
              <v:textbox style="mso-next-textbox:#_x0000_s23815">
                <w:txbxContent>
                  <w:p w:rsidR="0050730E" w:rsidRPr="00E54D8A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多切模式输入端口单选框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513B6" w:rsidRPr="00B20FC4" w:rsidRDefault="002513B6" w:rsidP="002513B6">
      <w:pPr>
        <w:pStyle w:val="af5"/>
        <w:jc w:val="center"/>
        <w:rPr>
          <w:b/>
          <w:sz w:val="13"/>
          <w:szCs w:val="13"/>
        </w:rPr>
      </w:pPr>
      <w:r w:rsidRPr="00B20FC4">
        <w:rPr>
          <w:rFonts w:hint="eastAsia"/>
          <w:b/>
          <w:sz w:val="13"/>
          <w:szCs w:val="13"/>
        </w:rPr>
        <w:t>图</w:t>
      </w:r>
      <w:r w:rsidRPr="00B20FC4">
        <w:rPr>
          <w:rFonts w:hint="eastAsia"/>
          <w:b/>
          <w:sz w:val="13"/>
          <w:szCs w:val="13"/>
        </w:rPr>
        <w:t xml:space="preserve"> </w:t>
      </w:r>
      <w:r w:rsidR="00ED20E6" w:rsidRPr="00B20FC4">
        <w:rPr>
          <w:b/>
          <w:sz w:val="13"/>
          <w:szCs w:val="13"/>
        </w:rPr>
        <w:fldChar w:fldCharType="begin"/>
      </w:r>
      <w:r w:rsidRPr="00B20FC4">
        <w:rPr>
          <w:b/>
          <w:sz w:val="13"/>
          <w:szCs w:val="13"/>
        </w:rPr>
        <w:instrText xml:space="preserve"> </w:instrText>
      </w:r>
      <w:r w:rsidRPr="00B20FC4">
        <w:rPr>
          <w:rFonts w:hint="eastAsia"/>
          <w:b/>
          <w:sz w:val="13"/>
          <w:szCs w:val="13"/>
        </w:rPr>
        <w:instrText xml:space="preserve">SEQ </w:instrText>
      </w:r>
      <w:r w:rsidRPr="00B20FC4">
        <w:rPr>
          <w:rFonts w:hint="eastAsia"/>
          <w:b/>
          <w:sz w:val="13"/>
          <w:szCs w:val="13"/>
        </w:rPr>
        <w:instrText>图</w:instrText>
      </w:r>
      <w:r w:rsidRPr="00B20FC4">
        <w:rPr>
          <w:rFonts w:hint="eastAsia"/>
          <w:b/>
          <w:sz w:val="13"/>
          <w:szCs w:val="13"/>
        </w:rPr>
        <w:instrText xml:space="preserve"> \* ARABIC</w:instrText>
      </w:r>
      <w:r w:rsidRPr="00B20FC4">
        <w:rPr>
          <w:b/>
          <w:sz w:val="13"/>
          <w:szCs w:val="13"/>
        </w:rPr>
        <w:instrText xml:space="preserve"> </w:instrText>
      </w:r>
      <w:r w:rsidR="00ED20E6" w:rsidRPr="00B20FC4">
        <w:rPr>
          <w:b/>
          <w:sz w:val="13"/>
          <w:szCs w:val="13"/>
        </w:rPr>
        <w:fldChar w:fldCharType="separate"/>
      </w:r>
      <w:r>
        <w:rPr>
          <w:b/>
          <w:noProof/>
          <w:sz w:val="13"/>
          <w:szCs w:val="13"/>
        </w:rPr>
        <w:t>11</w:t>
      </w:r>
      <w:r w:rsidR="00ED20E6" w:rsidRPr="00B20FC4">
        <w:rPr>
          <w:b/>
          <w:sz w:val="13"/>
          <w:szCs w:val="13"/>
        </w:rPr>
        <w:fldChar w:fldCharType="end"/>
      </w:r>
      <w:r>
        <w:rPr>
          <w:rFonts w:hint="eastAsia"/>
          <w:b/>
          <w:sz w:val="13"/>
          <w:szCs w:val="13"/>
        </w:rPr>
        <w:t>：音</w:t>
      </w:r>
      <w:r w:rsidRPr="00B20FC4">
        <w:rPr>
          <w:rFonts w:hint="eastAsia"/>
          <w:b/>
          <w:sz w:val="13"/>
          <w:szCs w:val="13"/>
        </w:rPr>
        <w:t>频切换界面</w:t>
      </w:r>
      <w:r w:rsidRPr="00B20FC4">
        <w:rPr>
          <w:rFonts w:hint="eastAsia"/>
          <w:b/>
          <w:sz w:val="13"/>
          <w:szCs w:val="13"/>
        </w:rPr>
        <w:t>-</w:t>
      </w:r>
      <w:r w:rsidRPr="00B20FC4">
        <w:rPr>
          <w:rFonts w:hint="eastAsia"/>
          <w:b/>
          <w:sz w:val="13"/>
          <w:szCs w:val="13"/>
        </w:rPr>
        <w:t>多切（草图）</w:t>
      </w:r>
    </w:p>
    <w:p w:rsidR="002513B6" w:rsidRPr="002513B6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操作步骤</w:t>
      </w:r>
    </w:p>
    <w:p w:rsidR="007E4CA0" w:rsidRDefault="007E4CA0" w:rsidP="007E4CA0">
      <w:pPr>
        <w:pStyle w:val="a6"/>
        <w:numPr>
          <w:ilvl w:val="0"/>
          <w:numId w:val="47"/>
        </w:numPr>
        <w:ind w:firstLineChars="0"/>
      </w:pPr>
      <w:r>
        <w:rPr>
          <w:rFonts w:hint="eastAsia"/>
        </w:rPr>
        <w:t>如果当前处于单切模式下，即“ALL”的选择标记没有被勾选，单击“ALL”左边的选择框，进入多切模式；多切的“输出多选框”和“输入单选框”显示，“单切选择点阵”中所有选择点变为不可选择（灰色底）；所有“输出多选择框”都显示有勾选，表示选择所有输出端口；所有“输入单选框”中均无勾选；界面见“</w:t>
      </w:r>
      <w:hyperlink w:anchor="_音频切换界面_-_多切" w:history="1">
        <w:r>
          <w:rPr>
            <w:rStyle w:val="ac"/>
            <w:rFonts w:hint="eastAsia"/>
          </w:rPr>
          <w:t>音</w:t>
        </w:r>
        <w:r w:rsidRPr="008A65FB">
          <w:rPr>
            <w:rStyle w:val="ac"/>
            <w:rFonts w:hint="eastAsia"/>
          </w:rPr>
          <w:t>频切换界面-</w:t>
        </w:r>
        <w:r>
          <w:rPr>
            <w:rStyle w:val="ac"/>
            <w:rFonts w:hint="eastAsia"/>
          </w:rPr>
          <w:t>多</w:t>
        </w:r>
        <w:r w:rsidRPr="008A65FB">
          <w:rPr>
            <w:rStyle w:val="ac"/>
            <w:rFonts w:hint="eastAsia"/>
          </w:rPr>
          <w:t>切</w:t>
        </w:r>
      </w:hyperlink>
      <w:r>
        <w:rPr>
          <w:rFonts w:hint="eastAsia"/>
        </w:rPr>
        <w:t>”；</w:t>
      </w:r>
    </w:p>
    <w:p w:rsidR="007E4CA0" w:rsidRPr="006B6C23" w:rsidRDefault="007E4CA0" w:rsidP="007E4CA0">
      <w:pPr>
        <w:pStyle w:val="a6"/>
        <w:numPr>
          <w:ilvl w:val="0"/>
          <w:numId w:val="47"/>
        </w:numPr>
        <w:ind w:firstLineChars="0"/>
      </w:pPr>
      <w:r>
        <w:rPr>
          <w:rFonts w:hint="eastAsia"/>
        </w:rPr>
        <w:t>选择多切操作的输出端口，如果需要输出端口参与切换，勾选输出端口前的“输出多选择框”（即打勾）</w:t>
      </w:r>
      <w:r w:rsidRPr="006B6C23">
        <w:rPr>
          <w:rFonts w:hint="eastAsia"/>
        </w:rPr>
        <w:t>；</w:t>
      </w:r>
      <w:r>
        <w:rPr>
          <w:rFonts w:hint="eastAsia"/>
        </w:rPr>
        <w:t>如果当前输出端口已被选择，但不需要输出端口参与切换，再次单击输出端口前的“输出多选择框”，取消勾选（即不打勾）；</w:t>
      </w:r>
    </w:p>
    <w:p w:rsidR="007E4CA0" w:rsidRDefault="007E4CA0" w:rsidP="007E4CA0">
      <w:pPr>
        <w:pStyle w:val="a6"/>
        <w:numPr>
          <w:ilvl w:val="0"/>
          <w:numId w:val="47"/>
        </w:numPr>
        <w:ind w:firstLineChars="0"/>
      </w:pPr>
      <w:r>
        <w:rPr>
          <w:rFonts w:hint="eastAsia"/>
        </w:rPr>
        <w:t>在勾选输出端口后，“单点选择点阵”需要全部变为不可选状态，即全部变为灰色；并且“输入单选框”也全部变为未选择，即没有选择任何输入；</w:t>
      </w:r>
    </w:p>
    <w:p w:rsidR="007E4CA0" w:rsidRDefault="007E4CA0" w:rsidP="007E4CA0">
      <w:pPr>
        <w:pStyle w:val="a6"/>
        <w:numPr>
          <w:ilvl w:val="0"/>
          <w:numId w:val="47"/>
        </w:numPr>
        <w:ind w:firstLineChars="0"/>
      </w:pPr>
      <w:r>
        <w:rPr>
          <w:rFonts w:hint="eastAsia"/>
        </w:rPr>
        <w:t>在选定输出端口后，单击输入端口的“输入单选框”选择输入端口，立刻执行切换操作，对应的输入单选框变为有勾选；输入端口对应的行，切换的输出端口交叉点，由灰色变为绿色，表示执行了切换操作；</w:t>
      </w:r>
    </w:p>
    <w:p w:rsidR="007E4CA0" w:rsidRDefault="007E4CA0" w:rsidP="007E4CA0">
      <w:pPr>
        <w:pStyle w:val="a6"/>
        <w:numPr>
          <w:ilvl w:val="0"/>
          <w:numId w:val="47"/>
        </w:numPr>
        <w:ind w:firstLineChars="0"/>
      </w:pPr>
      <w:r>
        <w:rPr>
          <w:rFonts w:hint="eastAsia"/>
        </w:rPr>
        <w:lastRenderedPageBreak/>
        <w:t>在没有选择新的输出端口的情况下，即多选输出端口状态不变，单击不同的输入端口，立刻执行多切操作，原有输入行的切换绿点全部变为灰色，当前选择切换的输入行对应更新交叉点状态；并且原有输入单选框中的勾消失，当前选择的输入单选框中的勾出现；</w:t>
      </w:r>
    </w:p>
    <w:p w:rsidR="007E4CA0" w:rsidRDefault="007E4CA0" w:rsidP="007E4CA0">
      <w:pPr>
        <w:pStyle w:val="a6"/>
        <w:numPr>
          <w:ilvl w:val="0"/>
          <w:numId w:val="47"/>
        </w:numPr>
        <w:ind w:firstLineChars="0"/>
      </w:pPr>
      <w:r>
        <w:rPr>
          <w:rFonts w:hint="eastAsia"/>
        </w:rPr>
        <w:t>使用“输入端口列表栏”的上下浏览按钮，可以上下移动输入端口的状态，界面实时更新显示对应切换关系；</w:t>
      </w:r>
    </w:p>
    <w:p w:rsidR="007E4CA0" w:rsidRDefault="007E4CA0" w:rsidP="007E4CA0">
      <w:pPr>
        <w:pStyle w:val="a6"/>
        <w:numPr>
          <w:ilvl w:val="0"/>
          <w:numId w:val="47"/>
        </w:numPr>
        <w:ind w:firstLineChars="0"/>
      </w:pPr>
      <w:r>
        <w:rPr>
          <w:rFonts w:hint="eastAsia"/>
        </w:rPr>
        <w:t>使用“输出端口列表栏”的左右浏览按钮，可以左右移动输出端口的状态，界面实时更新显示对应切换关系；</w:t>
      </w:r>
    </w:p>
    <w:p w:rsidR="007E4CA0" w:rsidRDefault="007E4CA0" w:rsidP="007E4CA0">
      <w:pPr>
        <w:pStyle w:val="a6"/>
      </w:pPr>
    </w:p>
    <w:p w:rsidR="007E4CA0" w:rsidRDefault="007E4CA0" w:rsidP="007E4CA0">
      <w:pPr>
        <w:pStyle w:val="a6"/>
      </w:pPr>
      <w:r>
        <w:rPr>
          <w:rFonts w:hint="eastAsia"/>
        </w:rPr>
        <w:t>注：操作过程同“</w:t>
      </w:r>
      <w:hyperlink w:anchor="_多切操作" w:history="1">
        <w:r w:rsidRPr="00E0083A">
          <w:rPr>
            <w:rStyle w:val="ac"/>
            <w:rFonts w:hint="eastAsia"/>
          </w:rPr>
          <w:t>视频的多切操作</w:t>
        </w:r>
      </w:hyperlink>
      <w:r>
        <w:rPr>
          <w:rFonts w:hint="eastAsia"/>
        </w:rPr>
        <w:t>”；</w:t>
      </w:r>
    </w:p>
    <w:p w:rsidR="002513B6" w:rsidRPr="007E4CA0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IE与CGI协作过程</w:t>
      </w:r>
    </w:p>
    <w:p w:rsidR="00000D5B" w:rsidRDefault="00AD0783" w:rsidP="00000D5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6</w:t>
      </w:r>
      <w:r w:rsidRPr="00B7291A">
        <w:rPr>
          <w:rFonts w:hint="eastAsia"/>
          <w:highlight w:val="yellow"/>
        </w:rPr>
        <w:t>_IE]</w:t>
      </w:r>
      <w:r w:rsidR="00000D5B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000D5B">
        <w:rPr>
          <w:rFonts w:hint="eastAsia"/>
        </w:rPr>
        <w:t>lig_switch_audio.cgi?update=</w:t>
      </w:r>
    </w:p>
    <w:p w:rsidR="00000D5B" w:rsidRDefault="00000D5B" w:rsidP="00000D5B">
      <w:pPr>
        <w:pStyle w:val="a6"/>
      </w:pPr>
      <w:r w:rsidRPr="00CB6775">
        <w:t>{"name":"swit</w:t>
      </w:r>
      <w:r>
        <w:t>ch","date":{"routing":{"type":"</w:t>
      </w:r>
      <w:r>
        <w:rPr>
          <w:rFonts w:hint="eastAsia"/>
        </w:rPr>
        <w:t>a</w:t>
      </w:r>
      <w:r w:rsidRPr="00CB6775">
        <w:t>","out":</w:t>
      </w:r>
      <w:r>
        <w:rPr>
          <w:rFonts w:hint="eastAsia"/>
        </w:rPr>
        <w:t>[</w:t>
      </w:r>
      <w:r w:rsidRPr="00CB6775">
        <w:t>1</w:t>
      </w:r>
      <w:r>
        <w:rPr>
          <w:rFonts w:hint="eastAsia"/>
        </w:rPr>
        <w:t>,5,6]</w:t>
      </w:r>
      <w:r w:rsidRPr="00CB6775">
        <w:t>,"in":3}}}</w:t>
      </w:r>
    </w:p>
    <w:p w:rsidR="00000D5B" w:rsidRDefault="00000D5B" w:rsidP="00000D5B">
      <w:pPr>
        <w:pStyle w:val="a6"/>
      </w:pPr>
    </w:p>
    <w:p w:rsidR="00000D5B" w:rsidRDefault="00AD0783" w:rsidP="00000D5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6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CGI_OK</w:t>
      </w:r>
      <w:r w:rsidRPr="00B7291A">
        <w:rPr>
          <w:rFonts w:hint="eastAsia"/>
          <w:highlight w:val="yellow"/>
        </w:rPr>
        <w:t>]</w:t>
      </w:r>
      <w:r w:rsidR="00000D5B">
        <w:rPr>
          <w:rFonts w:hint="eastAsia"/>
        </w:rPr>
        <w:t>：</w:t>
      </w:r>
    </w:p>
    <w:p w:rsidR="00000D5B" w:rsidRDefault="00000D5B" w:rsidP="00000D5B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000D5B" w:rsidRDefault="00000D5B" w:rsidP="00000D5B">
      <w:pPr>
        <w:pStyle w:val="a6"/>
      </w:pPr>
      <w:r>
        <w:rPr>
          <w:rFonts w:hint="eastAsia"/>
        </w:rPr>
        <w:t xml:space="preserve">  </w:t>
      </w:r>
      <w:r>
        <w:t>"date":{"routing":{"type":"</w:t>
      </w:r>
      <w:r>
        <w:rPr>
          <w:rFonts w:hint="eastAsia"/>
        </w:rPr>
        <w:t>a</w:t>
      </w:r>
      <w:r w:rsidRPr="00CB6775">
        <w:t>","out":</w:t>
      </w:r>
      <w:r>
        <w:rPr>
          <w:rFonts w:hint="eastAsia"/>
        </w:rPr>
        <w:t>[</w:t>
      </w:r>
      <w:r w:rsidRPr="00CB6775">
        <w:t>1</w:t>
      </w:r>
      <w:r>
        <w:rPr>
          <w:rFonts w:hint="eastAsia"/>
        </w:rPr>
        <w:t>,5,6]</w:t>
      </w:r>
      <w:r w:rsidRPr="00CB6775">
        <w:t>,"in":3}}</w:t>
      </w:r>
      <w:r>
        <w:rPr>
          <w:rFonts w:hint="eastAsia"/>
        </w:rPr>
        <w:t>}</w:t>
      </w:r>
    </w:p>
    <w:p w:rsidR="00000D5B" w:rsidRDefault="00000D5B" w:rsidP="00000D5B">
      <w:pPr>
        <w:pStyle w:val="a6"/>
      </w:pPr>
      <w:r>
        <w:rPr>
          <w:rFonts w:hint="eastAsia"/>
        </w:rPr>
        <w:t>成功表示发给server成功，但是否执行完全，在常规检测端口切换时更新；</w:t>
      </w:r>
    </w:p>
    <w:p w:rsidR="00AD0783" w:rsidRDefault="00AD0783" w:rsidP="00AD0783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6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AD0783" w:rsidRDefault="00AD0783" w:rsidP="00AD0783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AD0783" w:rsidRDefault="00AD0783" w:rsidP="00AD0783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routing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AD0783" w:rsidRDefault="00AD0783" w:rsidP="00AD0783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AD0783" w:rsidRDefault="00AD0783" w:rsidP="00AD0783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AD0783" w:rsidRDefault="00AD0783" w:rsidP="00AD0783">
      <w:pPr>
        <w:pStyle w:val="a6"/>
      </w:pPr>
      <w:r>
        <w:rPr>
          <w:rFonts w:hint="eastAsia"/>
        </w:rPr>
        <w:t>}</w:t>
      </w:r>
    </w:p>
    <w:p w:rsidR="002513B6" w:rsidRPr="00000D5B" w:rsidRDefault="002513B6" w:rsidP="002513B6">
      <w:pPr>
        <w:pStyle w:val="a6"/>
      </w:pPr>
    </w:p>
    <w:p w:rsidR="002513B6" w:rsidRDefault="002513B6" w:rsidP="002513B6">
      <w:pPr>
        <w:pStyle w:val="50"/>
      </w:pPr>
      <w:r>
        <w:rPr>
          <w:rFonts w:hint="eastAsia"/>
        </w:rPr>
        <w:t>音频输入端口配置</w:t>
      </w:r>
    </w:p>
    <w:p w:rsidR="002513B6" w:rsidRDefault="002513B6" w:rsidP="002513B6">
      <w:pPr>
        <w:pStyle w:val="6"/>
      </w:pPr>
      <w:r>
        <w:rPr>
          <w:rFonts w:hint="eastAsia"/>
        </w:rPr>
        <w:t>界面</w:t>
      </w:r>
    </w:p>
    <w:p w:rsidR="002513B6" w:rsidRDefault="00ED20E6" w:rsidP="002513B6">
      <w:pPr>
        <w:pStyle w:val="a6"/>
      </w:pPr>
      <w:r>
        <w:rPr>
          <w:noProof/>
        </w:rPr>
        <w:lastRenderedPageBreak/>
        <w:pict>
          <v:shape id="_x0000_s23836" type="#_x0000_t202" style="position:absolute;left:0;text-align:left;margin-left:19.6pt;margin-top:3.1pt;width:356.65pt;height:30.25pt;z-index:251742208" filled="f" stroked="f">
            <v:textbox style="mso-next-textbox:#_x0000_s23836">
              <w:txbxContent>
                <w:p w:rsidR="0050730E" w:rsidRPr="00544F63" w:rsidRDefault="0050730E" w:rsidP="002513B6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3817" editas="canvas" style="width:440pt;height:281.25pt;mso-position-horizontal-relative:char;mso-position-vertical-relative:line" coordorigin="1869,8357" coordsize="8800,5625">
            <o:lock v:ext="edit" aspectratio="t"/>
            <v:shape id="_x0000_s23818" type="#_x0000_t75" style="position:absolute;left:1869;top:8357;width:8800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3819" style="position:absolute;left:1869;top:9404;width:1338;height:4578" fillcolor="gray [1629]" strokecolor="gray [1629]"/>
            <v:rect id="_x0000_s23820" style="position:absolute;left:1869;top:8357;width:8800;height:464" fillcolor="black [3213]"/>
            <v:shape id="_x0000_s23821" type="#_x0000_t202" style="position:absolute;left:1869;top:9407;width:1475;height:544" fillcolor="#f2f2f2 [3052]" stroked="f">
              <v:textbox style="mso-next-textbox:#_x0000_s23821">
                <w:txbxContent>
                  <w:p w:rsidR="0050730E" w:rsidRPr="00227139" w:rsidRDefault="0050730E" w:rsidP="002513B6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Switch</w:t>
                    </w:r>
                  </w:p>
                </w:txbxContent>
              </v:textbox>
            </v:shape>
            <v:shape id="_x0000_s23822" type="#_x0000_t202" style="position:absolute;left:3351;top:8933;width:665;height:476" fillcolor="white [3212]" strokecolor="#bfbfbf [2412]">
              <v:textbox style="mso-next-textbox:#_x0000_s23822">
                <w:txbxContent>
                  <w:p w:rsidR="0050730E" w:rsidRPr="00BF5A82" w:rsidRDefault="0050730E" w:rsidP="002513B6">
                    <w:pPr>
                      <w:rPr>
                        <w:b/>
                        <w:color w:val="0070C0"/>
                      </w:rPr>
                    </w:pPr>
                    <w:r w:rsidRPr="00BF5A82">
                      <w:rPr>
                        <w:rFonts w:hint="eastAsia"/>
                        <w:b/>
                        <w:color w:val="0070C0"/>
                      </w:rPr>
                      <w:t xml:space="preserve">V/A </w:t>
                    </w:r>
                  </w:p>
                </w:txbxContent>
              </v:textbox>
            </v:shape>
            <v:shape id="_x0000_s23823" type="#_x0000_t5" style="position:absolute;left:3029;top:9052;width:223;height:155;rotation:270" fillcolor="gray [1629]"/>
            <v:shape id="_x0000_s23824" type="#_x0000_t202" style="position:absolute;left:4260;top:9231;width:867;height:1056" filled="f" fillcolor="white [3212]" stroked="f" strokecolor="#bfbfbf [2412]">
              <v:textbox style="mso-next-textbox:#_x0000_s23824">
                <w:txbxContent>
                  <w:p w:rsidR="0050730E" w:rsidRDefault="0050730E" w:rsidP="002513B6">
                    <w:r>
                      <w:rPr>
                        <w:rFonts w:hint="eastAsia"/>
                      </w:rPr>
                      <w:t>Audio</w:t>
                    </w:r>
                  </w:p>
                  <w:p w:rsidR="0050730E" w:rsidRDefault="0050730E" w:rsidP="002513B6">
                    <w:r>
                      <w:rPr>
                        <w:rFonts w:hint="eastAsia"/>
                      </w:rPr>
                      <w:t>2x2</w:t>
                    </w:r>
                  </w:p>
                </w:txbxContent>
              </v:textbox>
            </v:shape>
            <v:shape id="_x0000_s23825" type="#_x0000_t202" style="position:absolute;left:3976;top:10352;width:1257;height:1696" fillcolor="white [3212]" strokecolor="#bfbfbf [2412]">
              <v:textbox style="mso-next-textbox:#_x0000_s23825">
                <w:txbxContent>
                  <w:p w:rsidR="0050730E" w:rsidRDefault="0050730E" w:rsidP="002513B6">
                    <w:r>
                      <w:rPr>
                        <w:rFonts w:hint="eastAsia"/>
                      </w:rPr>
                      <w:t xml:space="preserve">  Input </w:t>
                    </w:r>
                  </w:p>
                  <w:p w:rsidR="0050730E" w:rsidRPr="00362432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0000" w:themeColor="text1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CLOST </w:t>
                    </w:r>
                  </w:p>
                  <w:p w:rsidR="0050730E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6A06B2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 w:rsidRPr="006A06B2">
                      <w:rPr>
                        <w:rFonts w:hint="eastAsia"/>
                        <w:sz w:val="13"/>
                        <w:szCs w:val="13"/>
                      </w:rPr>
                      <w:t xml:space="preserve"> A1 </w:t>
                    </w:r>
                    <w:r w:rsidRPr="006A06B2">
                      <w:rPr>
                        <w:sz w:val="13"/>
                        <w:szCs w:val="13"/>
                      </w:rPr>
                      <w:t>–</w:t>
                    </w:r>
                    <w:r w:rsidRPr="006A06B2">
                      <w:rPr>
                        <w:rFonts w:hint="eastAsia"/>
                        <w:sz w:val="13"/>
                        <w:szCs w:val="13"/>
                      </w:rPr>
                      <w:t xml:space="preserve"> TUHD</w:t>
                    </w:r>
                  </w:p>
                  <w:p w:rsidR="0050730E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A2 - TUHD</w:t>
                    </w:r>
                  </w:p>
                </w:txbxContent>
              </v:textbox>
            </v:shape>
            <v:shape id="_x0000_s23826" type="#_x0000_t202" style="position:absolute;left:5233;top:9088;width:1474;height:1264;v-text-anchor:bottom" strokecolor="#bfbfbf [2412]">
              <v:textbox style="layout-flow:vertical-ideographic;mso-next-textbox:#_x0000_s23826">
                <w:txbxContent>
                  <w:p w:rsidR="0050730E" w:rsidRPr="000C1DEC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2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 xml:space="preserve">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Pr="000C1DEC" w:rsidRDefault="0050730E" w:rsidP="002513B6">
                    <w:pPr>
                      <w:ind w:firstLineChars="200" w:firstLine="260"/>
                      <w:rPr>
                        <w:sz w:val="13"/>
                        <w:szCs w:val="13"/>
                      </w:rPr>
                    </w:pP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B1 -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A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Default="0050730E" w:rsidP="002513B6">
                    <w:r>
                      <w:rPr>
                        <w:rFonts w:hint="eastAsia"/>
                      </w:rPr>
                      <w:t xml:space="preserve">  Output</w:t>
                    </w:r>
                  </w:p>
                </w:txbxContent>
              </v:textbox>
            </v:shape>
            <v:shape id="_x0000_s23827" type="#_x0000_t202" style="position:absolute;left:1869;top:9952;width:1411;height:544" filled="f" stroked="f" strokecolor="black [3213]">
              <v:textbox style="mso-next-textbox:#_x0000_s23827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shape id="_x0000_s23828" type="#_x0000_t202" style="position:absolute;left:1869;top:10496;width:1411;height:544" filled="f" stroked="f" strokecolor="black [3213]">
              <v:textbox style="mso-next-textbox:#_x0000_s23828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23829" type="#_x0000_t202" style="position:absolute;left:1869;top:11040;width:1411;height:544" filled="f" stroked="f" strokecolor="black [3213]">
              <v:textbox style="mso-next-textbox:#_x0000_s23829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About</w:t>
                    </w:r>
                  </w:p>
                </w:txbxContent>
              </v:textbox>
            </v:shape>
            <v:rect id="_x0000_s23830" style="position:absolute;left:5263;top:10382;width:3114;height:3390" strokecolor="#bfbfbf [2412]"/>
            <v:roundrect id="_x0000_s23831" style="position:absolute;left:5615;top:13346;width:572;height:258" arcsize="10923f" strokecolor="#bfbfbf [2412]">
              <v:fill color2="fill darken(118)" rotate="t" method="linear sigma" focus="100%" type="gradient"/>
            </v:roundrect>
            <v:roundrect id="_x0000_s23832" style="position:absolute;left:7428;top:13346;width:572;height:258" arcsize="10923f" strokecolor="#bfbfbf [2412]">
              <v:fill color2="fill darken(118)" rotate="t" method="linear sigma" focus="100%" type="gradient"/>
            </v:roundrect>
            <v:shape id="_x0000_s23833" type="#_x0000_t202" style="position:absolute;left:5615;top:13198;width:574;height:544" filled="f" stroked="f">
              <v:textbox style="mso-next-textbox:#_x0000_s23833">
                <w:txbxContent>
                  <w:p w:rsidR="0050730E" w:rsidRPr="006A06B2" w:rsidRDefault="0050730E" w:rsidP="002513B6">
                    <w:pPr>
                      <w:rPr>
                        <w:b/>
                        <w:sz w:val="13"/>
                        <w:szCs w:val="13"/>
                      </w:rPr>
                    </w:pPr>
                    <w:r w:rsidRPr="006A06B2">
                      <w:rPr>
                        <w:rFonts w:hint="eastAsia"/>
                        <w:b/>
                        <w:sz w:val="13"/>
                        <w:szCs w:val="13"/>
                      </w:rPr>
                      <w:t>OK</w:t>
                    </w:r>
                  </w:p>
                </w:txbxContent>
              </v:textbox>
            </v:shape>
            <v:shape id="_x0000_s23834" type="#_x0000_t202" style="position:absolute;left:7368;top:13208;width:831;height:544" filled="f" stroked="f">
              <v:textbox style="mso-next-textbox:#_x0000_s23834">
                <w:txbxContent>
                  <w:p w:rsidR="0050730E" w:rsidRPr="006A06B2" w:rsidRDefault="0050730E" w:rsidP="002513B6">
                    <w:pPr>
                      <w:rPr>
                        <w:b/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b/>
                        <w:sz w:val="13"/>
                        <w:szCs w:val="13"/>
                      </w:rPr>
                      <w:t>Cancel</w:t>
                    </w:r>
                  </w:p>
                </w:txbxContent>
              </v:textbox>
            </v:shape>
            <v:shape id="_x0000_s23835" type="#_x0000_t202" style="position:absolute;left:5239;top:10204;width:4047;height:3351" filled="f" stroked="f">
              <v:textbox style="mso-next-textbox:#_x0000_s23835">
                <w:txbxContent>
                  <w:p w:rsidR="0050730E" w:rsidRDefault="0050730E" w:rsidP="002513B6">
                    <w:pPr>
                      <w:rPr>
                        <w:i/>
                        <w:sz w:val="15"/>
                        <w:szCs w:val="15"/>
                      </w:rPr>
                    </w:pPr>
                    <w:r w:rsidRPr="00D05C01">
                      <w:rPr>
                        <w:rFonts w:hint="eastAsia"/>
                        <w:b/>
                        <w:sz w:val="15"/>
                        <w:szCs w:val="15"/>
                      </w:rPr>
                      <w:t>Input Port Information</w:t>
                    </w: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 xml:space="preserve"> - </w:t>
                    </w:r>
                    <w:r w:rsidRPr="00D05C01">
                      <w:rPr>
                        <w:rFonts w:hint="eastAsia"/>
                        <w:i/>
                        <w:sz w:val="15"/>
                        <w:szCs w:val="15"/>
                      </w:rPr>
                      <w:t>A1-TUHD</w:t>
                    </w:r>
                  </w:p>
                  <w:p w:rsidR="0050730E" w:rsidRDefault="0050730E" w:rsidP="002513B6">
                    <w:pPr>
                      <w:spacing w:line="40" w:lineRule="atLeast"/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Title: </w:t>
                    </w:r>
                    <w:r w:rsidRPr="00D05C01">
                      <w:rPr>
                        <w:rFonts w:hint="eastAsia"/>
                        <w:sz w:val="15"/>
                        <w:szCs w:val="15"/>
                        <w:highlight w:val="lightGray"/>
                      </w:rPr>
                      <w:t>A1-</w:t>
                    </w:r>
                    <w:r>
                      <w:rPr>
                        <w:rFonts w:hint="eastAsia"/>
                        <w:sz w:val="15"/>
                        <w:szCs w:val="15"/>
                        <w:highlight w:val="lightGray"/>
                      </w:rPr>
                      <w:t>ROOM1-PC1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文本框，最大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12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个字符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2513B6">
                    <w:pPr>
                      <w:spacing w:line="40" w:lineRule="atLeast"/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>Matrix Audio Source: Analog 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2513B6">
                    <w:pPr>
                      <w:spacing w:line="40" w:lineRule="atLeast"/>
                      <w:rPr>
                        <w:sz w:val="15"/>
                        <w:szCs w:val="15"/>
                      </w:rPr>
                    </w:pPr>
                    <w:r>
                      <w:rPr>
                        <w:sz w:val="15"/>
                        <w:szCs w:val="15"/>
                      </w:rPr>
                      <w:t>Volume: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(</w:t>
                    </w:r>
                    <w:r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滑动条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Pr="00D825F7" w:rsidRDefault="0050730E" w:rsidP="002513B6">
                    <w:pPr>
                      <w:spacing w:line="40" w:lineRule="atLeast"/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>Mute: un-Mute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2513B6">
                    <w:pPr>
                      <w:spacing w:line="40" w:lineRule="atLeast"/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>Analog</w:t>
                    </w:r>
                    <w:r w:rsidRPr="00D825F7">
                      <w:rPr>
                        <w:sz w:val="15"/>
                        <w:szCs w:val="15"/>
                      </w:rPr>
                      <w:t xml:space="preserve"> embedded into HDMI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:  Disabled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b/>
                        <w:i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2513B6">
                    <w:pPr>
                      <w:spacing w:line="40" w:lineRule="atLeast"/>
                      <w:rPr>
                        <w:sz w:val="15"/>
                        <w:szCs w:val="15"/>
                      </w:rPr>
                    </w:pPr>
                    <w:r w:rsidRPr="00D825F7">
                      <w:rPr>
                        <w:sz w:val="15"/>
                        <w:szCs w:val="15"/>
                      </w:rPr>
                      <w:t xml:space="preserve">HDMI 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d</w:t>
                    </w:r>
                    <w:r w:rsidRPr="00D825F7">
                      <w:rPr>
                        <w:sz w:val="15"/>
                        <w:szCs w:val="15"/>
                      </w:rPr>
                      <w:t>ecode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d to Analog: Disabled 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2513B6">
                    <w:pPr>
                      <w:spacing w:line="40" w:lineRule="atLeast"/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>ARC : Disabled 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Pr="00D825F7" w:rsidRDefault="0050730E" w:rsidP="002513B6">
                    <w:pPr>
                      <w:rPr>
                        <w:sz w:val="15"/>
                        <w:szCs w:val="15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2513B6" w:rsidRPr="00BB542C" w:rsidRDefault="002513B6" w:rsidP="002513B6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>
        <w:rPr>
          <w:b/>
          <w:noProof/>
          <w:sz w:val="13"/>
          <w:szCs w:val="13"/>
        </w:rPr>
        <w:t>12</w:t>
      </w:r>
      <w:r w:rsidR="00ED20E6" w:rsidRPr="00BB542C">
        <w:rPr>
          <w:b/>
          <w:sz w:val="13"/>
          <w:szCs w:val="13"/>
        </w:rPr>
        <w:fldChar w:fldCharType="end"/>
      </w:r>
      <w:r w:rsidRPr="00BB542C">
        <w:rPr>
          <w:rFonts w:hint="eastAsia"/>
          <w:b/>
          <w:sz w:val="13"/>
          <w:szCs w:val="13"/>
        </w:rPr>
        <w:t xml:space="preserve">: </w:t>
      </w:r>
      <w:r>
        <w:rPr>
          <w:rFonts w:hint="eastAsia"/>
          <w:b/>
          <w:sz w:val="13"/>
          <w:szCs w:val="13"/>
        </w:rPr>
        <w:t>音</w:t>
      </w:r>
      <w:r w:rsidRPr="00BB542C">
        <w:rPr>
          <w:rFonts w:hint="eastAsia"/>
          <w:b/>
          <w:sz w:val="13"/>
          <w:szCs w:val="13"/>
        </w:rPr>
        <w:t>频输入端口信息（草图）</w:t>
      </w:r>
    </w:p>
    <w:p w:rsidR="002513B6" w:rsidRPr="002513B6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操作步骤</w:t>
      </w:r>
    </w:p>
    <w:p w:rsidR="008E2927" w:rsidRDefault="008E2927" w:rsidP="008E2927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在音频“输入端口列表栏”中单击输入端口，“单切选择点阵”显示为音频“输入端口信息”栏信号的详细信息，界面见“</w:t>
      </w:r>
      <w:hyperlink w:anchor="_音频输入端口信息" w:history="1">
        <w:r>
          <w:rPr>
            <w:rStyle w:val="ac"/>
            <w:rFonts w:hint="eastAsia"/>
          </w:rPr>
          <w:t>音</w:t>
        </w:r>
        <w:r w:rsidRPr="00BB360F">
          <w:rPr>
            <w:rStyle w:val="ac"/>
            <w:rFonts w:hint="eastAsia"/>
          </w:rPr>
          <w:t>频输入端口信息</w:t>
        </w:r>
      </w:hyperlink>
      <w:r>
        <w:rPr>
          <w:rFonts w:hint="eastAsia"/>
        </w:rPr>
        <w:t>”；</w:t>
      </w:r>
    </w:p>
    <w:p w:rsidR="008E2927" w:rsidRDefault="008E2927" w:rsidP="008E2927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音频输入端口信息标题为“</w:t>
      </w:r>
      <w:r w:rsidRPr="00D05C01">
        <w:rPr>
          <w:rFonts w:hint="eastAsia"/>
          <w:b/>
          <w:sz w:val="15"/>
          <w:szCs w:val="15"/>
        </w:rPr>
        <w:t>Input Port Information</w:t>
      </w:r>
      <w:r>
        <w:rPr>
          <w:rFonts w:hint="eastAsia"/>
          <w:b/>
          <w:sz w:val="15"/>
          <w:szCs w:val="15"/>
        </w:rPr>
        <w:t xml:space="preserve"> - </w:t>
      </w:r>
      <w:r>
        <w:rPr>
          <w:rFonts w:hint="eastAsia"/>
          <w:i/>
          <w:sz w:val="15"/>
          <w:szCs w:val="15"/>
        </w:rPr>
        <w:t>矩阵背部印刷端口编号</w:t>
      </w:r>
      <w:r w:rsidRPr="00D05C01">
        <w:rPr>
          <w:rFonts w:hint="eastAsia"/>
          <w:i/>
          <w:sz w:val="15"/>
          <w:szCs w:val="15"/>
        </w:rPr>
        <w:t>-</w:t>
      </w:r>
      <w:r>
        <w:rPr>
          <w:rFonts w:hint="eastAsia"/>
          <w:i/>
          <w:sz w:val="15"/>
          <w:szCs w:val="15"/>
        </w:rPr>
        <w:t>子板名称</w:t>
      </w:r>
      <w:r>
        <w:rPr>
          <w:rFonts w:hint="eastAsia"/>
        </w:rPr>
        <w:t>”；在这个对话框中有7个参数可配置；</w:t>
      </w:r>
    </w:p>
    <w:p w:rsidR="008E2927" w:rsidRDefault="008E2927" w:rsidP="008E2927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“</w:t>
      </w:r>
      <w:r w:rsidRPr="00AC02A7">
        <w:rPr>
          <w:rFonts w:hint="eastAsia"/>
        </w:rPr>
        <w:t>Matrix Audio Source</w:t>
      </w:r>
      <w:r>
        <w:rPr>
          <w:rFonts w:hint="eastAsia"/>
        </w:rPr>
        <w:t>”为输入音频矩阵源选择，选项分为两个“Analog Audio”和“Digital Audio”；“Analog Audio”为3.5音频，如果当前子板没有音频上板，这项就没有；“Digital Audio”指从HDMI视频中解码出来的音频；如果当前子板支持3.5模拟音频输入，但3.5模拟用于ARC或是解码输出，当用户再次单击源的选择为“Analog Audio”，则自动关闭特殊功能，将3.5模拟音频转为标准输入，且为音频矩阵源；</w:t>
      </w:r>
    </w:p>
    <w:p w:rsidR="00373CE3" w:rsidRDefault="00373CE3" w:rsidP="00373CE3">
      <w:pPr>
        <w:pStyle w:val="a6"/>
        <w:ind w:left="840" w:firstLineChars="0" w:firstLine="0"/>
      </w:pPr>
      <w:r>
        <w:rPr>
          <w:rFonts w:hint="eastAsia"/>
        </w:rPr>
        <w:t>下拉列表的值，使用Title填充，当且仅当单击了“OK”确定按钮后，下拉列表的名称才能更新为新设置的Title，否则，一直使用当前查询回来的值；</w:t>
      </w:r>
    </w:p>
    <w:p w:rsidR="008E2927" w:rsidRDefault="008E2927" w:rsidP="008E2927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“Title”为端口标题设置，可以修改标题，Text控件；标题最大12个字符，允许输入大写字母，小写字母，数字，以及“-”减号，“_”下划线；音频端口标题有两个，对应“Matrix Audio Source”的选择，如果选择“Analog Audio”，设置的标题就表示模拟音频源的信息；如果选择“Digital Audio”，设置的标题就表示数字音频源的信息；对于未命名的端口，标题使用默认名称，即“矩阵背部印刷端口编号-子板名称-[A/D]”，默认名称中“A”表示“Analog Audio”，</w:t>
      </w:r>
      <w:r>
        <w:rPr>
          <w:rFonts w:hint="eastAsia"/>
        </w:rPr>
        <w:lastRenderedPageBreak/>
        <w:t>“D”表示“Digital Audio”；</w:t>
      </w:r>
    </w:p>
    <w:p w:rsidR="008E2927" w:rsidRPr="005360E0" w:rsidRDefault="008E2927" w:rsidP="008E2927">
      <w:pPr>
        <w:pStyle w:val="a6"/>
        <w:numPr>
          <w:ilvl w:val="0"/>
          <w:numId w:val="48"/>
        </w:numPr>
        <w:ind w:firstLineChars="0"/>
      </w:pPr>
      <w:r w:rsidRPr="005360E0">
        <w:t>“Volume”</w:t>
      </w:r>
      <w:r w:rsidRPr="005360E0">
        <w:rPr>
          <w:rFonts w:hint="eastAsia"/>
        </w:rPr>
        <w:t>为音频输入端口的模拟音量的调节，滑动条控件并显示当前滑动值；如果端口不支持此功能，即无音频上板，控件显示不使能；</w:t>
      </w:r>
    </w:p>
    <w:p w:rsidR="008E2927" w:rsidRPr="005360E0" w:rsidRDefault="008E2927" w:rsidP="008E2927">
      <w:pPr>
        <w:pStyle w:val="a6"/>
        <w:numPr>
          <w:ilvl w:val="0"/>
          <w:numId w:val="48"/>
        </w:numPr>
        <w:ind w:firstLineChars="0"/>
      </w:pPr>
      <w:r w:rsidRPr="005360E0">
        <w:rPr>
          <w:rFonts w:hint="eastAsia"/>
        </w:rPr>
        <w:t>“Mute”为音频输入端口的模拟音频静音功能，ComboBox控件（下拉列表框）；选项为“Mute”和“Un-Mute”；如果端口不支持此功能，即无音频上板，控件显示不使能；</w:t>
      </w:r>
    </w:p>
    <w:p w:rsidR="008E2927" w:rsidRPr="005360E0" w:rsidRDefault="008E2927" w:rsidP="008E2927">
      <w:pPr>
        <w:pStyle w:val="a6"/>
        <w:numPr>
          <w:ilvl w:val="0"/>
          <w:numId w:val="48"/>
        </w:numPr>
        <w:ind w:firstLineChars="0"/>
      </w:pPr>
      <w:r w:rsidRPr="005360E0">
        <w:rPr>
          <w:rFonts w:hint="eastAsia"/>
        </w:rPr>
        <w:t>“Analog</w:t>
      </w:r>
      <w:r w:rsidRPr="005360E0">
        <w:t xml:space="preserve"> embedded into HDMI</w:t>
      </w:r>
      <w:r w:rsidRPr="005360E0">
        <w:rPr>
          <w:rFonts w:hint="eastAsia"/>
        </w:rPr>
        <w:t>”为</w:t>
      </w:r>
      <w:r w:rsidRPr="005360E0">
        <w:t>3.5mm音频嵌入到HDMI</w:t>
      </w:r>
      <w:r w:rsidRPr="005360E0">
        <w:rPr>
          <w:rFonts w:hint="eastAsia"/>
        </w:rPr>
        <w:t>视频中，替换原有HDMI视频中的音频，此功能只影响视频中的音频，不会影响音频矩阵源的功能；如果子板无音频上板，无此功能；使用ComboBox控件（下拉列表框），选项为“Enable”和“Disable”；选择此功能时，不需要弹出对话框提示用户，如果用户选择了“是”则更新选择，如果选择了“否”则保持不变；</w:t>
      </w:r>
      <w:r w:rsidRPr="005360E0">
        <w:t xml:space="preserve"> </w:t>
      </w:r>
    </w:p>
    <w:p w:rsidR="008E2927" w:rsidRPr="005360E0" w:rsidRDefault="008E2927" w:rsidP="008E2927">
      <w:pPr>
        <w:pStyle w:val="a6"/>
        <w:numPr>
          <w:ilvl w:val="0"/>
          <w:numId w:val="48"/>
        </w:numPr>
        <w:ind w:firstLineChars="0"/>
      </w:pPr>
      <w:r w:rsidRPr="005360E0">
        <w:rPr>
          <w:rFonts w:hint="eastAsia"/>
        </w:rPr>
        <w:t>“</w:t>
      </w:r>
      <w:r w:rsidRPr="005360E0">
        <w:t xml:space="preserve">HDMI </w:t>
      </w:r>
      <w:r w:rsidRPr="005360E0">
        <w:rPr>
          <w:rFonts w:hint="eastAsia"/>
        </w:rPr>
        <w:t>d</w:t>
      </w:r>
      <w:r w:rsidRPr="005360E0">
        <w:t>ecode</w:t>
      </w:r>
      <w:r w:rsidRPr="005360E0">
        <w:rPr>
          <w:rFonts w:hint="eastAsia"/>
        </w:rPr>
        <w:t>d to Analog”为</w:t>
      </w:r>
      <w:r w:rsidRPr="005360E0">
        <w:t>HDMI</w:t>
      </w:r>
      <w:r w:rsidRPr="005360E0">
        <w:rPr>
          <w:rFonts w:hint="eastAsia"/>
        </w:rPr>
        <w:t>视频中的音频</w:t>
      </w:r>
      <w:r w:rsidRPr="005360E0">
        <w:t>解码从3.5mm输出</w:t>
      </w:r>
      <w:r w:rsidRPr="005360E0">
        <w:rPr>
          <w:rFonts w:hint="eastAsia"/>
        </w:rPr>
        <w:t>，此时3.5端口方向将改为“OUT”；如果当前“Matrix Audio Source”选择为“Analog Audio”，则对应的输出将无任何声音输出；如果子板无音频上板，无此功能；使用ComboBox控件（下拉列表框），选项为“Enabled”和“Disabled”；选择此功能时，需要弹出对话框，提示用户“此操作影响音频矩阵源和3.5端口方向，是否确定更改设置？”，如果用户选择了“是”则更新选择，如果选择了“否”则保持不变；如果选择了此功能为“Enabled”，返回音频切换界面时，如果音频端口源选择了“Analog Audio”，标题需要显示为灰色，并显示[out]，提示用户当前3.5方向改变了；</w:t>
      </w:r>
    </w:p>
    <w:p w:rsidR="008E2927" w:rsidRPr="005360E0" w:rsidRDefault="008E2927" w:rsidP="008E2927">
      <w:pPr>
        <w:pStyle w:val="a6"/>
        <w:numPr>
          <w:ilvl w:val="0"/>
          <w:numId w:val="48"/>
        </w:numPr>
        <w:ind w:firstLineChars="0"/>
      </w:pPr>
      <w:r w:rsidRPr="005360E0">
        <w:rPr>
          <w:rFonts w:hint="eastAsia"/>
        </w:rPr>
        <w:t>“</w:t>
      </w:r>
      <w:r w:rsidRPr="005360E0">
        <w:t>ARC</w:t>
      </w:r>
      <w:r w:rsidRPr="005360E0">
        <w:rPr>
          <w:rFonts w:hint="eastAsia"/>
        </w:rPr>
        <w:t>”为</w:t>
      </w:r>
      <w:r w:rsidRPr="005360E0">
        <w:t>3.5mm音频进HDMI</w:t>
      </w:r>
      <w:r w:rsidRPr="005360E0">
        <w:rPr>
          <w:rFonts w:hint="eastAsia"/>
        </w:rPr>
        <w:t>视频</w:t>
      </w:r>
      <w:r w:rsidRPr="005360E0">
        <w:t>输入口往前端输出</w:t>
      </w:r>
      <w:r w:rsidRPr="005360E0">
        <w:rPr>
          <w:rFonts w:hint="eastAsia"/>
        </w:rPr>
        <w:t>，此时3.5端口方向将改为“IN”；如果当前“Matrix Audio Source”选择为“Analog Audio”，则对应的输出将无任何声音输出（</w:t>
      </w:r>
      <w:r w:rsidRPr="005360E0">
        <w:rPr>
          <w:rFonts w:hint="eastAsia"/>
          <w:highlight w:val="yellow"/>
        </w:rPr>
        <w:t>待测试</w:t>
      </w:r>
      <w:r w:rsidRPr="005360E0">
        <w:rPr>
          <w:rFonts w:hint="eastAsia"/>
        </w:rPr>
        <w:t>）；如果子板无音频上板，无此功能；使用ComboBox控件（下拉列表框），选项为“Enabled”和“Disabled”；选择此功能时，不需要弹出对话框提示用户，如果用户选择了“是”则更新选择，如果选择了“否”则保持不变；如果选择了此功能为“Enabled”，返回音频切换界面时，如果音频端口源选择了“Analog Audio”，标题需要显示[ARC]；</w:t>
      </w:r>
    </w:p>
    <w:p w:rsidR="008E2927" w:rsidRDefault="008E2927" w:rsidP="008E2927">
      <w:pPr>
        <w:pStyle w:val="a6"/>
        <w:numPr>
          <w:ilvl w:val="0"/>
          <w:numId w:val="48"/>
        </w:numPr>
        <w:ind w:firstLineChars="0"/>
      </w:pPr>
      <w:r w:rsidRPr="005360E0">
        <w:rPr>
          <w:rFonts w:hint="eastAsia"/>
        </w:rPr>
        <w:t>当设置完成后，单击“OK”按钮，确定更改，</w:t>
      </w:r>
      <w:r>
        <w:rPr>
          <w:rFonts w:hint="eastAsia"/>
        </w:rPr>
        <w:t>如果设置功能出错，弹出警告对话框提示用户“Audio Input Port Setting Failed，Error: xxxx”；</w:t>
      </w:r>
      <w:r w:rsidRPr="005360E0">
        <w:rPr>
          <w:rFonts w:hint="eastAsia"/>
        </w:rPr>
        <w:t>关闭“音频输入端口信息栏”，返回音频切换界</w:t>
      </w:r>
      <w:r>
        <w:rPr>
          <w:rFonts w:hint="eastAsia"/>
        </w:rPr>
        <w:t>面，如果修改了标题名称，需要在音频切换界面上更新端口的名称；如果选择了特殊功能，需要更新标题状态，如显示方向和ARC等；</w:t>
      </w:r>
    </w:p>
    <w:p w:rsidR="008E2927" w:rsidRDefault="008E2927" w:rsidP="008E2927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当设置完成后，单击“</w:t>
      </w:r>
      <w:r>
        <w:t>Cancel</w:t>
      </w:r>
      <w:r>
        <w:rPr>
          <w:rFonts w:hint="eastAsia"/>
        </w:rPr>
        <w:t>”按钮，取消更改，关闭“音频输入端口信息栏”，返回音频切换界面，端口名称无须更新，保持原有状态；</w:t>
      </w:r>
    </w:p>
    <w:p w:rsidR="008E2927" w:rsidRDefault="008E2927" w:rsidP="008E2927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设置功能如果3秒后，都没有响应，默认为成功；</w:t>
      </w:r>
    </w:p>
    <w:p w:rsidR="002513B6" w:rsidRPr="008E2927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IE与CGI协作过程</w:t>
      </w:r>
    </w:p>
    <w:p w:rsidR="003E2C2B" w:rsidRDefault="003E2C2B" w:rsidP="003E2C2B">
      <w:pPr>
        <w:pStyle w:val="a6"/>
      </w:pPr>
      <w:r>
        <w:rPr>
          <w:rFonts w:hint="eastAsia"/>
        </w:rPr>
        <w:t>1. 查询</w:t>
      </w:r>
    </w:p>
    <w:p w:rsidR="003E2C2B" w:rsidRDefault="00035749" w:rsidP="003E2C2B">
      <w:pPr>
        <w:pStyle w:val="a6"/>
      </w:pPr>
      <w:r w:rsidRPr="00B7291A">
        <w:rPr>
          <w:rFonts w:hint="eastAsia"/>
          <w:highlight w:val="yellow"/>
        </w:rPr>
        <w:lastRenderedPageBreak/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8</w:t>
      </w:r>
      <w:r w:rsidRPr="00B7291A">
        <w:rPr>
          <w:rFonts w:hint="eastAsia"/>
          <w:highlight w:val="yellow"/>
        </w:rPr>
        <w:t>_IE]</w:t>
      </w:r>
      <w:r w:rsidR="003E2C2B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3E2C2B">
        <w:rPr>
          <w:rFonts w:hint="eastAsia"/>
        </w:rPr>
        <w:t>lig_switch_audio.cgi?query=</w:t>
      </w:r>
    </w:p>
    <w:p w:rsidR="003E2C2B" w:rsidRDefault="003E2C2B" w:rsidP="003E2C2B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E2C2B" w:rsidRDefault="003E2C2B" w:rsidP="003E2C2B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  (n&gt;0表示查询指定端口)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}</w:t>
      </w:r>
    </w:p>
    <w:p w:rsidR="003E2C2B" w:rsidRDefault="003E2C2B" w:rsidP="003E2C2B">
      <w:pPr>
        <w:pStyle w:val="a6"/>
      </w:pPr>
      <w:r>
        <w:rPr>
          <w:rFonts w:hint="eastAsia"/>
        </w:rPr>
        <w:t>}</w:t>
      </w:r>
    </w:p>
    <w:p w:rsidR="003E2C2B" w:rsidRDefault="003E2C2B" w:rsidP="003E2C2B">
      <w:pPr>
        <w:pStyle w:val="a6"/>
      </w:pPr>
    </w:p>
    <w:p w:rsidR="003E2C2B" w:rsidRDefault="00035749" w:rsidP="003E2C2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8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CGI_OK</w:t>
      </w:r>
      <w:r w:rsidRPr="00B7291A">
        <w:rPr>
          <w:rFonts w:hint="eastAsia"/>
          <w:highlight w:val="yellow"/>
        </w:rPr>
        <w:t>]</w:t>
      </w:r>
      <w:r w:rsidR="003E2C2B">
        <w:rPr>
          <w:rFonts w:hint="eastAsia"/>
        </w:rPr>
        <w:t>：(输入端口)</w:t>
      </w:r>
    </w:p>
    <w:p w:rsidR="003E2C2B" w:rsidRDefault="003E2C2B" w:rsidP="003E2C2B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057C77" w:rsidRPr="00DA5B91" w:rsidRDefault="00057C77" w:rsidP="00057C77">
      <w:pPr>
        <w:pStyle w:val="a6"/>
        <w:rPr>
          <w:color w:val="FF0000"/>
        </w:rPr>
      </w:pPr>
      <w:r>
        <w:rPr>
          <w:rFonts w:hint="eastAsia"/>
          <w:color w:val="FF0000"/>
        </w:rPr>
        <w:t xml:space="preserve">                         “</w:t>
      </w:r>
      <w:r w:rsidRPr="00DA5B91">
        <w:rPr>
          <w:rFonts w:hint="eastAsia"/>
          <w:color w:val="FF0000"/>
        </w:rPr>
        <w:t>portname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: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A1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,</w:t>
      </w:r>
    </w:p>
    <w:p w:rsidR="00057C77" w:rsidRPr="00057C77" w:rsidRDefault="00057C77" w:rsidP="00057C77">
      <w:pPr>
        <w:pStyle w:val="a6"/>
        <w:ind w:firstLineChars="1450" w:firstLine="3045"/>
        <w:rPr>
          <w:color w:val="FF0000"/>
        </w:rPr>
      </w:pP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boardname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: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 xml:space="preserve"> TUHD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,</w:t>
      </w:r>
    </w:p>
    <w:p w:rsidR="00BD25D8" w:rsidRDefault="00BD25D8" w:rsidP="003E2C2B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aud_source</w:t>
      </w:r>
      <w:r>
        <w:t>”</w:t>
      </w:r>
      <w:r>
        <w:rPr>
          <w:rFonts w:hint="eastAsia"/>
        </w:rPr>
        <w:t>:[0,1]</w:t>
      </w:r>
      <w:r w:rsidR="006D06B1">
        <w:rPr>
          <w:rFonts w:hint="eastAsia"/>
        </w:rPr>
        <w:t>,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:[</w:t>
      </w:r>
      <w:r>
        <w:t>”</w:t>
      </w:r>
      <w:r>
        <w:rPr>
          <w:rFonts w:hint="eastAsia"/>
        </w:rPr>
        <w:t>A1-TUHD_A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A1-TUHD_D</w:t>
      </w:r>
      <w:r>
        <w:t>”</w:t>
      </w:r>
      <w:r>
        <w:rPr>
          <w:rFonts w:hint="eastAsia"/>
        </w:rPr>
        <w:t>]</w:t>
      </w:r>
      <w:r w:rsidR="006D06B1">
        <w:rPr>
          <w:rFonts w:hint="eastAsia"/>
        </w:rPr>
        <w:t>,</w:t>
      </w:r>
    </w:p>
    <w:p w:rsidR="003E2C2B" w:rsidRPr="00D275E1" w:rsidRDefault="003E2C2B" w:rsidP="003E2C2B">
      <w:pPr>
        <w:pStyle w:val="a6"/>
        <w:rPr>
          <w:highlight w:val="yellow"/>
        </w:rPr>
      </w:pPr>
      <w:r>
        <w:rPr>
          <w:rFonts w:hint="eastAsia"/>
        </w:rPr>
        <w:t xml:space="preserve">                         </w:t>
      </w:r>
      <w:r w:rsidRPr="00D275E1">
        <w:rPr>
          <w:highlight w:val="yellow"/>
        </w:rPr>
        <w:t>”</w:t>
      </w:r>
      <w:r w:rsidR="00CF0C1F" w:rsidRPr="00D275E1">
        <w:rPr>
          <w:rFonts w:hint="eastAsia"/>
          <w:highlight w:val="yellow"/>
        </w:rPr>
        <w:t>Volume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="00CF0C1F"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</w:t>
      </w:r>
      <w:r w:rsidR="00CF0C1F" w:rsidRPr="00D275E1">
        <w:rPr>
          <w:rFonts w:hint="eastAsia"/>
          <w:highlight w:val="yellow"/>
        </w:rPr>
        <w:t>81</w:t>
      </w:r>
      <w:r w:rsidRPr="00D275E1">
        <w:rPr>
          <w:rFonts w:hint="eastAsia"/>
          <w:highlight w:val="yellow"/>
        </w:rPr>
        <w:t>,</w:t>
      </w:r>
      <w:r w:rsidR="00CF0C1F" w:rsidRPr="00D275E1">
        <w:rPr>
          <w:highlight w:val="yellow"/>
        </w:rPr>
        <w:t>”</w:t>
      </w:r>
      <w:r w:rsidR="00CF0C1F" w:rsidRPr="00D275E1">
        <w:rPr>
          <w:rFonts w:hint="eastAsia"/>
          <w:highlight w:val="yellow"/>
        </w:rPr>
        <w:t>value</w:t>
      </w:r>
      <w:r w:rsidR="00CF0C1F" w:rsidRPr="00D275E1">
        <w:rPr>
          <w:highlight w:val="yellow"/>
        </w:rPr>
        <w:t>”</w:t>
      </w:r>
      <w:r w:rsidR="00CF0C1F" w:rsidRPr="00D275E1">
        <w:rPr>
          <w:rFonts w:hint="eastAsia"/>
          <w:highlight w:val="yellow"/>
        </w:rPr>
        <w:t>:</w:t>
      </w:r>
      <w:r w:rsidR="004524D1">
        <w:rPr>
          <w:rFonts w:hint="eastAsia"/>
          <w:highlight w:val="yellow"/>
        </w:rPr>
        <w:t>5</w:t>
      </w:r>
      <w:r w:rsidR="00CF0C1F" w:rsidRPr="00D275E1">
        <w:rPr>
          <w:rFonts w:hint="eastAsia"/>
          <w:highlight w:val="yellow"/>
        </w:rPr>
        <w:t>0</w:t>
      </w:r>
      <w:r w:rsidRPr="00D275E1">
        <w:rPr>
          <w:rFonts w:hint="eastAsia"/>
          <w:highlight w:val="yellow"/>
        </w:rPr>
        <w:t>}，</w:t>
      </w:r>
    </w:p>
    <w:p w:rsidR="003E2C2B" w:rsidRPr="00D275E1" w:rsidRDefault="003E2C2B" w:rsidP="003E2C2B">
      <w:pPr>
        <w:pStyle w:val="a6"/>
        <w:rPr>
          <w:highlight w:val="yellow"/>
        </w:rPr>
      </w:pPr>
      <w:r w:rsidRPr="00D275E1">
        <w:rPr>
          <w:rFonts w:hint="eastAsia"/>
          <w:highlight w:val="yellow"/>
        </w:rPr>
        <w:t xml:space="preserve">                         </w:t>
      </w:r>
      <w:r w:rsidRPr="00D275E1">
        <w:rPr>
          <w:highlight w:val="yellow"/>
        </w:rPr>
        <w:t>“</w:t>
      </w:r>
      <w:r w:rsidR="00CF0C1F" w:rsidRPr="00D275E1">
        <w:rPr>
          <w:rFonts w:hint="eastAsia"/>
          <w:highlight w:val="yellow"/>
        </w:rPr>
        <w:t>Mute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="00CF0C1F" w:rsidRPr="00D275E1">
        <w:rPr>
          <w:rFonts w:hint="eastAsia"/>
          <w:highlight w:val="yellow"/>
        </w:rPr>
        <w:t>:91</w:t>
      </w:r>
      <w:r w:rsidRPr="00D275E1">
        <w:rPr>
          <w:rFonts w:hint="eastAsia"/>
          <w:highlight w:val="yellow"/>
        </w:rPr>
        <w:t>,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:0}</w:t>
      </w:r>
      <w:r w:rsidR="00CF0C1F" w:rsidRPr="00D275E1">
        <w:rPr>
          <w:rFonts w:hint="eastAsia"/>
          <w:highlight w:val="yellow"/>
        </w:rPr>
        <w:t>,</w:t>
      </w:r>
    </w:p>
    <w:p w:rsidR="00CF0C1F" w:rsidRPr="00D275E1" w:rsidRDefault="00CF0C1F" w:rsidP="003E2C2B">
      <w:pPr>
        <w:pStyle w:val="a6"/>
        <w:rPr>
          <w:highlight w:val="yellow"/>
        </w:rPr>
      </w:pPr>
      <w:r w:rsidRPr="00D275E1">
        <w:rPr>
          <w:rFonts w:hint="eastAsia"/>
          <w:highlight w:val="yellow"/>
        </w:rPr>
        <w:t xml:space="preserve">                       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AudioSelect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:98,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:0}，</w:t>
      </w:r>
    </w:p>
    <w:p w:rsidR="00CF0C1F" w:rsidRPr="00D275E1" w:rsidRDefault="00CF0C1F" w:rsidP="003E2C2B">
      <w:pPr>
        <w:pStyle w:val="a6"/>
        <w:rPr>
          <w:highlight w:val="yellow"/>
        </w:rPr>
      </w:pPr>
      <w:r w:rsidRPr="00D275E1">
        <w:rPr>
          <w:rFonts w:hint="eastAsia"/>
          <w:highlight w:val="yellow"/>
        </w:rPr>
        <w:t xml:space="preserve">                          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ST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:158,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 0},</w:t>
      </w:r>
    </w:p>
    <w:p w:rsidR="00CF0C1F" w:rsidRDefault="003E2C2B" w:rsidP="003E2C2B">
      <w:pPr>
        <w:pStyle w:val="a6"/>
      </w:pPr>
      <w:r w:rsidRPr="00D275E1">
        <w:rPr>
          <w:rFonts w:hint="eastAsia"/>
          <w:highlight w:val="yellow"/>
        </w:rPr>
        <w:t xml:space="preserve">                          </w:t>
      </w:r>
      <w:r w:rsidR="00CF0C1F" w:rsidRPr="00D275E1">
        <w:rPr>
          <w:highlight w:val="yellow"/>
        </w:rPr>
        <w:t>”</w:t>
      </w:r>
      <w:r w:rsidR="00CF0C1F" w:rsidRPr="00D275E1">
        <w:rPr>
          <w:rFonts w:hint="eastAsia"/>
          <w:highlight w:val="yellow"/>
        </w:rPr>
        <w:t>ARC</w:t>
      </w:r>
      <w:r w:rsidR="00CF0C1F" w:rsidRPr="00D275E1">
        <w:rPr>
          <w:highlight w:val="yellow"/>
        </w:rPr>
        <w:t>”</w:t>
      </w:r>
      <w:r w:rsidR="00CF0C1F" w:rsidRPr="00D275E1">
        <w:rPr>
          <w:rFonts w:hint="eastAsia"/>
          <w:highlight w:val="yellow"/>
        </w:rPr>
        <w:t>:{</w:t>
      </w:r>
      <w:r w:rsidR="00CF0C1F" w:rsidRPr="00D275E1">
        <w:rPr>
          <w:highlight w:val="yellow"/>
        </w:rPr>
        <w:t>“</w:t>
      </w:r>
      <w:r w:rsidR="00CF0C1F" w:rsidRPr="00D275E1">
        <w:rPr>
          <w:rFonts w:hint="eastAsia"/>
          <w:highlight w:val="yellow"/>
        </w:rPr>
        <w:t>sid</w:t>
      </w:r>
      <w:r w:rsidR="00CF0C1F" w:rsidRPr="00D275E1">
        <w:rPr>
          <w:highlight w:val="yellow"/>
        </w:rPr>
        <w:t>”</w:t>
      </w:r>
      <w:r w:rsidR="00CF0C1F" w:rsidRPr="00D275E1">
        <w:rPr>
          <w:rFonts w:hint="eastAsia"/>
          <w:highlight w:val="yellow"/>
        </w:rPr>
        <w:t>:103,</w:t>
      </w:r>
      <w:r w:rsidR="00CF0C1F" w:rsidRPr="00D275E1">
        <w:rPr>
          <w:highlight w:val="yellow"/>
        </w:rPr>
        <w:t>”</w:t>
      </w:r>
      <w:r w:rsidR="00CF0C1F" w:rsidRPr="00D275E1">
        <w:rPr>
          <w:rFonts w:hint="eastAsia"/>
          <w:highlight w:val="yellow"/>
        </w:rPr>
        <w:t>value</w:t>
      </w:r>
      <w:r w:rsidR="00CF0C1F" w:rsidRPr="00D275E1">
        <w:rPr>
          <w:highlight w:val="yellow"/>
        </w:rPr>
        <w:t>”</w:t>
      </w:r>
      <w:r w:rsidR="00CF0C1F" w:rsidRPr="00D275E1">
        <w:rPr>
          <w:rFonts w:hint="eastAsia"/>
          <w:highlight w:val="yellow"/>
        </w:rPr>
        <w:t>: 0}</w:t>
      </w:r>
    </w:p>
    <w:p w:rsidR="003E2C2B" w:rsidRDefault="00CF0C1F" w:rsidP="003E2C2B">
      <w:pPr>
        <w:pStyle w:val="a6"/>
      </w:pPr>
      <w:r>
        <w:rPr>
          <w:rFonts w:hint="eastAsia"/>
        </w:rPr>
        <w:t xml:space="preserve">                            </w:t>
      </w:r>
      <w:r w:rsidR="003E2C2B">
        <w:rPr>
          <w:rFonts w:hint="eastAsia"/>
        </w:rPr>
        <w:t xml:space="preserve"> }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3E2C2B" w:rsidRDefault="003E2C2B" w:rsidP="003E2C2B">
      <w:pPr>
        <w:pStyle w:val="a6"/>
      </w:pPr>
      <w:r>
        <w:rPr>
          <w:rFonts w:hint="eastAsia"/>
        </w:rPr>
        <w:t>}</w:t>
      </w:r>
    </w:p>
    <w:p w:rsidR="002513B6" w:rsidRDefault="002513B6" w:rsidP="002513B6">
      <w:pPr>
        <w:pStyle w:val="a6"/>
      </w:pPr>
    </w:p>
    <w:p w:rsidR="00D275E1" w:rsidRDefault="00D275E1" w:rsidP="002513B6">
      <w:pPr>
        <w:pStyle w:val="a6"/>
      </w:pPr>
      <w:r>
        <w:rPr>
          <w:rFonts w:hint="eastAsia"/>
        </w:rPr>
        <w:t>对于参数，如果没有JSON字段，则不显示对应的控件；</w:t>
      </w:r>
    </w:p>
    <w:p w:rsidR="00D275E1" w:rsidRDefault="00D275E1" w:rsidP="002513B6">
      <w:pPr>
        <w:pStyle w:val="a6"/>
      </w:pPr>
      <w:r>
        <w:rPr>
          <w:rFonts w:hint="eastAsia"/>
        </w:rPr>
        <w:t>Volume - 内部81号参数；如果没有模拟3.5，则不存在；</w:t>
      </w:r>
    </w:p>
    <w:p w:rsidR="00D275E1" w:rsidRDefault="00D275E1" w:rsidP="002513B6">
      <w:pPr>
        <w:pStyle w:val="a6"/>
      </w:pPr>
      <w:r>
        <w:rPr>
          <w:rFonts w:hint="eastAsia"/>
        </w:rPr>
        <w:t>Mute - 内部91号参数；</w:t>
      </w:r>
    </w:p>
    <w:p w:rsidR="00D275E1" w:rsidRDefault="00D275E1" w:rsidP="002513B6">
      <w:pPr>
        <w:pStyle w:val="a6"/>
      </w:pPr>
      <w:r>
        <w:rPr>
          <w:rFonts w:hint="eastAsia"/>
        </w:rPr>
        <w:t>Analog embedded into HDMI - 内部98号参数；</w:t>
      </w:r>
    </w:p>
    <w:p w:rsidR="00D275E1" w:rsidRDefault="00D275E1" w:rsidP="002513B6">
      <w:pPr>
        <w:pStyle w:val="a6"/>
      </w:pPr>
      <w:r>
        <w:rPr>
          <w:rFonts w:hint="eastAsia"/>
        </w:rPr>
        <w:t>HDMI decoded to Analog - 内部158号参数；</w:t>
      </w:r>
    </w:p>
    <w:p w:rsidR="00D275E1" w:rsidRPr="00D275E1" w:rsidRDefault="00D275E1" w:rsidP="002513B6">
      <w:pPr>
        <w:pStyle w:val="a6"/>
      </w:pPr>
      <w:r>
        <w:rPr>
          <w:rFonts w:hint="eastAsia"/>
        </w:rPr>
        <w:t xml:space="preserve">ARC - </w:t>
      </w:r>
      <w:r w:rsidR="0094501F">
        <w:rPr>
          <w:rFonts w:hint="eastAsia"/>
        </w:rPr>
        <w:t>内部103号参数；</w:t>
      </w:r>
      <w:r w:rsidR="00EE7F8C">
        <w:rPr>
          <w:rFonts w:hint="eastAsia"/>
        </w:rPr>
        <w:t>（关联？？？）</w:t>
      </w:r>
    </w:p>
    <w:p w:rsidR="00D275E1" w:rsidRDefault="00D275E1" w:rsidP="002513B6">
      <w:pPr>
        <w:pStyle w:val="a6"/>
      </w:pPr>
    </w:p>
    <w:p w:rsidR="00FC3FDF" w:rsidRDefault="00FC3FDF" w:rsidP="00FC3FDF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8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FC3FDF" w:rsidRDefault="00FC3FDF" w:rsidP="00FC3FDF">
      <w:pPr>
        <w:pStyle w:val="a6"/>
      </w:pPr>
      <w:r>
        <w:rPr>
          <w:rFonts w:hint="eastAsia"/>
        </w:rPr>
        <w:lastRenderedPageBreak/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FC3FDF" w:rsidRDefault="00FC3FDF" w:rsidP="00FC3FDF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  <w:r w:rsidRPr="0026711E">
        <w:t xml:space="preserve">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:n,</w:t>
      </w:r>
    </w:p>
    <w:p w:rsidR="00FC3FDF" w:rsidRDefault="00FC3FDF" w:rsidP="00FC3FDF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FC3FDF" w:rsidRDefault="00FC3FDF" w:rsidP="00FC3FDF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FC3FDF" w:rsidRDefault="00FC3FDF" w:rsidP="00FC3FDF">
      <w:pPr>
        <w:pStyle w:val="a6"/>
      </w:pPr>
      <w:r>
        <w:rPr>
          <w:rFonts w:hint="eastAsia"/>
        </w:rPr>
        <w:t>}</w:t>
      </w:r>
    </w:p>
    <w:p w:rsidR="00FC3FDF" w:rsidRDefault="00FC3FDF" w:rsidP="002513B6">
      <w:pPr>
        <w:pStyle w:val="a6"/>
      </w:pPr>
    </w:p>
    <w:p w:rsidR="00FC3FDF" w:rsidRDefault="00FC3FDF" w:rsidP="002513B6">
      <w:pPr>
        <w:pStyle w:val="a6"/>
      </w:pPr>
    </w:p>
    <w:p w:rsidR="00FC625B" w:rsidRDefault="00FC625B" w:rsidP="00FC625B">
      <w:pPr>
        <w:pStyle w:val="a6"/>
      </w:pPr>
      <w:r>
        <w:rPr>
          <w:rFonts w:hint="eastAsia"/>
        </w:rPr>
        <w:t>2. 设置（输入端口）</w:t>
      </w:r>
    </w:p>
    <w:p w:rsidR="00FC625B" w:rsidRDefault="00F353A3" w:rsidP="00FC625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7_</w:t>
      </w:r>
      <w:r w:rsidRPr="00B7291A">
        <w:rPr>
          <w:rFonts w:hint="eastAsia"/>
          <w:highlight w:val="yellow"/>
        </w:rPr>
        <w:t>IE]</w:t>
      </w:r>
      <w:r w:rsidR="00FC625B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FC625B">
        <w:rPr>
          <w:rFonts w:hint="eastAsia"/>
        </w:rPr>
        <w:t>lig_switch_</w:t>
      </w:r>
      <w:r w:rsidR="00E96314">
        <w:rPr>
          <w:rFonts w:hint="eastAsia"/>
        </w:rPr>
        <w:t>audio</w:t>
      </w:r>
      <w:r w:rsidR="00FC625B">
        <w:rPr>
          <w:rFonts w:hint="eastAsia"/>
        </w:rPr>
        <w:t>.cgi?update=</w:t>
      </w:r>
    </w:p>
    <w:p w:rsidR="00FC625B" w:rsidRDefault="00FC625B" w:rsidP="00FC625B">
      <w:pPr>
        <w:pStyle w:val="a6"/>
      </w:pPr>
      <w:r w:rsidRPr="00CB6775">
        <w:t>{"name":"switch","date":{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 w:rsidR="004524D1"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4524D1" w:rsidRDefault="00FC625B" w:rsidP="004524D1">
      <w:pPr>
        <w:pStyle w:val="a6"/>
      </w:pPr>
      <w:r>
        <w:rPr>
          <w:rFonts w:hint="eastAsia"/>
        </w:rPr>
        <w:t xml:space="preserve">                                        </w:t>
      </w:r>
      <w:r w:rsidR="004524D1">
        <w:t>”</w:t>
      </w:r>
      <w:r w:rsidR="004524D1">
        <w:rPr>
          <w:rFonts w:hint="eastAsia"/>
        </w:rPr>
        <w:t>aud_source</w:t>
      </w:r>
      <w:r w:rsidR="004524D1">
        <w:t>”</w:t>
      </w:r>
      <w:r w:rsidR="004524D1">
        <w:rPr>
          <w:rFonts w:hint="eastAsia"/>
        </w:rPr>
        <w:t>:[0,1]</w:t>
      </w:r>
      <w:r w:rsidR="006D06B1">
        <w:rPr>
          <w:rFonts w:hint="eastAsia"/>
        </w:rPr>
        <w:t>,</w:t>
      </w:r>
    </w:p>
    <w:p w:rsidR="004524D1" w:rsidRDefault="004524D1" w:rsidP="004524D1">
      <w:pPr>
        <w:pStyle w:val="a6"/>
      </w:pPr>
      <w:r>
        <w:rPr>
          <w:rFonts w:hint="eastAsia"/>
        </w:rPr>
        <w:t xml:space="preserve">                         </w:t>
      </w:r>
      <w:r w:rsidR="00A53A21">
        <w:rPr>
          <w:rFonts w:hint="eastAsia"/>
        </w:rPr>
        <w:t xml:space="preserve">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:[</w:t>
      </w:r>
      <w:r>
        <w:t>”</w:t>
      </w:r>
      <w:r>
        <w:rPr>
          <w:rFonts w:hint="eastAsia"/>
        </w:rPr>
        <w:t>A1-TUHD_A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A1-TUHD_D</w:t>
      </w:r>
      <w:r>
        <w:t>”</w:t>
      </w:r>
      <w:r>
        <w:rPr>
          <w:rFonts w:hint="eastAsia"/>
        </w:rPr>
        <w:t>]</w:t>
      </w:r>
      <w:r w:rsidR="006D06B1">
        <w:rPr>
          <w:rFonts w:hint="eastAsia"/>
        </w:rPr>
        <w:t>,</w:t>
      </w:r>
    </w:p>
    <w:p w:rsidR="00FC625B" w:rsidRDefault="004524D1" w:rsidP="004524D1">
      <w:pPr>
        <w:pStyle w:val="a6"/>
      </w:pPr>
      <w:r>
        <w:rPr>
          <w:rFonts w:hint="eastAsia"/>
        </w:rPr>
        <w:t xml:space="preserve">                         </w:t>
      </w:r>
      <w:r w:rsidR="00A53A21">
        <w:rPr>
          <w:rFonts w:hint="eastAsia"/>
        </w:rPr>
        <w:t xml:space="preserve">               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Volume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:81,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</w:t>
      </w:r>
      <w:r w:rsidR="00A53A21">
        <w:rPr>
          <w:rFonts w:hint="eastAsia"/>
          <w:highlight w:val="yellow"/>
        </w:rPr>
        <w:t>6</w:t>
      </w:r>
      <w:r w:rsidRPr="00D275E1">
        <w:rPr>
          <w:rFonts w:hint="eastAsia"/>
          <w:highlight w:val="yellow"/>
        </w:rPr>
        <w:t>0}</w:t>
      </w:r>
      <w:r w:rsidR="00FC625B">
        <w:rPr>
          <w:rFonts w:hint="eastAsia"/>
        </w:rPr>
        <w:t xml:space="preserve">                                       </w:t>
      </w:r>
      <w:r w:rsidR="00A53A21">
        <w:rPr>
          <w:rFonts w:hint="eastAsia"/>
        </w:rPr>
        <w:t xml:space="preserve">             </w:t>
      </w:r>
      <w:r w:rsidR="00FC625B">
        <w:rPr>
          <w:rFonts w:hint="eastAsia"/>
        </w:rPr>
        <w:t>}</w:t>
      </w:r>
    </w:p>
    <w:p w:rsidR="00FC625B" w:rsidRDefault="00FC625B" w:rsidP="00FC625B">
      <w:pPr>
        <w:pStyle w:val="a6"/>
      </w:pPr>
      <w:r>
        <w:rPr>
          <w:rFonts w:hint="eastAsia"/>
        </w:rPr>
        <w:t xml:space="preserve">                        </w:t>
      </w:r>
      <w:r w:rsidRPr="00CB6775">
        <w:t>}</w:t>
      </w:r>
    </w:p>
    <w:p w:rsidR="00FC625B" w:rsidRDefault="00FC625B" w:rsidP="00FC625B">
      <w:pPr>
        <w:pStyle w:val="a6"/>
      </w:pPr>
    </w:p>
    <w:p w:rsidR="00FC625B" w:rsidRDefault="00F353A3" w:rsidP="00FC625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7_CGI_OK</w:t>
      </w:r>
      <w:r w:rsidRPr="00B7291A">
        <w:rPr>
          <w:rFonts w:hint="eastAsia"/>
          <w:highlight w:val="yellow"/>
        </w:rPr>
        <w:t>]</w:t>
      </w:r>
      <w:r w:rsidR="00FC625B">
        <w:rPr>
          <w:rFonts w:hint="eastAsia"/>
        </w:rPr>
        <w:t>：</w:t>
      </w:r>
    </w:p>
    <w:p w:rsidR="00FC625B" w:rsidRDefault="00FC625B" w:rsidP="00FC625B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FC625B" w:rsidRDefault="00FC625B" w:rsidP="00FC625B">
      <w:pPr>
        <w:pStyle w:val="a6"/>
      </w:pPr>
      <w:r>
        <w:rPr>
          <w:rFonts w:hint="eastAsia"/>
        </w:rPr>
        <w:t xml:space="preserve">  </w:t>
      </w:r>
      <w:r w:rsidRPr="00CB6775">
        <w:t>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 w:rsidR="00DA30B4">
        <w:rPr>
          <w:rFonts w:hint="eastAsia"/>
        </w:rPr>
        <w:t>a</w:t>
      </w:r>
      <w:r>
        <w:t>”</w:t>
      </w:r>
      <w:r>
        <w:rPr>
          <w:rFonts w:hint="eastAsia"/>
        </w:rPr>
        <w:t xml:space="preserve"> </w:t>
      </w:r>
      <w:r w:rsidRPr="00CB6775">
        <w:t>}</w:t>
      </w:r>
      <w:r>
        <w:rPr>
          <w:rFonts w:hint="eastAsia"/>
        </w:rPr>
        <w:t>}</w:t>
      </w:r>
    </w:p>
    <w:p w:rsidR="00FC625B" w:rsidRDefault="00FC625B" w:rsidP="00FC625B">
      <w:pPr>
        <w:pStyle w:val="a6"/>
      </w:pPr>
      <w:r>
        <w:rPr>
          <w:rFonts w:hint="eastAsia"/>
        </w:rPr>
        <w:t>配置窗口，必须等到CGI回送后退出；</w:t>
      </w:r>
    </w:p>
    <w:p w:rsidR="001F19AE" w:rsidRDefault="001F19AE" w:rsidP="001F19AE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7_CGI_ERR</w:t>
      </w:r>
      <w:r w:rsidRPr="00B7291A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1F19AE" w:rsidRDefault="001F19AE" w:rsidP="001F19AE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1F19AE" w:rsidRDefault="001F19AE" w:rsidP="001F19AE">
      <w:pPr>
        <w:pStyle w:val="a6"/>
      </w:pPr>
      <w:r>
        <w:rPr>
          <w:rFonts w:hint="eastAsia"/>
        </w:rPr>
        <w:t xml:space="preserve">  </w:t>
      </w:r>
      <w:r w:rsidRPr="00CB6775">
        <w:t>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 w:rsidR="00F94A99" w:rsidRPr="00F94A99">
        <w:t xml:space="preserve"> </w:t>
      </w:r>
      <w:r w:rsidR="00F94A99" w:rsidRPr="00CB6775">
        <w:t>}</w:t>
      </w:r>
      <w:r>
        <w:rPr>
          <w:rFonts w:hint="eastAsia"/>
        </w:rPr>
        <w:t>,</w:t>
      </w:r>
    </w:p>
    <w:p w:rsidR="001F19AE" w:rsidRDefault="00F94A99" w:rsidP="001F19AE">
      <w:pPr>
        <w:pStyle w:val="a6"/>
      </w:pPr>
      <w:r>
        <w:rPr>
          <w:rFonts w:hint="eastAsia"/>
        </w:rPr>
        <w:t xml:space="preserve">          </w:t>
      </w:r>
      <w:r w:rsidR="001F19AE">
        <w:t>“</w:t>
      </w:r>
      <w:r w:rsidR="001F19AE">
        <w:rPr>
          <w:rFonts w:hint="eastAsia"/>
        </w:rPr>
        <w:t>err_string</w:t>
      </w:r>
      <w:r w:rsidR="001F19AE">
        <w:t>”</w:t>
      </w:r>
      <w:r w:rsidR="001F19AE">
        <w:rPr>
          <w:rFonts w:hint="eastAsia"/>
        </w:rPr>
        <w:t>:</w:t>
      </w:r>
      <w:r w:rsidR="001F19AE">
        <w:t>”</w:t>
      </w:r>
      <w:r w:rsidR="001F19AE">
        <w:rPr>
          <w:rFonts w:hint="eastAsia"/>
        </w:rPr>
        <w:t>xxxxx</w:t>
      </w:r>
      <w:r w:rsidR="001F19AE">
        <w:t>”</w:t>
      </w:r>
      <w:r w:rsidR="001F19AE">
        <w:rPr>
          <w:rFonts w:hint="eastAsia"/>
        </w:rPr>
        <w:t xml:space="preserve"> }</w:t>
      </w:r>
      <w:r w:rsidR="005D1BE4">
        <w:rPr>
          <w:rFonts w:hint="eastAsia"/>
        </w:rPr>
        <w:t>}}</w:t>
      </w:r>
    </w:p>
    <w:p w:rsidR="00FC625B" w:rsidRPr="001F19AE" w:rsidRDefault="00FC625B" w:rsidP="002513B6">
      <w:pPr>
        <w:pStyle w:val="a6"/>
      </w:pPr>
    </w:p>
    <w:p w:rsidR="00FC625B" w:rsidRPr="002513B6" w:rsidRDefault="00FC625B" w:rsidP="002513B6">
      <w:pPr>
        <w:pStyle w:val="a6"/>
      </w:pPr>
    </w:p>
    <w:p w:rsidR="002513B6" w:rsidRDefault="002513B6" w:rsidP="002513B6">
      <w:pPr>
        <w:pStyle w:val="50"/>
      </w:pPr>
      <w:r>
        <w:rPr>
          <w:rFonts w:hint="eastAsia"/>
        </w:rPr>
        <w:t>音频输出端口配置</w:t>
      </w:r>
    </w:p>
    <w:p w:rsidR="002513B6" w:rsidRDefault="002513B6" w:rsidP="002513B6">
      <w:pPr>
        <w:pStyle w:val="6"/>
      </w:pPr>
      <w:r>
        <w:rPr>
          <w:rFonts w:hint="eastAsia"/>
        </w:rPr>
        <w:t>界面</w:t>
      </w:r>
    </w:p>
    <w:p w:rsidR="002513B6" w:rsidRDefault="00ED20E6" w:rsidP="002513B6">
      <w:pPr>
        <w:pStyle w:val="a6"/>
      </w:pPr>
      <w:r>
        <w:rPr>
          <w:noProof/>
        </w:rPr>
        <w:lastRenderedPageBreak/>
        <w:pict>
          <v:shape id="_x0000_s23856" type="#_x0000_t202" style="position:absolute;left:0;text-align:left;margin-left:19.6pt;margin-top:3.1pt;width:356.65pt;height:30.25pt;z-index:251744256" filled="f" stroked="f">
            <v:textbox style="mso-next-textbox:#_x0000_s23856">
              <w:txbxContent>
                <w:p w:rsidR="0050730E" w:rsidRPr="00544F63" w:rsidRDefault="0050730E" w:rsidP="002513B6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3837" editas="canvas" style="width:440pt;height:281.25pt;mso-position-horizontal-relative:char;mso-position-vertical-relative:line" coordorigin="1869,8357" coordsize="8800,5625">
            <o:lock v:ext="edit" aspectratio="t"/>
            <v:shape id="_x0000_s23838" type="#_x0000_t75" style="position:absolute;left:1869;top:8357;width:8800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3839" style="position:absolute;left:1869;top:9404;width:1338;height:4578" fillcolor="gray [1629]" strokecolor="gray [1629]"/>
            <v:rect id="_x0000_s23840" style="position:absolute;left:1869;top:8357;width:8800;height:464" fillcolor="black [3213]"/>
            <v:shape id="_x0000_s23841" type="#_x0000_t202" style="position:absolute;left:1869;top:9407;width:1475;height:544" fillcolor="#f2f2f2 [3052]" stroked="f">
              <v:textbox style="mso-next-textbox:#_x0000_s23841">
                <w:txbxContent>
                  <w:p w:rsidR="0050730E" w:rsidRPr="00227139" w:rsidRDefault="0050730E" w:rsidP="002513B6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Switch</w:t>
                    </w:r>
                  </w:p>
                </w:txbxContent>
              </v:textbox>
            </v:shape>
            <v:shape id="_x0000_s23842" type="#_x0000_t202" style="position:absolute;left:3351;top:8933;width:665;height:476" fillcolor="white [3212]" strokecolor="#bfbfbf [2412]">
              <v:textbox style="mso-next-textbox:#_x0000_s23842">
                <w:txbxContent>
                  <w:p w:rsidR="0050730E" w:rsidRPr="00BF5A82" w:rsidRDefault="0050730E" w:rsidP="002513B6">
                    <w:pPr>
                      <w:rPr>
                        <w:b/>
                        <w:color w:val="0070C0"/>
                      </w:rPr>
                    </w:pPr>
                    <w:r w:rsidRPr="00BF5A82">
                      <w:rPr>
                        <w:rFonts w:hint="eastAsia"/>
                        <w:b/>
                        <w:color w:val="0070C0"/>
                      </w:rPr>
                      <w:t xml:space="preserve">V/A </w:t>
                    </w:r>
                  </w:p>
                </w:txbxContent>
              </v:textbox>
            </v:shape>
            <v:shape id="_x0000_s23843" type="#_x0000_t5" style="position:absolute;left:3029;top:9052;width:223;height:155;rotation:270" fillcolor="gray [1629]"/>
            <v:shape id="_x0000_s23844" type="#_x0000_t202" style="position:absolute;left:4260;top:9231;width:867;height:1056" filled="f" fillcolor="white [3212]" stroked="f" strokecolor="#bfbfbf [2412]">
              <v:textbox style="mso-next-textbox:#_x0000_s23844">
                <w:txbxContent>
                  <w:p w:rsidR="0050730E" w:rsidRDefault="0050730E" w:rsidP="002513B6">
                    <w:r>
                      <w:rPr>
                        <w:rFonts w:hint="eastAsia"/>
                      </w:rPr>
                      <w:t>Audio</w:t>
                    </w:r>
                  </w:p>
                  <w:p w:rsidR="0050730E" w:rsidRDefault="0050730E" w:rsidP="002513B6">
                    <w:r>
                      <w:rPr>
                        <w:rFonts w:hint="eastAsia"/>
                      </w:rPr>
                      <w:t>2x2</w:t>
                    </w:r>
                  </w:p>
                </w:txbxContent>
              </v:textbox>
            </v:shape>
            <v:shape id="_x0000_s23845" type="#_x0000_t202" style="position:absolute;left:3976;top:10352;width:1257;height:1756" fillcolor="white [3212]" strokecolor="#bfbfbf [2412]">
              <v:textbox style="mso-next-textbox:#_x0000_s23845">
                <w:txbxContent>
                  <w:p w:rsidR="0050730E" w:rsidRDefault="0050730E" w:rsidP="002513B6">
                    <w:r>
                      <w:rPr>
                        <w:rFonts w:hint="eastAsia"/>
                      </w:rPr>
                      <w:t xml:space="preserve">  Input </w:t>
                    </w:r>
                  </w:p>
                  <w:p w:rsidR="0050730E" w:rsidRPr="00362432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0000" w:themeColor="text1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CLOST </w:t>
                    </w:r>
                  </w:p>
                  <w:p w:rsidR="0050730E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6A06B2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 w:rsidRPr="006A06B2">
                      <w:rPr>
                        <w:rFonts w:hint="eastAsia"/>
                        <w:sz w:val="13"/>
                        <w:szCs w:val="13"/>
                      </w:rPr>
                      <w:t xml:space="preserve"> A1 </w:t>
                    </w:r>
                    <w:r w:rsidRPr="006A06B2">
                      <w:rPr>
                        <w:sz w:val="13"/>
                        <w:szCs w:val="13"/>
                      </w:rPr>
                      <w:t>–</w:t>
                    </w:r>
                    <w:r w:rsidRPr="006A06B2">
                      <w:rPr>
                        <w:rFonts w:hint="eastAsia"/>
                        <w:sz w:val="13"/>
                        <w:szCs w:val="13"/>
                      </w:rPr>
                      <w:t xml:space="preserve"> TUHD</w:t>
                    </w:r>
                  </w:p>
                  <w:p w:rsidR="0050730E" w:rsidRDefault="0050730E" w:rsidP="002513B6">
                    <w:pPr>
                      <w:rPr>
                        <w:sz w:val="13"/>
                        <w:szCs w:val="13"/>
                      </w:rPr>
                    </w:pP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A2 - TUHD</w:t>
                    </w:r>
                  </w:p>
                </w:txbxContent>
              </v:textbox>
            </v:shape>
            <v:shape id="_x0000_s23846" type="#_x0000_t202" style="position:absolute;left:5233;top:9088;width:1446;height:1264;v-text-anchor:bottom" strokecolor="#bfbfbf [2412]">
              <v:textbox style="layout-flow:vertical-ideographic;mso-next-textbox:#_x0000_s23846">
                <w:txbxContent>
                  <w:p w:rsidR="0050730E" w:rsidRPr="000C1DEC" w:rsidRDefault="0050730E" w:rsidP="002513B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   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2</w:t>
                    </w:r>
                    <w:r w:rsidRPr="000C1DEC">
                      <w:rPr>
                        <w:rFonts w:hint="eastAsia"/>
                        <w:sz w:val="13"/>
                        <w:szCs w:val="13"/>
                      </w:rPr>
                      <w:t xml:space="preserve">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Pr="000C1DEC" w:rsidRDefault="0050730E" w:rsidP="002513B6">
                    <w:pPr>
                      <w:ind w:firstLineChars="200" w:firstLine="260"/>
                      <w:rPr>
                        <w:sz w:val="13"/>
                        <w:szCs w:val="13"/>
                      </w:rPr>
                    </w:pPr>
                    <w:r w:rsidRPr="000C1DEC">
                      <w:rPr>
                        <w:rFonts w:hint="eastAsia"/>
                        <w:sz w:val="13"/>
                        <w:szCs w:val="13"/>
                      </w:rPr>
                      <w:t>B1 - 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A</w:t>
                    </w:r>
                    <w:r w:rsidRPr="00FE0304">
                      <w:rPr>
                        <w:rFonts w:ascii="宋体" w:hAnsi="宋体" w:hint="eastAsia"/>
                        <w:color w:val="00B050"/>
                        <w:sz w:val="13"/>
                        <w:szCs w:val="13"/>
                      </w:rPr>
                      <w:t>●</w:t>
                    </w:r>
                  </w:p>
                  <w:p w:rsidR="0050730E" w:rsidRDefault="0050730E" w:rsidP="002513B6">
                    <w:r>
                      <w:rPr>
                        <w:rFonts w:hint="eastAsia"/>
                      </w:rPr>
                      <w:t xml:space="preserve">  Output</w:t>
                    </w:r>
                  </w:p>
                </w:txbxContent>
              </v:textbox>
            </v:shape>
            <v:shape id="_x0000_s23847" type="#_x0000_t202" style="position:absolute;left:1869;top:9952;width:1411;height:544" filled="f" stroked="f" strokecolor="black [3213]">
              <v:textbox style="mso-next-textbox:#_x0000_s23847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shape id="_x0000_s23848" type="#_x0000_t202" style="position:absolute;left:1869;top:10496;width:1411;height:544" filled="f" stroked="f" strokecolor="black [3213]">
              <v:textbox style="mso-next-textbox:#_x0000_s23848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23849" type="#_x0000_t202" style="position:absolute;left:1869;top:11040;width:1411;height:544" filled="f" stroked="f" strokecolor="black [3213]">
              <v:textbox style="mso-next-textbox:#_x0000_s23849">
                <w:txbxContent>
                  <w:p w:rsidR="0050730E" w:rsidRPr="00227139" w:rsidRDefault="0050730E" w:rsidP="002513B6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About</w:t>
                    </w:r>
                  </w:p>
                </w:txbxContent>
              </v:textbox>
            </v:shape>
            <v:rect id="_x0000_s23850" style="position:absolute;left:5263;top:10382;width:3114;height:3390" strokecolor="#bfbfbf [2412]"/>
            <v:roundrect id="_x0000_s23851" style="position:absolute;left:5615;top:13346;width:572;height:258" arcsize="10923f" strokecolor="#bfbfbf [2412]">
              <v:fill color2="fill darken(118)" rotate="t" method="linear sigma" focus="100%" type="gradient"/>
            </v:roundrect>
            <v:roundrect id="_x0000_s23852" style="position:absolute;left:7428;top:13346;width:572;height:258" arcsize="10923f" strokecolor="#bfbfbf [2412]">
              <v:fill color2="fill darken(118)" rotate="t" method="linear sigma" focus="100%" type="gradient"/>
            </v:roundrect>
            <v:shape id="_x0000_s23853" type="#_x0000_t202" style="position:absolute;left:5615;top:13198;width:574;height:544" filled="f" stroked="f">
              <v:textbox style="mso-next-textbox:#_x0000_s23853">
                <w:txbxContent>
                  <w:p w:rsidR="0050730E" w:rsidRPr="006A06B2" w:rsidRDefault="0050730E" w:rsidP="002513B6">
                    <w:pPr>
                      <w:rPr>
                        <w:b/>
                        <w:sz w:val="13"/>
                        <w:szCs w:val="13"/>
                      </w:rPr>
                    </w:pPr>
                    <w:r w:rsidRPr="006A06B2">
                      <w:rPr>
                        <w:rFonts w:hint="eastAsia"/>
                        <w:b/>
                        <w:sz w:val="13"/>
                        <w:szCs w:val="13"/>
                      </w:rPr>
                      <w:t>OK</w:t>
                    </w:r>
                  </w:p>
                </w:txbxContent>
              </v:textbox>
            </v:shape>
            <v:shape id="_x0000_s23854" type="#_x0000_t202" style="position:absolute;left:7368;top:13208;width:831;height:544" filled="f" stroked="f">
              <v:textbox style="mso-next-textbox:#_x0000_s23854">
                <w:txbxContent>
                  <w:p w:rsidR="0050730E" w:rsidRPr="006A06B2" w:rsidRDefault="0050730E" w:rsidP="002513B6">
                    <w:pPr>
                      <w:rPr>
                        <w:b/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b/>
                        <w:sz w:val="13"/>
                        <w:szCs w:val="13"/>
                      </w:rPr>
                      <w:t>Cancel</w:t>
                    </w:r>
                  </w:p>
                </w:txbxContent>
              </v:textbox>
            </v:shape>
            <v:shape id="_x0000_s23855" type="#_x0000_t202" style="position:absolute;left:5243;top:10242;width:4269;height:3323" filled="f" stroked="f">
              <v:textbox style="mso-next-textbox:#_x0000_s23855">
                <w:txbxContent>
                  <w:p w:rsidR="0050730E" w:rsidRDefault="0050730E" w:rsidP="002513B6">
                    <w:pPr>
                      <w:rPr>
                        <w:i/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>Out</w:t>
                    </w:r>
                    <w:r w:rsidRPr="00D05C01">
                      <w:rPr>
                        <w:rFonts w:hint="eastAsia"/>
                        <w:b/>
                        <w:sz w:val="15"/>
                        <w:szCs w:val="15"/>
                      </w:rPr>
                      <w:t>put Port Information</w:t>
                    </w: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 xml:space="preserve"> - </w:t>
                    </w:r>
                    <w:r>
                      <w:rPr>
                        <w:rFonts w:hint="eastAsia"/>
                        <w:i/>
                        <w:sz w:val="15"/>
                        <w:szCs w:val="15"/>
                      </w:rPr>
                      <w:t>B</w:t>
                    </w:r>
                    <w:r w:rsidRPr="00D05C01">
                      <w:rPr>
                        <w:rFonts w:hint="eastAsia"/>
                        <w:i/>
                        <w:sz w:val="15"/>
                        <w:szCs w:val="15"/>
                      </w:rPr>
                      <w:t>1-TUHD</w:t>
                    </w:r>
                  </w:p>
                  <w:p w:rsidR="0050730E" w:rsidRDefault="0050730E" w:rsidP="002513B6"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Title: </w:t>
                    </w:r>
                    <w:r w:rsidRPr="00D05C01">
                      <w:rPr>
                        <w:rFonts w:hint="eastAsia"/>
                        <w:sz w:val="15"/>
                        <w:szCs w:val="15"/>
                        <w:highlight w:val="lightGray"/>
                      </w:rPr>
                      <w:t>A1-</w:t>
                    </w:r>
                    <w:r>
                      <w:rPr>
                        <w:rFonts w:hint="eastAsia"/>
                        <w:sz w:val="15"/>
                        <w:szCs w:val="15"/>
                        <w:highlight w:val="lightGray"/>
                      </w:rPr>
                      <w:t>ROOM1-PC2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文本框，最大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12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个字符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2513B6"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>Matrix Audio Target: Only Analog 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2513B6">
                    <w:pPr>
                      <w:spacing w:line="40" w:lineRule="atLeast"/>
                      <w:rPr>
                        <w:sz w:val="15"/>
                        <w:szCs w:val="15"/>
                      </w:rPr>
                    </w:pPr>
                    <w:r>
                      <w:rPr>
                        <w:sz w:val="15"/>
                        <w:szCs w:val="15"/>
                      </w:rPr>
                      <w:t>Volume: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 xml:space="preserve"> (</w:t>
                    </w:r>
                    <w:r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滑动条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Pr="00D825F7" w:rsidRDefault="0050730E" w:rsidP="002513B6">
                    <w:pPr>
                      <w:spacing w:line="40" w:lineRule="atLeast"/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>Mute: un-Mute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2513B6"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>Analog</w:t>
                    </w:r>
                    <w:r w:rsidRPr="00D825F7">
                      <w:rPr>
                        <w:sz w:val="15"/>
                        <w:szCs w:val="15"/>
                      </w:rPr>
                      <w:t xml:space="preserve"> embedded into HDMI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:  Disabled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b/>
                        <w:i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Default="0050730E" w:rsidP="002513B6">
                    <w:pPr>
                      <w:rPr>
                        <w:sz w:val="15"/>
                        <w:szCs w:val="15"/>
                      </w:rPr>
                    </w:pPr>
                    <w:r w:rsidRPr="00D825F7">
                      <w:rPr>
                        <w:sz w:val="15"/>
                        <w:szCs w:val="15"/>
                      </w:rPr>
                      <w:t xml:space="preserve">HDMI 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d</w:t>
                    </w:r>
                    <w:r w:rsidRPr="00D825F7">
                      <w:rPr>
                        <w:sz w:val="15"/>
                        <w:szCs w:val="15"/>
                      </w:rPr>
                      <w:t>ecode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d to Analog: Disabled 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Pr="00D825F7" w:rsidRDefault="0050730E" w:rsidP="002513B6">
                    <w:pPr>
                      <w:rPr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sz w:val="15"/>
                        <w:szCs w:val="15"/>
                      </w:rPr>
                      <w:t>ARC : Disabled  (</w:t>
                    </w:r>
                    <w:r w:rsidRPr="000869FE">
                      <w:rPr>
                        <w:rFonts w:hint="eastAsia"/>
                        <w:b/>
                        <w:i/>
                        <w:sz w:val="11"/>
                        <w:szCs w:val="11"/>
                        <w:highlight w:val="yellow"/>
                      </w:rPr>
                      <w:t>下拉列表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)</w:t>
                    </w:r>
                  </w:p>
                  <w:p w:rsidR="0050730E" w:rsidRPr="00A35189" w:rsidRDefault="0050730E" w:rsidP="002513B6">
                    <w:pPr>
                      <w:rPr>
                        <w:sz w:val="15"/>
                        <w:szCs w:val="15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2513B6" w:rsidRPr="00BB542C" w:rsidRDefault="002513B6" w:rsidP="002513B6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>
        <w:rPr>
          <w:b/>
          <w:noProof/>
          <w:sz w:val="13"/>
          <w:szCs w:val="13"/>
        </w:rPr>
        <w:t>13</w:t>
      </w:r>
      <w:r w:rsidR="00ED20E6" w:rsidRPr="00BB542C">
        <w:rPr>
          <w:b/>
          <w:sz w:val="13"/>
          <w:szCs w:val="13"/>
        </w:rPr>
        <w:fldChar w:fldCharType="end"/>
      </w:r>
      <w:r>
        <w:rPr>
          <w:rFonts w:hint="eastAsia"/>
          <w:b/>
          <w:sz w:val="13"/>
          <w:szCs w:val="13"/>
        </w:rPr>
        <w:t>：音</w:t>
      </w:r>
      <w:r w:rsidRPr="00BB542C">
        <w:rPr>
          <w:rFonts w:hint="eastAsia"/>
          <w:b/>
          <w:sz w:val="13"/>
          <w:szCs w:val="13"/>
        </w:rPr>
        <w:t>频输出端口信息（草图）</w:t>
      </w:r>
    </w:p>
    <w:p w:rsidR="002513B6" w:rsidRPr="002513B6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操作步骤</w:t>
      </w:r>
    </w:p>
    <w:p w:rsidR="006A0794" w:rsidRDefault="006A0794" w:rsidP="006A0794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在音频“输出端口列表栏”中单击输出端口，“单切选择点阵”显示为音频“输出端口信息”栏信号的详细信息，界面见“</w:t>
      </w:r>
      <w:hyperlink w:anchor="_音频输出端口信息" w:history="1">
        <w:r>
          <w:rPr>
            <w:rStyle w:val="ac"/>
            <w:rFonts w:hint="eastAsia"/>
          </w:rPr>
          <w:t>音</w:t>
        </w:r>
        <w:r w:rsidRPr="00BB360F">
          <w:rPr>
            <w:rStyle w:val="ac"/>
            <w:rFonts w:hint="eastAsia"/>
          </w:rPr>
          <w:t>频输</w:t>
        </w:r>
        <w:r>
          <w:rPr>
            <w:rStyle w:val="ac"/>
            <w:rFonts w:hint="eastAsia"/>
          </w:rPr>
          <w:t>出</w:t>
        </w:r>
        <w:r w:rsidRPr="00BB360F">
          <w:rPr>
            <w:rStyle w:val="ac"/>
            <w:rFonts w:hint="eastAsia"/>
          </w:rPr>
          <w:t>端口信息</w:t>
        </w:r>
      </w:hyperlink>
      <w:r>
        <w:rPr>
          <w:rFonts w:hint="eastAsia"/>
        </w:rPr>
        <w:t>”；</w:t>
      </w:r>
    </w:p>
    <w:p w:rsidR="006A0794" w:rsidRDefault="006A0794" w:rsidP="006A0794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视频输入端口信息标题为“</w:t>
      </w:r>
      <w:r>
        <w:rPr>
          <w:rFonts w:hint="eastAsia"/>
          <w:b/>
          <w:sz w:val="15"/>
          <w:szCs w:val="15"/>
        </w:rPr>
        <w:t>Out</w:t>
      </w:r>
      <w:r w:rsidRPr="00D05C01">
        <w:rPr>
          <w:rFonts w:hint="eastAsia"/>
          <w:b/>
          <w:sz w:val="15"/>
          <w:szCs w:val="15"/>
        </w:rPr>
        <w:t>put Port Information</w:t>
      </w:r>
      <w:r>
        <w:rPr>
          <w:rFonts w:hint="eastAsia"/>
          <w:b/>
          <w:sz w:val="15"/>
          <w:szCs w:val="15"/>
        </w:rPr>
        <w:t xml:space="preserve"> - </w:t>
      </w:r>
      <w:r>
        <w:rPr>
          <w:rFonts w:hint="eastAsia"/>
          <w:i/>
          <w:sz w:val="15"/>
          <w:szCs w:val="15"/>
        </w:rPr>
        <w:t>矩阵背部印刷端口编号</w:t>
      </w:r>
      <w:r w:rsidRPr="00D05C01">
        <w:rPr>
          <w:rFonts w:hint="eastAsia"/>
          <w:i/>
          <w:sz w:val="15"/>
          <w:szCs w:val="15"/>
        </w:rPr>
        <w:t>-</w:t>
      </w:r>
      <w:r>
        <w:rPr>
          <w:rFonts w:hint="eastAsia"/>
          <w:i/>
          <w:sz w:val="15"/>
          <w:szCs w:val="15"/>
        </w:rPr>
        <w:t>子板名称</w:t>
      </w:r>
      <w:r>
        <w:rPr>
          <w:rFonts w:hint="eastAsia"/>
        </w:rPr>
        <w:t>”；在这个对话框中有7个参数可配置；</w:t>
      </w:r>
    </w:p>
    <w:p w:rsidR="006A0794" w:rsidRDefault="006A0794" w:rsidP="006A0794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“</w:t>
      </w:r>
      <w:r w:rsidRPr="00AC02A7">
        <w:rPr>
          <w:rFonts w:hint="eastAsia"/>
        </w:rPr>
        <w:t xml:space="preserve">Matrix Audio </w:t>
      </w:r>
      <w:r>
        <w:rPr>
          <w:rFonts w:hint="eastAsia"/>
        </w:rPr>
        <w:t>Target”为音频矩阵输出目标选择，选项分为三个“Only Analog Audio”,“Only Digital Audio”和“Audio &amp; Digital Audio”；“Only Analog Audio”为3.5模拟音频端口输出音频，如果当前子板没有音频上板，这项就没有；“Only Digital Audio”指音频矩阵的音频嵌入到HDMI视频输出；“Audio &amp; Digital Audio”指3.5模拟音频端口输出的音频和视频HDMI中的音频，均为音频矩阵输出的音频，如果当前子板没有音频上板，这项就没有；如果子板有音频上板，但3.5模拟音频端口处于特殊功能状态，如ACR或是输入嵌入功能，单击“Only Analog Audio”或是“Audio &amp; Digital Audio”，则3.5模拟音频端口将恢复标准输出功能，且输出音频矩阵声音；</w:t>
      </w:r>
    </w:p>
    <w:p w:rsidR="00A675BB" w:rsidRPr="00A675BB" w:rsidRDefault="00A675BB" w:rsidP="00A675BB">
      <w:pPr>
        <w:pStyle w:val="a6"/>
        <w:ind w:left="840" w:firstLineChars="0" w:firstLine="0"/>
      </w:pPr>
      <w:r>
        <w:rPr>
          <w:rFonts w:hint="eastAsia"/>
        </w:rPr>
        <w:t>下拉列表的值，使用Title填充，当且仅当单击了“OK”确定按钮后，下拉列表的名称才能更新为新设置的Title，否则，一直使用当前查询回来的值；</w:t>
      </w:r>
    </w:p>
    <w:p w:rsidR="006A0794" w:rsidRDefault="006A0794" w:rsidP="006A0794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 xml:space="preserve">“Title”为端口标题设置，可以修改标题，Text控件；标题最大12个字符，允许输入大写字母，小写字母，数字，以及“-”减号，“_”下划线；音频端口标题有三个，对应“Matrix Audio </w:t>
      </w:r>
      <w:r>
        <w:rPr>
          <w:rFonts w:hint="eastAsia"/>
        </w:rPr>
        <w:lastRenderedPageBreak/>
        <w:t>Target”的选择，如果选择“Only Analog Audio”，设置的标题就表示模拟音频输出的信息；如果选择“Only Digital Audio”，设置的标题就表示数字音频输出的信息；如果选择“Analog &amp; Digital Audio”，设置的标题就表示模拟音频和数字音频同时输出的信息；对于未命名的端口，标题使用默认名称，即“矩阵背部印刷端口编号-子板名称-[A/D/AD]”，默认名称中“A”表示“Only Analog Audio”，“D”表示“Only Digital Audio”，“AD”表示“Analog &amp; Digital Audio”；</w:t>
      </w:r>
    </w:p>
    <w:p w:rsidR="006A0794" w:rsidRPr="002D4CB5" w:rsidRDefault="006A0794" w:rsidP="006A0794">
      <w:pPr>
        <w:pStyle w:val="a6"/>
        <w:numPr>
          <w:ilvl w:val="0"/>
          <w:numId w:val="49"/>
        </w:numPr>
        <w:ind w:firstLineChars="0"/>
      </w:pPr>
      <w:r w:rsidRPr="002D4CB5">
        <w:t>“Volume”</w:t>
      </w:r>
      <w:r w:rsidRPr="002D4CB5">
        <w:rPr>
          <w:rFonts w:hint="eastAsia"/>
        </w:rPr>
        <w:t>为音频输出端口的模拟音量的调节，滑动条控件并显示当前滑动值；如果端口不支持此功能，即无音频上板，控件显示不使能；</w:t>
      </w:r>
    </w:p>
    <w:p w:rsidR="006A0794" w:rsidRPr="002D4CB5" w:rsidRDefault="006A0794" w:rsidP="006A0794">
      <w:pPr>
        <w:pStyle w:val="a6"/>
        <w:numPr>
          <w:ilvl w:val="0"/>
          <w:numId w:val="49"/>
        </w:numPr>
        <w:ind w:firstLineChars="0"/>
      </w:pPr>
      <w:r w:rsidRPr="002D4CB5">
        <w:rPr>
          <w:rFonts w:hint="eastAsia"/>
        </w:rPr>
        <w:t>“Mute”为音频输出端口的模拟音频静音功能，ComboBox控件（下拉列表框）；选项为“Mute”和“Un-Mute”；如果端口不支持此功能，即无音频上板，控件显示不使能；</w:t>
      </w:r>
    </w:p>
    <w:p w:rsidR="006A0794" w:rsidRPr="002D4CB5" w:rsidRDefault="006A0794" w:rsidP="006A0794">
      <w:pPr>
        <w:pStyle w:val="a6"/>
        <w:numPr>
          <w:ilvl w:val="0"/>
          <w:numId w:val="49"/>
        </w:numPr>
        <w:ind w:firstLineChars="0"/>
      </w:pPr>
      <w:r w:rsidRPr="002D4CB5">
        <w:rPr>
          <w:rFonts w:hint="eastAsia"/>
        </w:rPr>
        <w:t>“Analog</w:t>
      </w:r>
      <w:r w:rsidRPr="002D4CB5">
        <w:t xml:space="preserve"> embedded into HDMI</w:t>
      </w:r>
      <w:r w:rsidRPr="002D4CB5">
        <w:rPr>
          <w:rFonts w:hint="eastAsia"/>
        </w:rPr>
        <w:t>” 为</w:t>
      </w:r>
      <w:r w:rsidRPr="002D4CB5">
        <w:t>3.5mm音频嵌入到HDMI</w:t>
      </w:r>
      <w:r w:rsidRPr="002D4CB5">
        <w:rPr>
          <w:rFonts w:hint="eastAsia"/>
        </w:rPr>
        <w:t>视频中</w:t>
      </w:r>
      <w:r w:rsidRPr="002D4CB5">
        <w:t>输出</w:t>
      </w:r>
      <w:r w:rsidRPr="002D4CB5">
        <w:rPr>
          <w:rFonts w:hint="eastAsia"/>
        </w:rPr>
        <w:t xml:space="preserve">，此时3.5端口方向将改为“IN”，输出子板的模拟音频和HDMI音频均不能输出音频矩阵的音频；如果子板无音频上板，无此功能；使用ComboBox控件（下拉列表框），选项为“Enabled”和“Disabled”；选择此功能时，需要弹出对话框，提示用户“此操作影响音频矩阵输出功能，是否确定更改设置？”，如果用户选择了“是”则更新选择，如果选择了“否”则保持不变；如果选择了此功能为“Enabled”，返回音频切换界面时，无论音频端口目标选择了什么，标题需要显示为灰色，并显示[off]，提示用户当前音频矩阵输出功能关闭； </w:t>
      </w:r>
    </w:p>
    <w:p w:rsidR="006A0794" w:rsidRPr="002D4CB5" w:rsidRDefault="006A0794" w:rsidP="006A0794">
      <w:pPr>
        <w:pStyle w:val="a6"/>
        <w:numPr>
          <w:ilvl w:val="0"/>
          <w:numId w:val="49"/>
        </w:numPr>
        <w:ind w:firstLineChars="0"/>
      </w:pPr>
      <w:r w:rsidRPr="002D4CB5">
        <w:rPr>
          <w:rFonts w:hint="eastAsia"/>
        </w:rPr>
        <w:t>“</w:t>
      </w:r>
      <w:r w:rsidRPr="002D4CB5">
        <w:t xml:space="preserve">HDMI </w:t>
      </w:r>
      <w:r w:rsidRPr="002D4CB5">
        <w:rPr>
          <w:rFonts w:hint="eastAsia"/>
        </w:rPr>
        <w:t>d</w:t>
      </w:r>
      <w:r w:rsidRPr="002D4CB5">
        <w:t>ecode</w:t>
      </w:r>
      <w:r w:rsidRPr="002D4CB5">
        <w:rPr>
          <w:rFonts w:hint="eastAsia"/>
        </w:rPr>
        <w:t>d to Analog”为</w:t>
      </w:r>
      <w:r w:rsidRPr="002D4CB5">
        <w:t>HDMI</w:t>
      </w:r>
      <w:r w:rsidRPr="002D4CB5">
        <w:rPr>
          <w:rFonts w:hint="eastAsia"/>
        </w:rPr>
        <w:t>视频</w:t>
      </w:r>
      <w:r w:rsidRPr="002D4CB5">
        <w:t>解码音频从3.5mm输出</w:t>
      </w:r>
      <w:r w:rsidRPr="002D4CB5">
        <w:rPr>
          <w:rFonts w:hint="eastAsia"/>
        </w:rPr>
        <w:t>，此时3.5端口方向不变(OUT)，输出子板的模拟音频输出HDMI视频中的音频；如果子板无音频上板，无此功能；使用ComboBox控件（下拉列表框），选项为“Enabled”和“Disabled”；选择此功能时，需要弹出对话框，提示用户“此操作影响音频矩阵模拟输出功能，是否确定更改设置？”，如果用户选择了“是”则更新选择，如果选择了“否”则保持不变；如果选择了此功能为“Enabled”，返回音频切换界面时，如果音频端口目标选择了“Only Analog Audio”或“Analog &amp; Digital Audio”，标题需要显示为灰色，并显示[A-off]，提示用户当前音频矩阵的模拟音频输出功能关闭；</w:t>
      </w:r>
    </w:p>
    <w:p w:rsidR="006A0794" w:rsidRPr="002D4CB5" w:rsidRDefault="006A0794" w:rsidP="006A0794">
      <w:pPr>
        <w:pStyle w:val="a6"/>
        <w:numPr>
          <w:ilvl w:val="0"/>
          <w:numId w:val="49"/>
        </w:numPr>
        <w:ind w:firstLineChars="0"/>
      </w:pPr>
      <w:r w:rsidRPr="002D4CB5">
        <w:rPr>
          <w:rFonts w:hint="eastAsia"/>
        </w:rPr>
        <w:t>“</w:t>
      </w:r>
      <w:r w:rsidRPr="002D4CB5">
        <w:t>ARC</w:t>
      </w:r>
      <w:r w:rsidRPr="002D4CB5">
        <w:rPr>
          <w:rFonts w:hint="eastAsia"/>
        </w:rPr>
        <w:t>”为</w:t>
      </w:r>
      <w:r w:rsidRPr="002D4CB5">
        <w:t>TV音频从3.5mm输出</w:t>
      </w:r>
      <w:r w:rsidRPr="002D4CB5">
        <w:rPr>
          <w:rFonts w:hint="eastAsia"/>
        </w:rPr>
        <w:t>，此时3.5端口方向将为“OUT”；如果子板无音频上板，无此功能；使用ComboBox控件（下拉列表框），选项为“Enable”和“Disable”；选择此功能时，需要弹出对话框，提示用户“此操作影响音频矩阵输出功能，是否确定更改设置？”，如果用户选择了“是”则更新选择，如果选择了“否”则保持不变；如果选择了此功能为“Enabled”，返回音频切换界面时，如果音频端口源选择了“Only Analog Audio”或“Analog &amp; Digital Audio”，标题需要显示[ARC]；如果选择了“Only Digital Audio”，负载不进入ARC模式，负载可能无声音（</w:t>
      </w:r>
      <w:r w:rsidRPr="002D4CB5">
        <w:rPr>
          <w:rFonts w:hint="eastAsia"/>
          <w:highlight w:val="yellow"/>
        </w:rPr>
        <w:t>待测试</w:t>
      </w:r>
      <w:r w:rsidRPr="002D4CB5">
        <w:rPr>
          <w:rFonts w:hint="eastAsia"/>
        </w:rPr>
        <w:t>）；</w:t>
      </w:r>
    </w:p>
    <w:p w:rsidR="006A0794" w:rsidRDefault="006A0794" w:rsidP="006A0794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当设置完成后，单击“OK”按钮，确定更改，如果设置功能出错，弹出警告对话框提示用户“Audio Output Port Setting Failed，Error: xxxx”；关闭“音频输出端口信息栏”，返回音频切换界面，如果修改了标题名称或是选择不同的输出目标，需要在音频切换界面上更新端口的名称；</w:t>
      </w:r>
      <w:r>
        <w:rPr>
          <w:rFonts w:hint="eastAsia"/>
        </w:rPr>
        <w:lastRenderedPageBreak/>
        <w:t>如果选择了特殊功能，需要更新标题状态，如显示方向和ARC等；</w:t>
      </w:r>
    </w:p>
    <w:p w:rsidR="006A0794" w:rsidRDefault="006A0794" w:rsidP="006A0794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当设置完成后，单击“</w:t>
      </w:r>
      <w:r>
        <w:t>Cancel</w:t>
      </w:r>
      <w:r>
        <w:rPr>
          <w:rFonts w:hint="eastAsia"/>
        </w:rPr>
        <w:t>”按钮，取消更改，关闭“音频输出端口信息栏”，返回音频切换界面，端口名称无须更新，保持原有状态；</w:t>
      </w:r>
    </w:p>
    <w:p w:rsidR="006A0794" w:rsidRDefault="006A0794" w:rsidP="006A0794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设置功能如果3秒后，都没有响应，默认为成功；</w:t>
      </w:r>
    </w:p>
    <w:p w:rsidR="002513B6" w:rsidRPr="006A0794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IE与CGI协作过程</w:t>
      </w:r>
    </w:p>
    <w:p w:rsidR="003E2C2B" w:rsidRPr="003E2C2B" w:rsidRDefault="003E2C2B" w:rsidP="003E2C2B">
      <w:pPr>
        <w:pStyle w:val="a6"/>
      </w:pPr>
      <w:r>
        <w:rPr>
          <w:rFonts w:hint="eastAsia"/>
        </w:rPr>
        <w:t>1. 查询</w:t>
      </w:r>
    </w:p>
    <w:p w:rsidR="003E2C2B" w:rsidRDefault="009F4ABA" w:rsidP="003E2C2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9</w:t>
      </w:r>
      <w:r w:rsidRPr="00B7291A">
        <w:rPr>
          <w:rFonts w:hint="eastAsia"/>
          <w:highlight w:val="yellow"/>
        </w:rPr>
        <w:t>_IE]</w:t>
      </w:r>
      <w:r w:rsidR="003E2C2B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3E2C2B">
        <w:rPr>
          <w:rFonts w:hint="eastAsia"/>
        </w:rPr>
        <w:t>lig_switch_audio.cgi?query=</w:t>
      </w:r>
    </w:p>
    <w:p w:rsidR="003E2C2B" w:rsidRDefault="003E2C2B" w:rsidP="003E2C2B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E2C2B" w:rsidRDefault="003E2C2B" w:rsidP="003E2C2B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  (n&gt;0表示查询指定端口)</w:t>
      </w:r>
    </w:p>
    <w:p w:rsidR="003E2C2B" w:rsidRDefault="003E2C2B" w:rsidP="003E2C2B">
      <w:pPr>
        <w:pStyle w:val="a6"/>
      </w:pPr>
      <w:r>
        <w:rPr>
          <w:rFonts w:hint="eastAsia"/>
        </w:rPr>
        <w:t xml:space="preserve">          }</w:t>
      </w:r>
    </w:p>
    <w:p w:rsidR="003E2C2B" w:rsidRDefault="003E2C2B" w:rsidP="003E2C2B">
      <w:pPr>
        <w:pStyle w:val="a6"/>
      </w:pPr>
      <w:r>
        <w:rPr>
          <w:rFonts w:hint="eastAsia"/>
        </w:rPr>
        <w:t>}</w:t>
      </w:r>
    </w:p>
    <w:p w:rsidR="003E2C2B" w:rsidRDefault="003E2C2B" w:rsidP="003E2C2B">
      <w:pPr>
        <w:pStyle w:val="a6"/>
      </w:pPr>
    </w:p>
    <w:p w:rsidR="003E2C2B" w:rsidRDefault="009F4ABA" w:rsidP="003E2C2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9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CGI</w:t>
      </w:r>
      <w:r>
        <w:rPr>
          <w:highlight w:val="yellow"/>
        </w:rPr>
        <w:t>_OK</w:t>
      </w:r>
      <w:r w:rsidRPr="00B7291A">
        <w:rPr>
          <w:rFonts w:hint="eastAsia"/>
          <w:highlight w:val="yellow"/>
        </w:rPr>
        <w:t>]</w:t>
      </w:r>
      <w:r w:rsidR="003E2C2B">
        <w:rPr>
          <w:rFonts w:hint="eastAsia"/>
        </w:rPr>
        <w:t>：(输出端口)</w:t>
      </w:r>
    </w:p>
    <w:p w:rsidR="00387F95" w:rsidRDefault="00387F95" w:rsidP="00387F95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87F95" w:rsidRDefault="00387F95" w:rsidP="00387F95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</w:p>
    <w:p w:rsidR="00387F95" w:rsidRDefault="00387F95" w:rsidP="00387F95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387F95" w:rsidRDefault="00387F95" w:rsidP="00387F95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057C77" w:rsidRPr="00DA5B91" w:rsidRDefault="00057C77" w:rsidP="00057C77">
      <w:pPr>
        <w:pStyle w:val="a6"/>
        <w:rPr>
          <w:color w:val="FF0000"/>
        </w:rPr>
      </w:pPr>
      <w:r>
        <w:rPr>
          <w:rFonts w:hint="eastAsia"/>
          <w:color w:val="FF0000"/>
        </w:rPr>
        <w:t xml:space="preserve">                        “</w:t>
      </w:r>
      <w:r w:rsidRPr="00DA5B91">
        <w:rPr>
          <w:rFonts w:hint="eastAsia"/>
          <w:color w:val="FF0000"/>
        </w:rPr>
        <w:t>portname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: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A1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,</w:t>
      </w:r>
    </w:p>
    <w:p w:rsidR="00057C77" w:rsidRPr="00057C77" w:rsidRDefault="00057C77" w:rsidP="00057C77">
      <w:pPr>
        <w:pStyle w:val="a6"/>
        <w:ind w:firstLineChars="1450" w:firstLine="3045"/>
        <w:rPr>
          <w:color w:val="FF0000"/>
        </w:rPr>
      </w:pP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boardname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: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 xml:space="preserve"> TUHD</w:t>
      </w:r>
      <w:r w:rsidRPr="00DA5B91">
        <w:rPr>
          <w:color w:val="FF0000"/>
        </w:rPr>
        <w:t>”</w:t>
      </w:r>
      <w:r w:rsidRPr="00DA5B91">
        <w:rPr>
          <w:rFonts w:hint="eastAsia"/>
          <w:color w:val="FF0000"/>
        </w:rPr>
        <w:t>,</w:t>
      </w:r>
    </w:p>
    <w:p w:rsidR="00387F95" w:rsidRDefault="00387F95" w:rsidP="00387F95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aud_target</w:t>
      </w:r>
      <w:r>
        <w:t>”</w:t>
      </w:r>
      <w:r>
        <w:rPr>
          <w:rFonts w:hint="eastAsia"/>
        </w:rPr>
        <w:t>:[0,1,2]</w:t>
      </w:r>
      <w:r w:rsidR="006D06B1">
        <w:rPr>
          <w:rFonts w:hint="eastAsia"/>
        </w:rPr>
        <w:t>,</w:t>
      </w:r>
    </w:p>
    <w:p w:rsidR="00387F95" w:rsidRDefault="00387F95" w:rsidP="00387F95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:[</w:t>
      </w:r>
      <w:r>
        <w:t>”</w:t>
      </w:r>
      <w:r>
        <w:rPr>
          <w:rFonts w:hint="eastAsia"/>
        </w:rPr>
        <w:t>A1-TUHD_A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A1-TUHD_D</w:t>
      </w:r>
      <w:r>
        <w:t>”</w:t>
      </w:r>
      <w:r>
        <w:rPr>
          <w:rFonts w:hint="eastAsia"/>
        </w:rPr>
        <w:t>,</w:t>
      </w:r>
      <w:r>
        <w:t>”</w:t>
      </w:r>
      <w:r w:rsidRPr="00387F95">
        <w:rPr>
          <w:rFonts w:hint="eastAsia"/>
        </w:rPr>
        <w:t xml:space="preserve"> </w:t>
      </w:r>
      <w:r>
        <w:rPr>
          <w:rFonts w:hint="eastAsia"/>
        </w:rPr>
        <w:t>A1-TUHD_AD</w:t>
      </w:r>
      <w:r>
        <w:t>”</w:t>
      </w:r>
      <w:r>
        <w:rPr>
          <w:rFonts w:hint="eastAsia"/>
        </w:rPr>
        <w:t>]</w:t>
      </w:r>
      <w:r w:rsidR="006D06B1">
        <w:rPr>
          <w:rFonts w:hint="eastAsia"/>
        </w:rPr>
        <w:t>,</w:t>
      </w:r>
    </w:p>
    <w:p w:rsidR="00387F95" w:rsidRPr="00D275E1" w:rsidRDefault="00387F95" w:rsidP="00387F95">
      <w:pPr>
        <w:pStyle w:val="a6"/>
        <w:rPr>
          <w:highlight w:val="yellow"/>
        </w:rPr>
      </w:pPr>
      <w:r>
        <w:rPr>
          <w:rFonts w:hint="eastAsia"/>
        </w:rPr>
        <w:t xml:space="preserve">                         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Volume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:81,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</w:t>
      </w:r>
      <w:r>
        <w:rPr>
          <w:rFonts w:hint="eastAsia"/>
          <w:highlight w:val="yellow"/>
        </w:rPr>
        <w:t>5</w:t>
      </w:r>
      <w:r w:rsidRPr="00D275E1">
        <w:rPr>
          <w:rFonts w:hint="eastAsia"/>
          <w:highlight w:val="yellow"/>
        </w:rPr>
        <w:t>0,</w:t>
      </w:r>
      <w:r w:rsidRPr="00D275E1">
        <w:rPr>
          <w:highlight w:val="yellow"/>
        </w:rPr>
        <w:t>”</w:t>
      </w:r>
      <w:r>
        <w:rPr>
          <w:rFonts w:hint="eastAsia"/>
          <w:highlight w:val="yellow"/>
        </w:rPr>
        <w:t>min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</w:t>
      </w:r>
      <w:r>
        <w:rPr>
          <w:rFonts w:hint="eastAsia"/>
          <w:highlight w:val="yellow"/>
        </w:rPr>
        <w:t>0,</w:t>
      </w:r>
      <w:r>
        <w:rPr>
          <w:highlight w:val="yellow"/>
        </w:rPr>
        <w:t>”</w:t>
      </w:r>
      <w:r>
        <w:rPr>
          <w:rFonts w:hint="eastAsia"/>
          <w:highlight w:val="yellow"/>
        </w:rPr>
        <w:t>max</w:t>
      </w:r>
      <w:r>
        <w:rPr>
          <w:highlight w:val="yellow"/>
        </w:rPr>
        <w:t>”</w:t>
      </w:r>
      <w:r>
        <w:rPr>
          <w:rFonts w:hint="eastAsia"/>
          <w:highlight w:val="yellow"/>
        </w:rPr>
        <w:t>:70</w:t>
      </w:r>
      <w:r w:rsidRPr="00D275E1">
        <w:rPr>
          <w:rFonts w:hint="eastAsia"/>
          <w:highlight w:val="yellow"/>
        </w:rPr>
        <w:t>}，</w:t>
      </w:r>
    </w:p>
    <w:p w:rsidR="00387F95" w:rsidRPr="00D275E1" w:rsidRDefault="00387F95" w:rsidP="00387F95">
      <w:pPr>
        <w:pStyle w:val="a6"/>
        <w:rPr>
          <w:highlight w:val="yellow"/>
        </w:rPr>
      </w:pPr>
      <w:r w:rsidRPr="00D275E1">
        <w:rPr>
          <w:rFonts w:hint="eastAsia"/>
          <w:highlight w:val="yellow"/>
        </w:rPr>
        <w:t xml:space="preserve">                         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Mute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:91,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:0,</w:t>
      </w:r>
      <w:r w:rsidRPr="00D275E1">
        <w:rPr>
          <w:highlight w:val="yellow"/>
        </w:rPr>
        <w:t>”</w:t>
      </w:r>
      <w:r w:rsidR="00613CCA">
        <w:rPr>
          <w:rFonts w:hint="eastAsia"/>
          <w:highlight w:val="yellow"/>
        </w:rPr>
        <w:t>bool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:[0,1]},</w:t>
      </w:r>
    </w:p>
    <w:p w:rsidR="00387F95" w:rsidRPr="00D275E1" w:rsidRDefault="00387F95" w:rsidP="00387F95">
      <w:pPr>
        <w:pStyle w:val="a6"/>
        <w:rPr>
          <w:highlight w:val="yellow"/>
        </w:rPr>
      </w:pPr>
      <w:r w:rsidRPr="00D275E1">
        <w:rPr>
          <w:rFonts w:hint="eastAsia"/>
          <w:highlight w:val="yellow"/>
        </w:rPr>
        <w:t xml:space="preserve">                       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AudioSelect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:98,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:0,</w:t>
      </w:r>
      <w:r w:rsidRPr="00D275E1">
        <w:rPr>
          <w:highlight w:val="yellow"/>
        </w:rPr>
        <w:t>”</w:t>
      </w:r>
      <w:r w:rsidR="00613CCA">
        <w:rPr>
          <w:rFonts w:hint="eastAsia"/>
          <w:highlight w:val="yellow"/>
        </w:rPr>
        <w:t>list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:[0,1,2,3]}，</w:t>
      </w:r>
    </w:p>
    <w:p w:rsidR="00387F95" w:rsidRPr="00D275E1" w:rsidRDefault="00387F95" w:rsidP="00387F95">
      <w:pPr>
        <w:pStyle w:val="a6"/>
        <w:rPr>
          <w:highlight w:val="yellow"/>
        </w:rPr>
      </w:pPr>
      <w:r w:rsidRPr="00D275E1">
        <w:rPr>
          <w:rFonts w:hint="eastAsia"/>
          <w:highlight w:val="yellow"/>
        </w:rPr>
        <w:t xml:space="preserve">                          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ST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:158,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 0,</w:t>
      </w:r>
      <w:r w:rsidRPr="00D275E1">
        <w:rPr>
          <w:highlight w:val="yellow"/>
        </w:rPr>
        <w:t>”</w:t>
      </w:r>
      <w:r w:rsidR="00613CCA">
        <w:rPr>
          <w:rFonts w:hint="eastAsia"/>
          <w:highlight w:val="yellow"/>
        </w:rPr>
        <w:t>list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:[0,1]},</w:t>
      </w:r>
    </w:p>
    <w:p w:rsidR="00387F95" w:rsidRDefault="00387F95" w:rsidP="00387F95">
      <w:pPr>
        <w:pStyle w:val="a6"/>
      </w:pPr>
      <w:r w:rsidRPr="00D275E1">
        <w:rPr>
          <w:rFonts w:hint="eastAsia"/>
          <w:highlight w:val="yellow"/>
        </w:rPr>
        <w:t xml:space="preserve">                          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ARC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:103,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 0,</w:t>
      </w:r>
      <w:r w:rsidRPr="00D275E1">
        <w:rPr>
          <w:highlight w:val="yellow"/>
        </w:rPr>
        <w:t>”</w:t>
      </w:r>
      <w:r w:rsidR="00613CCA">
        <w:rPr>
          <w:rFonts w:hint="eastAsia"/>
          <w:highlight w:val="yellow"/>
        </w:rPr>
        <w:t>list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:[0,1]}</w:t>
      </w:r>
    </w:p>
    <w:p w:rsidR="00387F95" w:rsidRDefault="00387F95" w:rsidP="00387F95">
      <w:pPr>
        <w:pStyle w:val="a6"/>
      </w:pPr>
      <w:r>
        <w:rPr>
          <w:rFonts w:hint="eastAsia"/>
        </w:rPr>
        <w:t xml:space="preserve">                             }</w:t>
      </w:r>
    </w:p>
    <w:p w:rsidR="00387F95" w:rsidRDefault="00387F95" w:rsidP="00387F95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387F95" w:rsidRDefault="00387F95" w:rsidP="00387F95">
      <w:pPr>
        <w:pStyle w:val="a6"/>
      </w:pPr>
      <w:r>
        <w:rPr>
          <w:rFonts w:hint="eastAsia"/>
        </w:rPr>
        <w:t>}</w:t>
      </w:r>
    </w:p>
    <w:p w:rsidR="00387F95" w:rsidRDefault="00387F95" w:rsidP="00387F95">
      <w:pPr>
        <w:pStyle w:val="a6"/>
      </w:pPr>
    </w:p>
    <w:p w:rsidR="00387F95" w:rsidRDefault="00387F95" w:rsidP="00387F95">
      <w:pPr>
        <w:pStyle w:val="a6"/>
      </w:pPr>
      <w:r>
        <w:rPr>
          <w:rFonts w:hint="eastAsia"/>
        </w:rPr>
        <w:t>对于参数，如果没有JSON字段，则不显示对应的控件；</w:t>
      </w:r>
    </w:p>
    <w:p w:rsidR="00387F95" w:rsidRDefault="00387F95" w:rsidP="00387F95">
      <w:pPr>
        <w:pStyle w:val="a6"/>
      </w:pPr>
      <w:r>
        <w:rPr>
          <w:rFonts w:hint="eastAsia"/>
        </w:rPr>
        <w:lastRenderedPageBreak/>
        <w:t>Volume - 内部81号参数；如果没有模拟3.5，则不存在；</w:t>
      </w:r>
    </w:p>
    <w:p w:rsidR="00387F95" w:rsidRDefault="00387F95" w:rsidP="00387F95">
      <w:pPr>
        <w:pStyle w:val="a6"/>
      </w:pPr>
      <w:r>
        <w:rPr>
          <w:rFonts w:hint="eastAsia"/>
        </w:rPr>
        <w:t>Mute - 内部91号参数；</w:t>
      </w:r>
    </w:p>
    <w:p w:rsidR="00387F95" w:rsidRDefault="00387F95" w:rsidP="00387F95">
      <w:pPr>
        <w:pStyle w:val="a6"/>
      </w:pPr>
      <w:r>
        <w:rPr>
          <w:rFonts w:hint="eastAsia"/>
        </w:rPr>
        <w:t>Analog embedded into HDMI - 内部98号参数；</w:t>
      </w:r>
    </w:p>
    <w:p w:rsidR="00387F95" w:rsidRDefault="00387F95" w:rsidP="00387F95">
      <w:pPr>
        <w:pStyle w:val="a6"/>
      </w:pPr>
      <w:r>
        <w:rPr>
          <w:rFonts w:hint="eastAsia"/>
        </w:rPr>
        <w:t>HDMI decoded to Analog - 内部158号参数；</w:t>
      </w:r>
    </w:p>
    <w:p w:rsidR="00387F95" w:rsidRDefault="00387F95" w:rsidP="00387F95">
      <w:pPr>
        <w:pStyle w:val="a6"/>
      </w:pPr>
      <w:r>
        <w:rPr>
          <w:rFonts w:hint="eastAsia"/>
        </w:rPr>
        <w:t>ARC - 内部103号参数；（关联？？？）</w:t>
      </w:r>
    </w:p>
    <w:p w:rsidR="003314F9" w:rsidRPr="00D275E1" w:rsidRDefault="003314F9" w:rsidP="00387F95">
      <w:pPr>
        <w:pStyle w:val="a6"/>
      </w:pPr>
    </w:p>
    <w:p w:rsidR="003314F9" w:rsidRDefault="003314F9" w:rsidP="003314F9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9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ERR</w:t>
      </w:r>
      <w:r w:rsidRPr="006C5E2E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3314F9" w:rsidRDefault="003314F9" w:rsidP="003314F9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3314F9" w:rsidRDefault="003314F9" w:rsidP="003314F9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  <w:r w:rsidRPr="0026711E">
        <w:t xml:space="preserve">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:n,</w:t>
      </w:r>
    </w:p>
    <w:p w:rsidR="003314F9" w:rsidRDefault="003314F9" w:rsidP="003314F9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</w:p>
    <w:p w:rsidR="003314F9" w:rsidRDefault="003314F9" w:rsidP="003314F9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3314F9" w:rsidRDefault="003314F9" w:rsidP="003314F9">
      <w:pPr>
        <w:pStyle w:val="a6"/>
      </w:pPr>
      <w:r>
        <w:rPr>
          <w:rFonts w:hint="eastAsia"/>
        </w:rPr>
        <w:t>}</w:t>
      </w:r>
    </w:p>
    <w:p w:rsidR="003E2C2B" w:rsidRDefault="003E2C2B" w:rsidP="003E2C2B">
      <w:pPr>
        <w:pStyle w:val="a6"/>
      </w:pPr>
    </w:p>
    <w:p w:rsidR="003314F9" w:rsidRPr="00387F95" w:rsidRDefault="003314F9" w:rsidP="003E2C2B">
      <w:pPr>
        <w:pStyle w:val="a6"/>
      </w:pPr>
    </w:p>
    <w:p w:rsidR="003E2C2B" w:rsidRDefault="006952E9" w:rsidP="003E2C2B">
      <w:pPr>
        <w:pStyle w:val="a6"/>
      </w:pPr>
      <w:r>
        <w:rPr>
          <w:rFonts w:hint="eastAsia"/>
        </w:rPr>
        <w:t>2. 设置</w:t>
      </w:r>
    </w:p>
    <w:p w:rsidR="006952E9" w:rsidRDefault="006952E9" w:rsidP="006952E9">
      <w:pPr>
        <w:pStyle w:val="a6"/>
      </w:pPr>
      <w:r>
        <w:rPr>
          <w:rFonts w:hint="eastAsia"/>
        </w:rPr>
        <w:t>（输出端口）</w:t>
      </w:r>
    </w:p>
    <w:p w:rsidR="006952E9" w:rsidRDefault="00C41DDB" w:rsidP="006952E9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8_</w:t>
      </w:r>
      <w:r w:rsidRPr="00B7291A">
        <w:rPr>
          <w:rFonts w:hint="eastAsia"/>
          <w:highlight w:val="yellow"/>
        </w:rPr>
        <w:t>IE]</w:t>
      </w:r>
      <w:r w:rsidR="006952E9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E96314">
        <w:rPr>
          <w:rFonts w:hint="eastAsia"/>
        </w:rPr>
        <w:t>lig_switch_audio</w:t>
      </w:r>
      <w:r w:rsidR="006952E9">
        <w:rPr>
          <w:rFonts w:hint="eastAsia"/>
        </w:rPr>
        <w:t>.cgi?update=</w:t>
      </w:r>
    </w:p>
    <w:p w:rsidR="006952E9" w:rsidRDefault="006952E9" w:rsidP="006952E9">
      <w:pPr>
        <w:pStyle w:val="a6"/>
      </w:pPr>
      <w:r w:rsidRPr="00CB6775">
        <w:t>{"name":"switch","date":{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 w:rsidR="000923FD"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</w:p>
    <w:p w:rsidR="000923FD" w:rsidRDefault="006952E9" w:rsidP="000923FD">
      <w:pPr>
        <w:pStyle w:val="a6"/>
      </w:pPr>
      <w:r>
        <w:rPr>
          <w:rFonts w:hint="eastAsia"/>
        </w:rPr>
        <w:t xml:space="preserve">                                        </w:t>
      </w:r>
      <w:r w:rsidR="000923FD">
        <w:t>”</w:t>
      </w:r>
      <w:r w:rsidR="000923FD">
        <w:rPr>
          <w:rFonts w:hint="eastAsia"/>
        </w:rPr>
        <w:t>aud_target</w:t>
      </w:r>
      <w:r w:rsidR="000923FD">
        <w:t>”</w:t>
      </w:r>
      <w:r w:rsidR="000923FD">
        <w:rPr>
          <w:rFonts w:hint="eastAsia"/>
        </w:rPr>
        <w:t>:[0,1,2]</w:t>
      </w:r>
      <w:r w:rsidR="00CF5C6C">
        <w:rPr>
          <w:rFonts w:hint="eastAsia"/>
        </w:rPr>
        <w:t>,</w:t>
      </w:r>
    </w:p>
    <w:p w:rsidR="000923FD" w:rsidRDefault="000923FD" w:rsidP="000923FD">
      <w:pPr>
        <w:pStyle w:val="a6"/>
      </w:pPr>
      <w:r>
        <w:rPr>
          <w:rFonts w:hint="eastAsia"/>
        </w:rPr>
        <w:t xml:space="preserve">                         </w:t>
      </w:r>
      <w:r w:rsidR="00CF5C6C">
        <w:rPr>
          <w:rFonts w:hint="eastAsia"/>
        </w:rPr>
        <w:t xml:space="preserve">  </w:t>
      </w:r>
      <w:r>
        <w:rPr>
          <w:rFonts w:hint="eastAsia"/>
        </w:rPr>
        <w:t xml:space="preserve">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:[</w:t>
      </w:r>
      <w:r>
        <w:t>”</w:t>
      </w:r>
      <w:r>
        <w:rPr>
          <w:rFonts w:hint="eastAsia"/>
        </w:rPr>
        <w:t>A1-TUHD_A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A1-TUHD_D</w:t>
      </w:r>
      <w:r>
        <w:t>”</w:t>
      </w:r>
      <w:r>
        <w:rPr>
          <w:rFonts w:hint="eastAsia"/>
        </w:rPr>
        <w:t>,</w:t>
      </w:r>
      <w:r>
        <w:t>”</w:t>
      </w:r>
      <w:r w:rsidRPr="00387F95">
        <w:rPr>
          <w:rFonts w:hint="eastAsia"/>
        </w:rPr>
        <w:t xml:space="preserve"> </w:t>
      </w:r>
      <w:r>
        <w:rPr>
          <w:rFonts w:hint="eastAsia"/>
        </w:rPr>
        <w:t>A1-TUHD_AD</w:t>
      </w:r>
      <w:r>
        <w:t>”</w:t>
      </w:r>
      <w:r>
        <w:rPr>
          <w:rFonts w:hint="eastAsia"/>
        </w:rPr>
        <w:t>]</w:t>
      </w:r>
      <w:r w:rsidR="00CF5C6C">
        <w:rPr>
          <w:rFonts w:hint="eastAsia"/>
        </w:rPr>
        <w:t>,</w:t>
      </w:r>
    </w:p>
    <w:p w:rsidR="006952E9" w:rsidRDefault="000923FD" w:rsidP="000923FD">
      <w:pPr>
        <w:pStyle w:val="a6"/>
      </w:pPr>
      <w:r>
        <w:rPr>
          <w:rFonts w:hint="eastAsia"/>
        </w:rPr>
        <w:t xml:space="preserve">                                        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Volume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:{</w:t>
      </w:r>
      <w:r w:rsidRPr="00D275E1">
        <w:rPr>
          <w:highlight w:val="yellow"/>
        </w:rPr>
        <w:t>“</w:t>
      </w:r>
      <w:r w:rsidRPr="00D275E1">
        <w:rPr>
          <w:rFonts w:hint="eastAsia"/>
          <w:highlight w:val="yellow"/>
        </w:rPr>
        <w:t>sid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:81,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value</w:t>
      </w:r>
      <w:r w:rsidRPr="00D275E1">
        <w:rPr>
          <w:highlight w:val="yellow"/>
        </w:rPr>
        <w:t>”</w:t>
      </w:r>
      <w:r w:rsidRPr="00D275E1">
        <w:rPr>
          <w:rFonts w:hint="eastAsia"/>
          <w:highlight w:val="yellow"/>
        </w:rPr>
        <w:t>:</w:t>
      </w:r>
      <w:r>
        <w:rPr>
          <w:rFonts w:hint="eastAsia"/>
          <w:highlight w:val="yellow"/>
        </w:rPr>
        <w:t>6</w:t>
      </w:r>
      <w:r w:rsidRPr="00D275E1">
        <w:rPr>
          <w:rFonts w:hint="eastAsia"/>
          <w:highlight w:val="yellow"/>
        </w:rPr>
        <w:t>0}</w:t>
      </w:r>
    </w:p>
    <w:p w:rsidR="006952E9" w:rsidRDefault="006952E9" w:rsidP="006952E9">
      <w:pPr>
        <w:pStyle w:val="a6"/>
      </w:pPr>
      <w:r>
        <w:rPr>
          <w:rFonts w:hint="eastAsia"/>
        </w:rPr>
        <w:t xml:space="preserve">                                       }</w:t>
      </w:r>
    </w:p>
    <w:p w:rsidR="006952E9" w:rsidRDefault="006952E9" w:rsidP="006952E9">
      <w:pPr>
        <w:pStyle w:val="a6"/>
      </w:pPr>
      <w:r>
        <w:rPr>
          <w:rFonts w:hint="eastAsia"/>
        </w:rPr>
        <w:t xml:space="preserve">                        </w:t>
      </w:r>
      <w:r w:rsidRPr="00CB6775">
        <w:t>}</w:t>
      </w:r>
    </w:p>
    <w:p w:rsidR="006952E9" w:rsidRDefault="006952E9" w:rsidP="006952E9">
      <w:pPr>
        <w:pStyle w:val="a6"/>
      </w:pPr>
    </w:p>
    <w:p w:rsidR="006952E9" w:rsidRDefault="00C41DDB" w:rsidP="006952E9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8_CGI_OK</w:t>
      </w:r>
      <w:r w:rsidRPr="00B7291A">
        <w:rPr>
          <w:rFonts w:hint="eastAsia"/>
          <w:highlight w:val="yellow"/>
        </w:rPr>
        <w:t>]</w:t>
      </w:r>
      <w:r w:rsidR="006952E9">
        <w:rPr>
          <w:rFonts w:hint="eastAsia"/>
        </w:rPr>
        <w:t>：</w:t>
      </w:r>
    </w:p>
    <w:p w:rsidR="006952E9" w:rsidRDefault="006952E9" w:rsidP="006952E9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6952E9" w:rsidRDefault="006952E9" w:rsidP="006952E9">
      <w:pPr>
        <w:pStyle w:val="a6"/>
      </w:pPr>
      <w:r>
        <w:rPr>
          <w:rFonts w:hint="eastAsia"/>
        </w:rPr>
        <w:t xml:space="preserve">  </w:t>
      </w:r>
      <w:r w:rsidRPr="00CB6775">
        <w:t>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 w:rsidR="006D06B1">
        <w:rPr>
          <w:rFonts w:hint="eastAsia"/>
        </w:rPr>
        <w:t>a</w:t>
      </w:r>
      <w:r>
        <w:t>”</w:t>
      </w:r>
      <w:r>
        <w:rPr>
          <w:rFonts w:hint="eastAsia"/>
        </w:rPr>
        <w:t xml:space="preserve"> </w:t>
      </w:r>
      <w:r w:rsidRPr="00CB6775">
        <w:t>}</w:t>
      </w:r>
      <w:r>
        <w:rPr>
          <w:rFonts w:hint="eastAsia"/>
        </w:rPr>
        <w:t>}</w:t>
      </w:r>
    </w:p>
    <w:p w:rsidR="006952E9" w:rsidRDefault="006952E9" w:rsidP="006952E9">
      <w:pPr>
        <w:pStyle w:val="a6"/>
      </w:pPr>
      <w:r>
        <w:rPr>
          <w:rFonts w:hint="eastAsia"/>
        </w:rPr>
        <w:t>配置窗口，必须等到CGI回送在退出；</w:t>
      </w:r>
    </w:p>
    <w:p w:rsidR="00C41DDB" w:rsidRDefault="00C41DDB" w:rsidP="00C41DDB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B7291A">
        <w:rPr>
          <w:rFonts w:hint="eastAsia"/>
          <w:highlight w:val="yellow"/>
        </w:rPr>
        <w:t>_0</w:t>
      </w:r>
      <w:r>
        <w:rPr>
          <w:rFonts w:hint="eastAsia"/>
          <w:highlight w:val="yellow"/>
        </w:rPr>
        <w:t>8_CGI_ERR</w:t>
      </w:r>
      <w:r w:rsidRPr="00B7291A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C41DDB" w:rsidRDefault="00C41DDB" w:rsidP="00C41DDB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C41DDB" w:rsidRDefault="00C41DDB" w:rsidP="00C41DDB">
      <w:pPr>
        <w:pStyle w:val="a6"/>
      </w:pPr>
      <w:r>
        <w:rPr>
          <w:rFonts w:hint="eastAsia"/>
        </w:rPr>
        <w:t xml:space="preserve">  </w:t>
      </w:r>
      <w:r w:rsidRPr="00CB6775">
        <w:t>"date":{</w:t>
      </w:r>
      <w:r>
        <w:t>“</w:t>
      </w:r>
      <w:r>
        <w:rPr>
          <w:rFonts w:hint="eastAsia"/>
        </w:rPr>
        <w:t>port_cfg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 xml:space="preserve">:n,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 w:rsidRPr="00F94A99">
        <w:t xml:space="preserve"> </w:t>
      </w:r>
      <w:r w:rsidRPr="00CB6775">
        <w:t>}</w:t>
      </w:r>
      <w:r>
        <w:rPr>
          <w:rFonts w:hint="eastAsia"/>
        </w:rPr>
        <w:t>,</w:t>
      </w:r>
    </w:p>
    <w:p w:rsidR="00C41DDB" w:rsidRDefault="00C41DDB" w:rsidP="00C41DDB">
      <w:pPr>
        <w:pStyle w:val="a6"/>
      </w:pPr>
      <w:r>
        <w:rPr>
          <w:rFonts w:hint="eastAsia"/>
        </w:rPr>
        <w:t xml:space="preserve">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  <w:r>
        <w:rPr>
          <w:rFonts w:hint="eastAsia"/>
        </w:rPr>
        <w:t xml:space="preserve"> }</w:t>
      </w:r>
      <w:r w:rsidR="00636F8C">
        <w:rPr>
          <w:rFonts w:hint="eastAsia"/>
        </w:rPr>
        <w:t>}</w:t>
      </w:r>
      <w:r w:rsidR="008D382F">
        <w:rPr>
          <w:rFonts w:hint="eastAsia"/>
        </w:rPr>
        <w:t>}</w:t>
      </w:r>
    </w:p>
    <w:p w:rsidR="006952E9" w:rsidRPr="00C41DDB" w:rsidRDefault="006952E9" w:rsidP="003E2C2B">
      <w:pPr>
        <w:pStyle w:val="a6"/>
      </w:pPr>
    </w:p>
    <w:p w:rsidR="002513B6" w:rsidRDefault="002513B6" w:rsidP="002513B6">
      <w:pPr>
        <w:pStyle w:val="a6"/>
      </w:pPr>
    </w:p>
    <w:p w:rsidR="002513B6" w:rsidRPr="00282AE3" w:rsidRDefault="00B511C8" w:rsidP="002513B6">
      <w:pPr>
        <w:pStyle w:val="50"/>
        <w:rPr>
          <w:highlight w:val="darkCyan"/>
        </w:rPr>
      </w:pPr>
      <w:r w:rsidRPr="00282AE3">
        <w:rPr>
          <w:rFonts w:hint="eastAsia"/>
          <w:highlight w:val="darkCyan"/>
        </w:rPr>
        <w:lastRenderedPageBreak/>
        <w:t>音频</w:t>
      </w:r>
      <w:r w:rsidR="002513B6" w:rsidRPr="00282AE3">
        <w:rPr>
          <w:rFonts w:hint="eastAsia"/>
          <w:highlight w:val="darkCyan"/>
        </w:rPr>
        <w:t>切换宏</w:t>
      </w:r>
    </w:p>
    <w:p w:rsidR="002513B6" w:rsidRDefault="002513B6" w:rsidP="002513B6">
      <w:pPr>
        <w:pStyle w:val="6"/>
      </w:pPr>
      <w:r>
        <w:rPr>
          <w:rFonts w:hint="eastAsia"/>
        </w:rPr>
        <w:t>界面</w:t>
      </w:r>
    </w:p>
    <w:p w:rsidR="002513B6" w:rsidRDefault="002513B6" w:rsidP="002513B6">
      <w:pPr>
        <w:pStyle w:val="a6"/>
      </w:pPr>
      <w:r>
        <w:rPr>
          <w:rFonts w:hint="eastAsia"/>
        </w:rPr>
        <w:t>参考“</w:t>
      </w:r>
      <w:hyperlink w:anchor="_界面" w:history="1">
        <w:r w:rsidRPr="002513B6">
          <w:rPr>
            <w:rStyle w:val="ac"/>
            <w:rFonts w:hint="eastAsia"/>
          </w:rPr>
          <w:t>7.3.2.1.6.1</w:t>
        </w:r>
      </w:hyperlink>
      <w:r>
        <w:rPr>
          <w:rFonts w:hint="eastAsia"/>
        </w:rPr>
        <w:t>”；</w:t>
      </w:r>
    </w:p>
    <w:p w:rsidR="002513B6" w:rsidRDefault="002513B6" w:rsidP="002513B6">
      <w:pPr>
        <w:pStyle w:val="6"/>
      </w:pPr>
      <w:r>
        <w:rPr>
          <w:rFonts w:hint="eastAsia"/>
        </w:rPr>
        <w:t>操作步骤</w:t>
      </w:r>
    </w:p>
    <w:p w:rsidR="00B511C8" w:rsidRDefault="00B511C8" w:rsidP="00B511C8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在视频切换界面中的右边，显示切换宏的状态，如果不想显示“切换宏”栏，单击宏栏的“&gt;&gt;”按钮，隐藏“切换宏”栏；单击切换界面右边框的“&lt;&lt;”按钮，显示“切换宏”栏；界面显示见“</w:t>
      </w:r>
      <w:hyperlink w:anchor="_切换宏" w:history="1">
        <w:r w:rsidRPr="00065DEF">
          <w:rPr>
            <w:rStyle w:val="ac"/>
            <w:rFonts w:hint="eastAsia"/>
          </w:rPr>
          <w:t>切换宏</w:t>
        </w:r>
      </w:hyperlink>
      <w:r>
        <w:rPr>
          <w:rFonts w:hint="eastAsia"/>
        </w:rPr>
        <w:t>”；</w:t>
      </w:r>
    </w:p>
    <w:p w:rsidR="00B511C8" w:rsidRDefault="00B511C8" w:rsidP="00B511C8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在“NAME”文本框中输入宏的名称，然后单击“</w:t>
      </w:r>
      <w:r>
        <w:rPr>
          <w:rFonts w:hint="eastAsia"/>
          <w:noProof/>
        </w:rPr>
        <w:drawing>
          <wp:inline distT="0" distB="0" distL="0" distR="0">
            <wp:extent cx="241342" cy="237695"/>
            <wp:effectExtent l="19050" t="0" r="6308" b="0"/>
            <wp:docPr id="1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0114" t="28983" r="37612" b="67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80" cy="24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”按钮，将当前的音频切换关系保存到指定名称的宏中；并且在“宏列表栏”中显示新保存的宏；（同时当前的视频切换也会保存到这个宏中）</w:t>
      </w:r>
    </w:p>
    <w:p w:rsidR="00B511C8" w:rsidRDefault="00B511C8" w:rsidP="00B511C8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在“宏列表栏”中，单击对应宏的“</w:t>
      </w:r>
      <w:r>
        <w:rPr>
          <w:rFonts w:hint="eastAsia"/>
          <w:noProof/>
        </w:rPr>
        <w:drawing>
          <wp:inline distT="0" distB="0" distL="0" distR="0">
            <wp:extent cx="271620" cy="250667"/>
            <wp:effectExtent l="19050" t="0" r="0" b="0"/>
            <wp:docPr id="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6955" t="38814" r="41280" b="58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20" cy="25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”按钮，在宏“切换信息栏”中，显示当前宏的切换记录；并且“单切选择点阵”显示当前宏的切换关系，用户可以添加新的切换记录到宏中；</w:t>
      </w:r>
    </w:p>
    <w:p w:rsidR="00B511C8" w:rsidRDefault="00B511C8" w:rsidP="00B511C8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在“宏列表栏”中，单击对应宏的“</w:t>
      </w:r>
      <w:r>
        <w:rPr>
          <w:rFonts w:hint="eastAsia"/>
          <w:noProof/>
        </w:rPr>
        <w:drawing>
          <wp:inline distT="0" distB="0" distL="0" distR="0">
            <wp:extent cx="180785" cy="214360"/>
            <wp:effectExtent l="19050" t="0" r="0" b="0"/>
            <wp:docPr id="2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8483" t="38983" r="40058" b="58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7" cy="21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”按钮，即执行此宏中的切换记录；</w:t>
      </w:r>
    </w:p>
    <w:p w:rsidR="00B511C8" w:rsidRDefault="00B511C8" w:rsidP="00B511C8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在“宏列表栏”中，单击对应宏的“</w:t>
      </w:r>
      <w:r>
        <w:rPr>
          <w:rFonts w:hint="eastAsia"/>
          <w:noProof/>
        </w:rPr>
        <w:drawing>
          <wp:inline distT="0" distB="0" distL="0" distR="0">
            <wp:extent cx="223369" cy="218003"/>
            <wp:effectExtent l="19050" t="0" r="5231" b="0"/>
            <wp:docPr id="2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9706" t="38983" r="38626" b="5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9" cy="21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”按钮，即删除此宏；</w:t>
      </w:r>
    </w:p>
    <w:p w:rsidR="00B511C8" w:rsidRDefault="00B511C8" w:rsidP="00B511C8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在“切换信息栏”中，可以修改宏的名称，修改完成后，单击文本框旁边的保存按钮；</w:t>
      </w:r>
    </w:p>
    <w:p w:rsidR="00B511C8" w:rsidRDefault="00B511C8" w:rsidP="00B511C8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在“切换信息栏”中，可以删除宏中已有的切换记录，单击切换记录旁的“</w:t>
      </w:r>
      <w:r w:rsidRPr="00670B51">
        <w:rPr>
          <w:rFonts w:hint="eastAsia"/>
          <w:noProof/>
        </w:rPr>
        <w:drawing>
          <wp:inline distT="0" distB="0" distL="0" distR="0">
            <wp:extent cx="223369" cy="218003"/>
            <wp:effectExtent l="19050" t="0" r="5231" b="0"/>
            <wp:docPr id="2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9706" t="38983" r="38626" b="5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9" cy="21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”按钮即可；</w:t>
      </w:r>
    </w:p>
    <w:p w:rsidR="002513B6" w:rsidRPr="00B511C8" w:rsidRDefault="002513B6" w:rsidP="002513B6">
      <w:pPr>
        <w:pStyle w:val="a6"/>
      </w:pPr>
    </w:p>
    <w:p w:rsidR="002513B6" w:rsidRDefault="002513B6" w:rsidP="002513B6">
      <w:pPr>
        <w:pStyle w:val="6"/>
      </w:pPr>
      <w:r>
        <w:rPr>
          <w:rFonts w:hint="eastAsia"/>
        </w:rPr>
        <w:t>IE与CGI协作过程</w:t>
      </w:r>
    </w:p>
    <w:p w:rsidR="002513B6" w:rsidRDefault="002513B6" w:rsidP="002513B6">
      <w:pPr>
        <w:pStyle w:val="a6"/>
      </w:pPr>
    </w:p>
    <w:p w:rsidR="00770685" w:rsidRDefault="00770685" w:rsidP="00B969C0">
      <w:pPr>
        <w:pStyle w:val="a6"/>
      </w:pPr>
    </w:p>
    <w:p w:rsidR="00F045C8" w:rsidRDefault="00F045C8" w:rsidP="00435D19">
      <w:pPr>
        <w:pStyle w:val="30"/>
      </w:pPr>
      <w:r>
        <w:rPr>
          <w:rFonts w:hint="eastAsia"/>
        </w:rPr>
        <w:t>信息更新</w:t>
      </w:r>
    </w:p>
    <w:p w:rsidR="00F045C8" w:rsidRDefault="00F045C8" w:rsidP="00435D19">
      <w:pPr>
        <w:pStyle w:val="40"/>
      </w:pPr>
      <w:r>
        <w:rPr>
          <w:rFonts w:hint="eastAsia"/>
        </w:rPr>
        <w:t>输入信号状态</w:t>
      </w:r>
    </w:p>
    <w:p w:rsidR="00A47A2C" w:rsidRPr="00A47A2C" w:rsidRDefault="00B20D7A" w:rsidP="00A47A2C">
      <w:pPr>
        <w:pStyle w:val="a6"/>
      </w:pPr>
      <w:r>
        <w:rPr>
          <w:rFonts w:hint="eastAsia"/>
        </w:rPr>
        <w:t>输入</w:t>
      </w:r>
      <w:r w:rsidR="00A47A2C">
        <w:rPr>
          <w:rFonts w:hint="eastAsia"/>
        </w:rPr>
        <w:t>端口标题信息包括，</w:t>
      </w:r>
      <w:r>
        <w:rPr>
          <w:rFonts w:hint="eastAsia"/>
        </w:rPr>
        <w:t>端口是否有信号接入，</w:t>
      </w:r>
      <w:r w:rsidR="00A47A2C">
        <w:rPr>
          <w:rFonts w:hint="eastAsia"/>
        </w:rPr>
        <w:t>端口</w:t>
      </w:r>
      <w:r w:rsidR="00206E2F">
        <w:rPr>
          <w:rFonts w:hint="eastAsia"/>
        </w:rPr>
        <w:t>Title</w:t>
      </w:r>
      <w:r w:rsidR="00A47A2C">
        <w:rPr>
          <w:rFonts w:hint="eastAsia"/>
        </w:rPr>
        <w:t>；</w:t>
      </w:r>
      <w:r w:rsidR="00206E2F">
        <w:rPr>
          <w:rFonts w:hint="eastAsia"/>
        </w:rPr>
        <w:t>状态</w:t>
      </w:r>
      <w:r w:rsidR="00A47A2C">
        <w:rPr>
          <w:rFonts w:hint="eastAsia"/>
        </w:rPr>
        <w:t>如下：</w:t>
      </w:r>
    </w:p>
    <w:p w:rsidR="00F045C8" w:rsidRDefault="00934CA5" w:rsidP="008D028B">
      <w:pPr>
        <w:pStyle w:val="a6"/>
        <w:numPr>
          <w:ilvl w:val="0"/>
          <w:numId w:val="24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137576" cy="226179"/>
            <wp:effectExtent l="19050" t="0" r="5424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557" cy="22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FD2">
        <w:rPr>
          <w:rFonts w:hint="eastAsia"/>
        </w:rPr>
        <w:t>：输入端口有效，没有信号接入；</w:t>
      </w:r>
    </w:p>
    <w:p w:rsidR="00934CA5" w:rsidRDefault="00934CA5" w:rsidP="008D028B">
      <w:pPr>
        <w:pStyle w:val="a6"/>
        <w:numPr>
          <w:ilvl w:val="0"/>
          <w:numId w:val="24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046741" cy="242225"/>
            <wp:effectExtent l="19050" t="0" r="1009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8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741" cy="24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FD2">
        <w:rPr>
          <w:rFonts w:hint="eastAsia"/>
        </w:rPr>
        <w:t>：输入端口有效，有信号接入；</w:t>
      </w:r>
    </w:p>
    <w:p w:rsidR="002D55E1" w:rsidRDefault="002D55E1" w:rsidP="00B969C0">
      <w:pPr>
        <w:pStyle w:val="a6"/>
      </w:pPr>
    </w:p>
    <w:p w:rsidR="00206E2F" w:rsidRDefault="00206E2F" w:rsidP="00B969C0">
      <w:pPr>
        <w:pStyle w:val="a6"/>
      </w:pPr>
      <w:r>
        <w:rPr>
          <w:rFonts w:hint="eastAsia"/>
        </w:rPr>
        <w:t>输入端口的详细信号信息，在“输入端口参数”子界面中显示；</w:t>
      </w:r>
    </w:p>
    <w:p w:rsidR="00DD1CDE" w:rsidRDefault="00DD1CDE" w:rsidP="00B969C0">
      <w:pPr>
        <w:pStyle w:val="a6"/>
      </w:pPr>
      <w:r>
        <w:rPr>
          <w:rFonts w:hint="eastAsia"/>
        </w:rPr>
        <w:lastRenderedPageBreak/>
        <w:t>使用统一查询所有的功能，index = 0；</w:t>
      </w:r>
    </w:p>
    <w:p w:rsidR="00DD1CDE" w:rsidRDefault="00DD1CDE" w:rsidP="00B969C0">
      <w:pPr>
        <w:pStyle w:val="a6"/>
      </w:pPr>
    </w:p>
    <w:p w:rsidR="00DB26D0" w:rsidRDefault="00DB26D0" w:rsidP="00B969C0">
      <w:pPr>
        <w:pStyle w:val="a6"/>
      </w:pPr>
    </w:p>
    <w:p w:rsidR="008D53CE" w:rsidRDefault="00D15547" w:rsidP="008D53CE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10</w:t>
      </w:r>
      <w:r w:rsidRPr="00B7291A">
        <w:rPr>
          <w:rFonts w:hint="eastAsia"/>
          <w:highlight w:val="yellow"/>
        </w:rPr>
        <w:t>_IE]</w:t>
      </w:r>
      <w:r w:rsidR="008D53CE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8D53CE">
        <w:rPr>
          <w:rFonts w:hint="eastAsia"/>
        </w:rPr>
        <w:t>lig_switch_video.cgi?query=</w:t>
      </w:r>
    </w:p>
    <w:p w:rsidR="008D53CE" w:rsidRDefault="008D53CE" w:rsidP="008D53CE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  (&gt;0表示查询指定端口)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}</w:t>
      </w:r>
    </w:p>
    <w:p w:rsidR="008D53CE" w:rsidRDefault="008D53CE" w:rsidP="008D53CE">
      <w:pPr>
        <w:pStyle w:val="a6"/>
      </w:pPr>
      <w:r>
        <w:rPr>
          <w:rFonts w:hint="eastAsia"/>
        </w:rPr>
        <w:t>}</w:t>
      </w:r>
    </w:p>
    <w:p w:rsidR="008D53CE" w:rsidRDefault="008D53CE" w:rsidP="008D53CE">
      <w:pPr>
        <w:pStyle w:val="a6"/>
      </w:pPr>
    </w:p>
    <w:p w:rsidR="008D53CE" w:rsidRDefault="00D15547" w:rsidP="008D53CE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10_CGI_OK</w:t>
      </w:r>
      <w:r w:rsidRPr="00B7291A">
        <w:rPr>
          <w:rFonts w:hint="eastAsia"/>
          <w:highlight w:val="yellow"/>
        </w:rPr>
        <w:t>]</w:t>
      </w:r>
      <w:r w:rsidR="008D53CE">
        <w:rPr>
          <w:rFonts w:hint="eastAsia"/>
        </w:rPr>
        <w:t>：</w:t>
      </w:r>
    </w:p>
    <w:p w:rsidR="008D53CE" w:rsidRDefault="008D53CE" w:rsidP="008D53CE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</w:t>
      </w:r>
      <w:r w:rsidR="00A37115">
        <w:rPr>
          <w:rFonts w:hint="eastAsia"/>
        </w:rPr>
        <w:t>n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A1-TUHD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signal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DVI</w:t>
      </w:r>
      <w:r>
        <w:t>”</w:t>
      </w:r>
      <w:r>
        <w:rPr>
          <w:rFonts w:hint="eastAsia"/>
        </w:rPr>
        <w:t>}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8D53CE" w:rsidRDefault="008D53CE" w:rsidP="008D53CE">
      <w:pPr>
        <w:pStyle w:val="a6"/>
      </w:pPr>
      <w:r>
        <w:rPr>
          <w:rFonts w:hint="eastAsia"/>
        </w:rPr>
        <w:t>}</w:t>
      </w:r>
    </w:p>
    <w:p w:rsidR="008D53CE" w:rsidRDefault="008D53CE" w:rsidP="008D53CE">
      <w:pPr>
        <w:pStyle w:val="a6"/>
      </w:pPr>
    </w:p>
    <w:p w:rsidR="008D53CE" w:rsidRDefault="008D53CE" w:rsidP="008D53CE">
      <w:pPr>
        <w:pStyle w:val="a6"/>
      </w:pPr>
      <w:r>
        <w:t>“</w:t>
      </w:r>
      <w:r>
        <w:rPr>
          <w:rFonts w:hint="eastAsia"/>
        </w:rPr>
        <w:t>signal</w:t>
      </w:r>
      <w:r>
        <w:t>”</w:t>
      </w:r>
      <w:r>
        <w:rPr>
          <w:rFonts w:hint="eastAsia"/>
        </w:rPr>
        <w:t>如果为非“unknown”，就表示有信号接入</w:t>
      </w:r>
    </w:p>
    <w:p w:rsidR="00D15547" w:rsidRDefault="00D15547" w:rsidP="00D15547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10_CGI_ERR</w:t>
      </w:r>
      <w:r w:rsidRPr="00B7291A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D15547" w:rsidRDefault="00D15547" w:rsidP="00D15547">
      <w:pPr>
        <w:pStyle w:val="a6"/>
      </w:pPr>
      <w:r>
        <w:rPr>
          <w:rFonts w:hint="eastAsia"/>
        </w:rPr>
        <w:t>{“status”:</w:t>
      </w:r>
      <w:r>
        <w:t>”failed”, “name”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D15547" w:rsidRDefault="00D15547" w:rsidP="00D15547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D15547" w:rsidRDefault="00D15547" w:rsidP="00D15547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:n,</w:t>
      </w:r>
    </w:p>
    <w:p w:rsidR="00D15547" w:rsidRDefault="00D15547" w:rsidP="00D15547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</w:t>
      </w:r>
      <w:r>
        <w:t>”</w:t>
      </w:r>
    </w:p>
    <w:p w:rsidR="00D15547" w:rsidRDefault="00D15547" w:rsidP="00D15547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D15547" w:rsidRDefault="00D15547" w:rsidP="00D15547">
      <w:pPr>
        <w:pStyle w:val="a6"/>
      </w:pPr>
      <w:r>
        <w:rPr>
          <w:rFonts w:hint="eastAsia"/>
        </w:rPr>
        <w:t>}</w:t>
      </w:r>
    </w:p>
    <w:p w:rsidR="008D53CE" w:rsidRDefault="008D53CE" w:rsidP="00B969C0">
      <w:pPr>
        <w:pStyle w:val="a6"/>
      </w:pPr>
    </w:p>
    <w:p w:rsidR="008D53CE" w:rsidRDefault="008D53CE" w:rsidP="00B969C0">
      <w:pPr>
        <w:pStyle w:val="a6"/>
      </w:pPr>
    </w:p>
    <w:p w:rsidR="00F045C8" w:rsidRDefault="00F045C8" w:rsidP="00435D19">
      <w:pPr>
        <w:pStyle w:val="40"/>
      </w:pPr>
      <w:r>
        <w:rPr>
          <w:rFonts w:hint="eastAsia"/>
        </w:rPr>
        <w:t>输出负载状态</w:t>
      </w:r>
    </w:p>
    <w:p w:rsidR="00B20D7A" w:rsidRPr="00B20D7A" w:rsidRDefault="00B20D7A" w:rsidP="00B20D7A">
      <w:pPr>
        <w:pStyle w:val="a6"/>
      </w:pPr>
      <w:r>
        <w:rPr>
          <w:rFonts w:hint="eastAsia"/>
        </w:rPr>
        <w:t>输出端口标题信息包括，端口是否有负载接入，端口</w:t>
      </w:r>
      <w:r w:rsidR="00206E2F">
        <w:rPr>
          <w:rFonts w:hint="eastAsia"/>
        </w:rPr>
        <w:t>Title</w:t>
      </w:r>
      <w:r>
        <w:rPr>
          <w:rFonts w:hint="eastAsia"/>
        </w:rPr>
        <w:t>；</w:t>
      </w:r>
      <w:r w:rsidR="00206E2F">
        <w:rPr>
          <w:rFonts w:hint="eastAsia"/>
        </w:rPr>
        <w:t>状态</w:t>
      </w:r>
      <w:r>
        <w:rPr>
          <w:rFonts w:hint="eastAsia"/>
        </w:rPr>
        <w:t>如下：</w:t>
      </w:r>
    </w:p>
    <w:p w:rsidR="00F045C8" w:rsidRDefault="005E0466" w:rsidP="008D028B">
      <w:pPr>
        <w:pStyle w:val="a6"/>
        <w:numPr>
          <w:ilvl w:val="0"/>
          <w:numId w:val="25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998296" cy="190996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086" cy="19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FD2">
        <w:rPr>
          <w:rFonts w:hint="eastAsia"/>
        </w:rPr>
        <w:t>：输出端口有效，没有负载接入；</w:t>
      </w:r>
    </w:p>
    <w:p w:rsidR="005E0466" w:rsidRDefault="005E0466" w:rsidP="008D028B">
      <w:pPr>
        <w:pStyle w:val="a6"/>
        <w:numPr>
          <w:ilvl w:val="0"/>
          <w:numId w:val="25"/>
        </w:num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1046106" cy="238097"/>
            <wp:effectExtent l="19050" t="0" r="1644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8703" b="-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106" cy="23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FD2">
        <w:rPr>
          <w:rFonts w:hint="eastAsia"/>
        </w:rPr>
        <w:t>：输出端口有效，有负载接入；</w:t>
      </w:r>
    </w:p>
    <w:p w:rsidR="00F50BD2" w:rsidRPr="00B42FD2" w:rsidRDefault="00F50BD2" w:rsidP="00B969C0">
      <w:pPr>
        <w:pStyle w:val="a6"/>
      </w:pPr>
    </w:p>
    <w:p w:rsidR="00F50BD2" w:rsidRDefault="00206E2F" w:rsidP="00B969C0">
      <w:pPr>
        <w:pStyle w:val="a6"/>
      </w:pPr>
      <w:r>
        <w:rPr>
          <w:rFonts w:hint="eastAsia"/>
        </w:rPr>
        <w:t>输出端口的详细负载信息，在“输出端口参数”子界面中显示；</w:t>
      </w:r>
    </w:p>
    <w:p w:rsidR="00E0209C" w:rsidRDefault="00E0209C" w:rsidP="00B969C0">
      <w:pPr>
        <w:pStyle w:val="a6"/>
      </w:pPr>
      <w:r>
        <w:rPr>
          <w:rFonts w:hint="eastAsia"/>
        </w:rPr>
        <w:t>使用统一查询所有的功能，index = 0；</w:t>
      </w:r>
    </w:p>
    <w:p w:rsidR="00206E2F" w:rsidRDefault="00206E2F" w:rsidP="00B969C0">
      <w:pPr>
        <w:pStyle w:val="a6"/>
      </w:pPr>
    </w:p>
    <w:p w:rsidR="008D53CE" w:rsidRDefault="00C80F8C" w:rsidP="008D53CE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11</w:t>
      </w:r>
      <w:r w:rsidRPr="00B7291A">
        <w:rPr>
          <w:rFonts w:hint="eastAsia"/>
          <w:highlight w:val="yellow"/>
        </w:rPr>
        <w:t>_IE]</w:t>
      </w:r>
      <w:r w:rsidR="008D53CE">
        <w:rPr>
          <w:rFonts w:hint="eastAsia"/>
        </w:rPr>
        <w:t>：</w:t>
      </w:r>
      <w:r w:rsidR="00F327A5" w:rsidRPr="00E53C3E">
        <w:rPr>
          <w:rFonts w:hint="eastAsia"/>
        </w:rPr>
        <w:t>&lt;IP地址&gt;/cgi-bin/</w:t>
      </w:r>
      <w:r w:rsidR="008D53CE">
        <w:rPr>
          <w:rFonts w:hint="eastAsia"/>
        </w:rPr>
        <w:t>lig_switch_video.cgi?query=</w:t>
      </w:r>
    </w:p>
    <w:p w:rsidR="008D53CE" w:rsidRDefault="008D53CE" w:rsidP="008D53CE">
      <w:pPr>
        <w:pStyle w:val="a6"/>
      </w:pP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t>”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  (&gt;0表示查询指定端口)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}</w:t>
      </w:r>
    </w:p>
    <w:p w:rsidR="008D53CE" w:rsidRDefault="008D53CE" w:rsidP="008D53CE">
      <w:pPr>
        <w:pStyle w:val="a6"/>
      </w:pPr>
      <w:r>
        <w:rPr>
          <w:rFonts w:hint="eastAsia"/>
        </w:rPr>
        <w:t>}</w:t>
      </w:r>
    </w:p>
    <w:p w:rsidR="008D53CE" w:rsidRDefault="008D53CE" w:rsidP="008D53CE">
      <w:pPr>
        <w:pStyle w:val="a6"/>
      </w:pPr>
    </w:p>
    <w:p w:rsidR="008D53CE" w:rsidRDefault="00C80F8C" w:rsidP="008D53CE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11_CGI_OK</w:t>
      </w:r>
      <w:r w:rsidRPr="00B7291A">
        <w:rPr>
          <w:rFonts w:hint="eastAsia"/>
          <w:highlight w:val="yellow"/>
        </w:rPr>
        <w:t>]</w:t>
      </w:r>
      <w:r w:rsidR="008D53CE">
        <w:rPr>
          <w:rFonts w:hint="eastAsia"/>
        </w:rPr>
        <w:t>：</w:t>
      </w:r>
    </w:p>
    <w:p w:rsidR="008D53CE" w:rsidRDefault="008D53CE" w:rsidP="008D53CE">
      <w:pPr>
        <w:pStyle w:val="a6"/>
      </w:pPr>
      <w:r>
        <w:rPr>
          <w:rFonts w:hint="eastAsia"/>
        </w:rPr>
        <w:t>{“status”:</w:t>
      </w:r>
      <w:r>
        <w:t>”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,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</w:t>
      </w:r>
      <w:r w:rsidR="00A37115">
        <w:rPr>
          <w:rFonts w:hint="eastAsia"/>
        </w:rPr>
        <w:t>n</w:t>
      </w:r>
      <w:r>
        <w:t>, “</w:t>
      </w:r>
      <w:r>
        <w:rPr>
          <w:rFonts w:hint="eastAsia"/>
        </w:rPr>
        <w:t>dir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out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              </w:t>
      </w:r>
      <w:r>
        <w:t>”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ROOM-TV-1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sink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HDMI</w:t>
      </w:r>
      <w:r>
        <w:t>”</w:t>
      </w:r>
      <w:r>
        <w:rPr>
          <w:rFonts w:hint="eastAsia"/>
        </w:rPr>
        <w:t>}</w:t>
      </w:r>
    </w:p>
    <w:p w:rsidR="008D53CE" w:rsidRDefault="008D53CE" w:rsidP="008D53CE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8D53CE" w:rsidRDefault="008D53CE" w:rsidP="008D53CE">
      <w:pPr>
        <w:pStyle w:val="a6"/>
      </w:pPr>
      <w:r>
        <w:rPr>
          <w:rFonts w:hint="eastAsia"/>
        </w:rPr>
        <w:t>}</w:t>
      </w:r>
    </w:p>
    <w:p w:rsidR="008D53CE" w:rsidRDefault="008D53CE" w:rsidP="008D53CE">
      <w:pPr>
        <w:pStyle w:val="a6"/>
      </w:pPr>
    </w:p>
    <w:p w:rsidR="008D53CE" w:rsidRDefault="008D53CE" w:rsidP="008D53CE">
      <w:pPr>
        <w:pStyle w:val="a6"/>
      </w:pPr>
      <w:r>
        <w:rPr>
          <w:rFonts w:hint="eastAsia"/>
        </w:rPr>
        <w:t>“sink”为非“unknown”，就表示有负载接入</w:t>
      </w:r>
    </w:p>
    <w:p w:rsidR="008D53CE" w:rsidRDefault="008D53CE" w:rsidP="008D53CE">
      <w:pPr>
        <w:pStyle w:val="a6"/>
      </w:pPr>
    </w:p>
    <w:p w:rsidR="00C80F8C" w:rsidRDefault="00C80F8C" w:rsidP="00C80F8C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11_CGI_ERR</w:t>
      </w:r>
      <w:r w:rsidRPr="00B7291A">
        <w:rPr>
          <w:rFonts w:hint="eastAsia"/>
          <w:highlight w:val="yellow"/>
        </w:rPr>
        <w:t>]</w:t>
      </w:r>
      <w:r>
        <w:rPr>
          <w:rFonts w:hint="eastAsia"/>
        </w:rPr>
        <w:t>：</w:t>
      </w:r>
    </w:p>
    <w:p w:rsidR="00C80F8C" w:rsidRDefault="00C80F8C" w:rsidP="00C80F8C">
      <w:pPr>
        <w:pStyle w:val="a6"/>
      </w:pPr>
      <w:r>
        <w:rPr>
          <w:rFonts w:hint="eastAsia"/>
        </w:rPr>
        <w:t>{“status”:</w:t>
      </w:r>
      <w:r>
        <w:t>”failed”, “name”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switch</w:t>
      </w:r>
      <w:r>
        <w:t>”</w:t>
      </w:r>
      <w:r>
        <w:rPr>
          <w:rFonts w:hint="eastAsia"/>
        </w:rPr>
        <w:t>,</w:t>
      </w:r>
    </w:p>
    <w:p w:rsidR="00C80F8C" w:rsidRDefault="00C80F8C" w:rsidP="00C80F8C">
      <w:pPr>
        <w:pStyle w:val="a6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>:</w:t>
      </w:r>
      <w:r>
        <w:t>{“</w:t>
      </w:r>
      <w:r>
        <w:rPr>
          <w:rFonts w:hint="eastAsia"/>
        </w:rPr>
        <w:t>attribute_name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port</w:t>
      </w:r>
      <w:r>
        <w:t>”</w:t>
      </w:r>
      <w:r>
        <w:rPr>
          <w:rFonts w:hint="eastAsia"/>
        </w:rPr>
        <w:t>,</w:t>
      </w:r>
    </w:p>
    <w:p w:rsidR="00C80F8C" w:rsidRDefault="00C80F8C" w:rsidP="00C80F8C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v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:n,</w:t>
      </w:r>
    </w:p>
    <w:p w:rsidR="00C80F8C" w:rsidRDefault="00C80F8C" w:rsidP="00C80F8C">
      <w:pPr>
        <w:pStyle w:val="a6"/>
      </w:pPr>
      <w:r>
        <w:rPr>
          <w:rFonts w:hint="eastAsia"/>
        </w:rPr>
        <w:t xml:space="preserve"> 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</w:t>
      </w:r>
      <w:r>
        <w:t>”</w:t>
      </w:r>
    </w:p>
    <w:p w:rsidR="00C80F8C" w:rsidRDefault="00C80F8C" w:rsidP="00C80F8C">
      <w:pPr>
        <w:pStyle w:val="a6"/>
      </w:pPr>
      <w:r>
        <w:rPr>
          <w:rFonts w:hint="eastAsia"/>
        </w:rPr>
        <w:t xml:space="preserve">            </w:t>
      </w:r>
      <w:r>
        <w:t>}</w:t>
      </w:r>
    </w:p>
    <w:p w:rsidR="00C80F8C" w:rsidRDefault="00C80F8C" w:rsidP="00C80F8C">
      <w:pPr>
        <w:pStyle w:val="a6"/>
      </w:pPr>
      <w:r>
        <w:rPr>
          <w:rFonts w:hint="eastAsia"/>
        </w:rPr>
        <w:t>}</w:t>
      </w:r>
    </w:p>
    <w:p w:rsidR="008D53CE" w:rsidRDefault="008D53CE" w:rsidP="00B969C0">
      <w:pPr>
        <w:pStyle w:val="a6"/>
      </w:pPr>
    </w:p>
    <w:p w:rsidR="008D53CE" w:rsidRDefault="008D53CE" w:rsidP="00B969C0">
      <w:pPr>
        <w:pStyle w:val="a6"/>
      </w:pPr>
    </w:p>
    <w:p w:rsidR="00F045C8" w:rsidRPr="00EB35CA" w:rsidRDefault="00F045C8" w:rsidP="00435D19">
      <w:pPr>
        <w:pStyle w:val="40"/>
        <w:rPr>
          <w:b/>
          <w:color w:val="FF0000"/>
          <w:highlight w:val="darkCyan"/>
        </w:rPr>
      </w:pPr>
      <w:r w:rsidRPr="00EB35CA">
        <w:rPr>
          <w:rFonts w:hint="eastAsia"/>
          <w:b/>
          <w:color w:val="FF0000"/>
          <w:highlight w:val="darkCyan"/>
        </w:rPr>
        <w:lastRenderedPageBreak/>
        <w:t>音视频跟随(AFV)</w:t>
      </w:r>
      <w:r w:rsidR="009579C8" w:rsidRPr="00EB35CA">
        <w:rPr>
          <w:rFonts w:hint="eastAsia"/>
          <w:b/>
          <w:color w:val="FF0000"/>
          <w:highlight w:val="darkCyan"/>
        </w:rPr>
        <w:t>-</w:t>
      </w:r>
      <w:r w:rsidR="00F47FF5" w:rsidRPr="00EB35CA">
        <w:rPr>
          <w:rFonts w:hint="eastAsia"/>
          <w:b/>
          <w:color w:val="FF0000"/>
          <w:highlight w:val="darkCyan"/>
        </w:rPr>
        <w:t>视频</w:t>
      </w:r>
      <w:r w:rsidR="009579C8" w:rsidRPr="00EB35CA">
        <w:rPr>
          <w:rFonts w:hint="eastAsia"/>
          <w:b/>
          <w:color w:val="FF0000"/>
          <w:highlight w:val="darkCyan"/>
        </w:rPr>
        <w:t>输出端口</w:t>
      </w:r>
      <w:r w:rsidR="005613E9" w:rsidRPr="00EB35CA">
        <w:rPr>
          <w:rFonts w:hint="eastAsia"/>
          <w:b/>
          <w:color w:val="FF0000"/>
          <w:highlight w:val="darkCyan"/>
        </w:rPr>
        <w:t>（待讨论如何定义AFV</w:t>
      </w:r>
      <w:r w:rsidR="00C63D50" w:rsidRPr="00EB35CA">
        <w:rPr>
          <w:rFonts w:hint="eastAsia"/>
          <w:b/>
          <w:color w:val="FF0000"/>
          <w:highlight w:val="darkCyan"/>
        </w:rPr>
        <w:t>功能</w:t>
      </w:r>
      <w:r w:rsidR="005613E9" w:rsidRPr="00EB35CA">
        <w:rPr>
          <w:rFonts w:hint="eastAsia"/>
          <w:b/>
          <w:color w:val="FF0000"/>
          <w:highlight w:val="darkCyan"/>
        </w:rPr>
        <w:t>）</w:t>
      </w:r>
    </w:p>
    <w:p w:rsidR="00B20D7A" w:rsidRPr="00B20D7A" w:rsidRDefault="00B20D7A" w:rsidP="00B20D7A">
      <w:pPr>
        <w:pStyle w:val="a6"/>
      </w:pPr>
      <w:r>
        <w:rPr>
          <w:rFonts w:hint="eastAsia"/>
        </w:rPr>
        <w:t>对于视频切换的输出端口，如果音频切换和视频切换都为同一个输入端口，则需要提示“AFV”功能，如下：</w:t>
      </w:r>
    </w:p>
    <w:p w:rsidR="00F045C8" w:rsidRDefault="00770E2C" w:rsidP="008D028B">
      <w:pPr>
        <w:pStyle w:val="a6"/>
        <w:numPr>
          <w:ilvl w:val="0"/>
          <w:numId w:val="26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138551" cy="197440"/>
            <wp:effectExtent l="19050" t="0" r="4449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348" cy="19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FD2">
        <w:rPr>
          <w:rFonts w:hint="eastAsia"/>
        </w:rPr>
        <w:t>：输出端口有效，没有负载接入，但音视频切换为同一个输入口；</w:t>
      </w:r>
    </w:p>
    <w:p w:rsidR="00BF327E" w:rsidRDefault="00770E2C" w:rsidP="008D028B">
      <w:pPr>
        <w:pStyle w:val="a6"/>
        <w:numPr>
          <w:ilvl w:val="0"/>
          <w:numId w:val="26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095186" cy="162648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86" cy="16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FD2">
        <w:rPr>
          <w:rFonts w:hint="eastAsia"/>
        </w:rPr>
        <w:t>：输出端口有效，有负载接入，音视频切换为同一个输入口；</w:t>
      </w:r>
    </w:p>
    <w:p w:rsidR="00BF327E" w:rsidRDefault="00BF327E" w:rsidP="00B969C0">
      <w:pPr>
        <w:pStyle w:val="a6"/>
      </w:pPr>
    </w:p>
    <w:p w:rsidR="007E1845" w:rsidRDefault="007E1845" w:rsidP="00B969C0">
      <w:pPr>
        <w:pStyle w:val="a6"/>
      </w:pPr>
      <w:r w:rsidRPr="006662DF">
        <w:rPr>
          <w:rFonts w:hint="eastAsia"/>
          <w:highlight w:val="yellow"/>
        </w:rPr>
        <w:t>注：在圆圈中嵌入一个字母，是否明显，待测试；</w:t>
      </w:r>
    </w:p>
    <w:p w:rsidR="007E1845" w:rsidRDefault="007E1845" w:rsidP="00B969C0">
      <w:pPr>
        <w:pStyle w:val="a6"/>
      </w:pPr>
    </w:p>
    <w:p w:rsidR="00C7656D" w:rsidRDefault="00C7656D" w:rsidP="00C7656D">
      <w:pPr>
        <w:pStyle w:val="30"/>
      </w:pPr>
      <w:r w:rsidRPr="00EB35CA">
        <w:rPr>
          <w:rFonts w:hint="eastAsia"/>
          <w:highlight w:val="darkCyan"/>
        </w:rPr>
        <w:t>EDID</w:t>
      </w:r>
      <w:r w:rsidR="009810B4">
        <w:rPr>
          <w:rFonts w:hint="eastAsia"/>
        </w:rPr>
        <w:t xml:space="preserve"> </w:t>
      </w:r>
    </w:p>
    <w:p w:rsidR="00C7656D" w:rsidRDefault="00C7656D" w:rsidP="00C7656D">
      <w:pPr>
        <w:pStyle w:val="40"/>
      </w:pPr>
      <w:bookmarkStart w:id="4" w:name="_网页图例"/>
      <w:bookmarkEnd w:id="4"/>
      <w:r>
        <w:rPr>
          <w:rFonts w:hint="eastAsia"/>
        </w:rPr>
        <w:t>网页图例</w:t>
      </w:r>
    </w:p>
    <w:p w:rsidR="00C7656D" w:rsidRDefault="00ED20E6" w:rsidP="00C7656D">
      <w:pPr>
        <w:pStyle w:val="a6"/>
      </w:pPr>
      <w:r>
        <w:rPr>
          <w:noProof/>
        </w:rPr>
        <w:pict>
          <v:shape id="_x0000_s2971" type="#_x0000_t62" style="position:absolute;left:0;text-align:left;margin-left:438.85pt;margin-top:89.85pt;width:67.2pt;height:24.8pt;z-index:251708416" adj="-788,32531">
            <v:textbox style="mso-next-textbox:#_x0000_s2971">
              <w:txbxContent>
                <w:p w:rsidR="0050730E" w:rsidRPr="00BE4460" w:rsidRDefault="0050730E">
                  <w:pPr>
                    <w:rPr>
                      <w:sz w:val="11"/>
                      <w:szCs w:val="11"/>
                    </w:rPr>
                  </w:pPr>
                  <w:r>
                    <w:rPr>
                      <w:rFonts w:hint="eastAsia"/>
                      <w:sz w:val="11"/>
                      <w:szCs w:val="11"/>
                    </w:rPr>
                    <w:t>EDID</w:t>
                  </w:r>
                  <w:r>
                    <w:rPr>
                      <w:rFonts w:hint="eastAsia"/>
                      <w:sz w:val="11"/>
                      <w:szCs w:val="11"/>
                    </w:rPr>
                    <w:t>数据编辑框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962" type="#_x0000_t202" style="position:absolute;left:0;text-align:left;margin-left:21.5pt;margin-top:138.35pt;width:70.55pt;height:27.2pt;z-index:251706368" filled="f" stroked="f" strokecolor="black [3213]">
            <v:textbox style="mso-next-textbox:#_x0000_s2962">
              <w:txbxContent>
                <w:p w:rsidR="0050730E" w:rsidRPr="00227139" w:rsidRDefault="0050730E" w:rsidP="00C7656D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</w:rPr>
                    <w:t>About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961" type="#_x0000_t202" style="position:absolute;left:0;text-align:left;margin-left:19.6pt;margin-top:3.1pt;width:356.65pt;height:30.25pt;z-index:251705344" filled="f" stroked="f">
            <v:textbox style="mso-next-textbox:#_x0000_s2961">
              <w:txbxContent>
                <w:p w:rsidR="0050730E" w:rsidRPr="00544F63" w:rsidRDefault="0050730E" w:rsidP="00C7656D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953" editas="canvas" style="width:440pt;height:281.25pt;mso-position-horizontal-relative:char;mso-position-vertical-relative:line" coordorigin="1869,8357" coordsize="8800,5625">
            <o:lock v:ext="edit" aspectratio="t"/>
            <v:shape id="_x0000_s2954" type="#_x0000_t75" style="position:absolute;left:1869;top:8357;width:8800;height:5625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955" style="position:absolute;left:1869;top:9404;width:1338;height:4578" fillcolor="gray [1629]" strokecolor="gray [1629]"/>
            <v:rect id="_x0000_s2956" style="position:absolute;left:1869;top:8357;width:8800;height:464" fillcolor="black [3213]"/>
            <v:shape id="_x0000_s2957" type="#_x0000_t202" style="position:absolute;left:1869;top:9397;width:1475;height:544" filled="f" fillcolor="#f2f2f2 [3052]" stroked="f">
              <v:textbox style="mso-next-textbox:#_x0000_s2957">
                <w:txbxContent>
                  <w:p w:rsidR="0050730E" w:rsidRPr="00227139" w:rsidRDefault="0050730E" w:rsidP="00BE4460">
                    <w:pPr>
                      <w:rPr>
                        <w:b/>
                      </w:rPr>
                    </w:pPr>
                    <w:r w:rsidRPr="00C7656D">
                      <w:rPr>
                        <w:rFonts w:hint="eastAsia"/>
                        <w:b/>
                        <w:color w:val="FFFFFF" w:themeColor="background1"/>
                      </w:rPr>
                      <w:t>Switch</w:t>
                    </w:r>
                  </w:p>
                </w:txbxContent>
              </v:textbox>
            </v:shape>
            <v:shape id="_x0000_s2958" type="#_x0000_t5" style="position:absolute;left:3029;top:9052;width:223;height:155;rotation:270" fillcolor="gray [1629]"/>
            <v:shape id="_x0000_s2959" type="#_x0000_t202" style="position:absolute;left:1869;top:9952;width:1411;height:544" fillcolor="#f2f2f2 [3052]" stroked="f" strokecolor="black [3213]">
              <v:textbox style="mso-next-textbox:#_x0000_s2959">
                <w:txbxContent>
                  <w:p w:rsidR="0050730E" w:rsidRPr="00C7656D" w:rsidRDefault="0050730E" w:rsidP="00BE4460">
                    <w:pPr>
                      <w:rPr>
                        <w:b/>
                      </w:rPr>
                    </w:pPr>
                    <w:r w:rsidRPr="00C7656D">
                      <w:rPr>
                        <w:rFonts w:hint="eastAsia"/>
                        <w:b/>
                      </w:rPr>
                      <w:t>EDID</w:t>
                    </w:r>
                  </w:p>
                </w:txbxContent>
              </v:textbox>
            </v:shape>
            <v:shape id="_x0000_s2960" type="#_x0000_t202" style="position:absolute;left:1869;top:10491;width:1411;height:544" filled="f" stroked="f" strokecolor="black [3213]">
              <v:textbox style="mso-next-textbox:#_x0000_s2960">
                <w:txbxContent>
                  <w:p w:rsidR="0050730E" w:rsidRPr="00227139" w:rsidRDefault="0050730E" w:rsidP="00BE4460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2964" type="#_x0000_t202" style="position:absolute;left:3488;top:8902;width:1279;height:1721" fillcolor="white [3212]" strokecolor="#bfbfbf [2412]">
              <v:textbox style="mso-next-textbox:#_x0000_s2964">
                <w:txbxContent>
                  <w:p w:rsidR="0050730E" w:rsidRPr="00A025DF" w:rsidRDefault="0050730E" w:rsidP="00BE4460">
                    <w:pPr>
                      <w:rPr>
                        <w:b/>
                        <w:sz w:val="15"/>
                        <w:szCs w:val="15"/>
                      </w:rPr>
                    </w:pPr>
                    <w:r w:rsidRPr="00A025DF">
                      <w:rPr>
                        <w:rFonts w:hint="eastAsia"/>
                        <w:b/>
                        <w:sz w:val="15"/>
                        <w:szCs w:val="15"/>
                      </w:rPr>
                      <w:t>Input</w:t>
                    </w:r>
                  </w:p>
                  <w:p w:rsidR="0050730E" w:rsidRPr="00A025DF" w:rsidRDefault="0050730E" w:rsidP="00BE4460">
                    <w:pPr>
                      <w:rPr>
                        <w:b/>
                        <w:sz w:val="15"/>
                        <w:szCs w:val="15"/>
                      </w:rPr>
                    </w:pPr>
                    <w:r w:rsidRPr="00A025DF">
                      <w:rPr>
                        <w:rFonts w:hint="eastAsia"/>
                        <w:b/>
                        <w:sz w:val="15"/>
                        <w:szCs w:val="15"/>
                      </w:rPr>
                      <w:t xml:space="preserve">A1  A2 </w:t>
                    </w:r>
                  </w:p>
                  <w:p w:rsidR="0050730E" w:rsidRPr="00A025DF" w:rsidRDefault="0050730E" w:rsidP="00BE4460">
                    <w:pPr>
                      <w:rPr>
                        <w:b/>
                        <w:sz w:val="15"/>
                        <w:szCs w:val="15"/>
                      </w:rPr>
                    </w:pPr>
                    <w:r w:rsidRPr="00A025DF">
                      <w:rPr>
                        <w:rFonts w:hint="eastAsia"/>
                        <w:b/>
                        <w:sz w:val="15"/>
                        <w:szCs w:val="15"/>
                      </w:rPr>
                      <w:t>C1  C2</w:t>
                    </w:r>
                  </w:p>
                </w:txbxContent>
              </v:textbox>
            </v:shape>
            <v:shape id="_x0000_s2965" type="#_x0000_t202" style="position:absolute;left:3488;top:10623;width:1279;height:1751" fillcolor="white [3212]" strokecolor="#bfbfbf [2412]">
              <v:textbox style="mso-next-textbox:#_x0000_s2965">
                <w:txbxContent>
                  <w:p w:rsidR="0050730E" w:rsidRPr="00A025DF" w:rsidRDefault="0050730E" w:rsidP="00BE4460">
                    <w:pPr>
                      <w:rPr>
                        <w:b/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>Out</w:t>
                    </w:r>
                    <w:r w:rsidRPr="00A025DF">
                      <w:rPr>
                        <w:rFonts w:hint="eastAsia"/>
                        <w:b/>
                        <w:sz w:val="15"/>
                        <w:szCs w:val="15"/>
                      </w:rPr>
                      <w:t>put</w:t>
                    </w:r>
                  </w:p>
                  <w:p w:rsidR="0050730E" w:rsidRPr="00A025DF" w:rsidRDefault="0050730E" w:rsidP="00BE4460">
                    <w:pPr>
                      <w:rPr>
                        <w:b/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  <w:sz w:val="15"/>
                        <w:szCs w:val="15"/>
                        <w:highlight w:val="lightGray"/>
                      </w:rPr>
                      <w:t>B</w:t>
                    </w:r>
                    <w:r w:rsidRPr="00A025DF">
                      <w:rPr>
                        <w:rFonts w:hint="eastAsia"/>
                        <w:b/>
                        <w:color w:val="FFFFFF" w:themeColor="background1"/>
                        <w:sz w:val="15"/>
                        <w:szCs w:val="15"/>
                        <w:highlight w:val="lightGray"/>
                      </w:rPr>
                      <w:t>1</w:t>
                    </w:r>
                    <w:r w:rsidRPr="00A025DF">
                      <w:rPr>
                        <w:rFonts w:hint="eastAsia"/>
                        <w:b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 xml:space="preserve"> B</w:t>
                    </w:r>
                    <w:r w:rsidRPr="00A025DF">
                      <w:rPr>
                        <w:rFonts w:hint="eastAsia"/>
                        <w:b/>
                        <w:sz w:val="15"/>
                        <w:szCs w:val="15"/>
                      </w:rPr>
                      <w:t xml:space="preserve">2 </w:t>
                    </w:r>
                  </w:p>
                  <w:p w:rsidR="0050730E" w:rsidRPr="00A025DF" w:rsidRDefault="0050730E" w:rsidP="00BE4460">
                    <w:pPr>
                      <w:rPr>
                        <w:b/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>D1  D</w:t>
                    </w:r>
                    <w:r w:rsidRPr="00A025DF">
                      <w:rPr>
                        <w:rFonts w:hint="eastAsia"/>
                        <w:b/>
                        <w:sz w:val="15"/>
                        <w:szCs w:val="15"/>
                      </w:rPr>
                      <w:t>2</w:t>
                    </w:r>
                  </w:p>
                </w:txbxContent>
              </v:textbox>
            </v:shape>
            <v:shape id="_x0000_s2966" type="#_x0000_t202" style="position:absolute;left:3488;top:12374;width:1279;height:1608" fillcolor="white [3212]" strokecolor="#bfbfbf [2412]">
              <v:textbox style="mso-next-textbox:#_x0000_s2966">
                <w:txbxContent>
                  <w:p w:rsidR="0050730E" w:rsidRPr="00A025DF" w:rsidRDefault="0050730E" w:rsidP="00BE4460">
                    <w:pPr>
                      <w:rPr>
                        <w:b/>
                        <w:sz w:val="15"/>
                        <w:szCs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>Default</w:t>
                    </w:r>
                  </w:p>
                  <w:p w:rsidR="0050730E" w:rsidRPr="00A025DF" w:rsidRDefault="0050730E" w:rsidP="00BE4460">
                    <w:pPr>
                      <w:rPr>
                        <w:b/>
                        <w:sz w:val="15"/>
                        <w:szCs w:val="15"/>
                      </w:rPr>
                    </w:pPr>
                    <w:r w:rsidRPr="00A025DF">
                      <w:rPr>
                        <w:rFonts w:hint="eastAsia"/>
                        <w:b/>
                        <w:sz w:val="15"/>
                        <w:szCs w:val="15"/>
                      </w:rPr>
                      <w:t>A</w:t>
                    </w:r>
                    <w:r>
                      <w:rPr>
                        <w:rFonts w:hint="eastAsia"/>
                        <w:b/>
                        <w:sz w:val="15"/>
                        <w:szCs w:val="15"/>
                      </w:rPr>
                      <w:t xml:space="preserve">   B</w:t>
                    </w:r>
                  </w:p>
                </w:txbxContent>
              </v:textbox>
            </v:shape>
            <v:shape id="_x0000_s2967" type="#_x0000_t202" style="position:absolute;left:9246;top:13518;width:1348;height:438" fillcolor="#548dd4" strokecolor="#bfbfbf [2412]">
              <v:fill color2="fill darken(118)" rotate="t" method="linear sigma" focus="100%" type="gradient"/>
              <v:textbox style="mso-next-textbox:#_x0000_s2967">
                <w:txbxContent>
                  <w:p w:rsidR="0050730E" w:rsidRPr="00702C24" w:rsidRDefault="0050730E" w:rsidP="00BE4460">
                    <w:pPr>
                      <w:rPr>
                        <w:b/>
                        <w:color w:val="FFFFFF" w:themeColor="background1"/>
                        <w:sz w:val="13"/>
                        <w:szCs w:val="13"/>
                      </w:rPr>
                    </w:pPr>
                    <w:r w:rsidRPr="00702C24">
                      <w:rPr>
                        <w:rFonts w:hint="eastAsia"/>
                        <w:b/>
                        <w:color w:val="FFFFFF" w:themeColor="background1"/>
                        <w:sz w:val="13"/>
                        <w:szCs w:val="13"/>
                      </w:rPr>
                      <w:t>Set to Input Port</w:t>
                    </w:r>
                  </w:p>
                </w:txbxContent>
              </v:textbox>
            </v:shape>
            <v:shape id="_x0000_s2968" type="#_x0000_t202" style="position:absolute;left:4866;top:13518;width:1348;height:463" fillcolor="#548dd4 [1951]" strokecolor="#bfbfbf [2412]">
              <v:fill color2="fill darken(118)" rotate="t" method="linear sigma" focus="100%" type="gradient"/>
              <v:textbox style="mso-next-textbox:#_x0000_s2968">
                <w:txbxContent>
                  <w:p w:rsidR="0050730E" w:rsidRPr="00702C24" w:rsidRDefault="0050730E" w:rsidP="00BE4460">
                    <w:pPr>
                      <w:rPr>
                        <w:b/>
                        <w:color w:val="FFFFFF" w:themeColor="background1"/>
                        <w:sz w:val="13"/>
                        <w:szCs w:val="13"/>
                      </w:rPr>
                    </w:pPr>
                    <w:r w:rsidRPr="00702C24">
                      <w:rPr>
                        <w:rFonts w:hint="eastAsia"/>
                        <w:b/>
                        <w:color w:val="FFFFFF" w:themeColor="background1"/>
                        <w:sz w:val="13"/>
                        <w:szCs w:val="13"/>
                      </w:rPr>
                      <w:t>Load File</w:t>
                    </w:r>
                  </w:p>
                </w:txbxContent>
              </v:textbox>
            </v:shape>
            <v:shape id="_x0000_s2969" type="#_x0000_t202" style="position:absolute;left:4867;top:8902;width:5727;height:4616" strokecolor="#bfbfbf [2412]">
              <v:textbox style="mso-next-textbox:#_x0000_s2969">
                <w:txbxContent>
                  <w:p w:rsidR="0050730E" w:rsidRDefault="0050730E" w:rsidP="00BE4460">
                    <w:r>
                      <w:rPr>
                        <w:rFonts w:hint="eastAsia"/>
                      </w:rPr>
                      <w:t xml:space="preserve">Output B1 </w:t>
                    </w:r>
                  </w:p>
                  <w:p w:rsidR="0050730E" w:rsidRDefault="0050730E" w:rsidP="00BE4460">
                    <w:r w:rsidRPr="003B62AD">
                      <w:t>00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FF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FF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FF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FF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FF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FF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00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2D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B2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00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12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01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01</w:t>
                    </w:r>
                  </w:p>
                  <w:p w:rsidR="0050730E" w:rsidRDefault="0050730E" w:rsidP="00BE4460">
                    <w:r w:rsidRPr="003B62AD">
                      <w:t>01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01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3B62AD">
                      <w:t>FF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t>…</w:t>
                    </w:r>
                    <w:r>
                      <w:rPr>
                        <w:rFonts w:hint="eastAsia"/>
                      </w:rPr>
                      <w:t>.</w:t>
                    </w:r>
                  </w:p>
                </w:txbxContent>
              </v:textbox>
            </v:shape>
            <v:shape id="_x0000_s2970" type="#_x0000_t202" style="position:absolute;left:6214;top:13518;width:1348;height:463" fillcolor="#548dd4 [1951]" strokecolor="#bfbfbf [2412]">
              <v:fill color2="fill darken(118)" rotate="t" method="linear sigma" focus="100%" type="gradient"/>
              <v:textbox style="mso-next-textbox:#_x0000_s2970">
                <w:txbxContent>
                  <w:p w:rsidR="0050730E" w:rsidRPr="00702C24" w:rsidRDefault="0050730E" w:rsidP="00BE4460">
                    <w:pPr>
                      <w:rPr>
                        <w:b/>
                        <w:color w:val="FFFFFF" w:themeColor="background1"/>
                        <w:sz w:val="13"/>
                        <w:szCs w:val="13"/>
                      </w:rPr>
                    </w:pPr>
                    <w:r w:rsidRPr="00702C24">
                      <w:rPr>
                        <w:rFonts w:hint="eastAsia"/>
                        <w:b/>
                        <w:color w:val="FFFFFF" w:themeColor="background1"/>
                        <w:sz w:val="13"/>
                        <w:szCs w:val="13"/>
                      </w:rPr>
                      <w:t>Save As File</w:t>
                    </w:r>
                  </w:p>
                </w:txbxContent>
              </v:textbox>
            </v:shape>
            <v:shape id="_x0000_s2972" type="#_x0000_t62" style="position:absolute;left:2144;top:12690;width:1344;height:496" adj="22500,27131">
              <v:textbox style="mso-next-textbox:#_x0000_s2972">
                <w:txbxContent>
                  <w:p w:rsidR="0050730E" w:rsidRPr="00BE4460" w:rsidRDefault="0050730E" w:rsidP="00BE4460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子板默认</w:t>
                    </w:r>
                    <w:r>
                      <w:rPr>
                        <w:rFonts w:hint="eastAsia"/>
                        <w:sz w:val="11"/>
                        <w:szCs w:val="11"/>
                      </w:rPr>
                      <w:t>EDID</w:t>
                    </w:r>
                  </w:p>
                </w:txbxContent>
              </v:textbox>
            </v:shape>
            <v:shape id="_x0000_s2973" type="#_x0000_t62" style="position:absolute;left:2144;top:11621;width:1344;height:496" adj="22500,27131">
              <v:textbox style="mso-next-textbox:#_x0000_s2973">
                <w:txbxContent>
                  <w:p w:rsidR="0050730E" w:rsidRPr="00BE4460" w:rsidRDefault="0050730E" w:rsidP="00BE4460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输出端口</w:t>
                    </w:r>
                    <w:r>
                      <w:rPr>
                        <w:rFonts w:hint="eastAsia"/>
                        <w:sz w:val="11"/>
                        <w:szCs w:val="11"/>
                      </w:rPr>
                      <w:t>EDID</w:t>
                    </w:r>
                  </w:p>
                </w:txbxContent>
              </v:textbox>
            </v:shape>
            <v:shape id="_x0000_s2974" type="#_x0000_t62" style="position:absolute;left:2193;top:8821;width:1344;height:496" adj="22500,27131">
              <v:textbox style="mso-next-textbox:#_x0000_s2974">
                <w:txbxContent>
                  <w:p w:rsidR="0050730E" w:rsidRPr="00BE4460" w:rsidRDefault="0050730E" w:rsidP="00BE4460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输入端口</w:t>
                    </w:r>
                    <w:r>
                      <w:rPr>
                        <w:rFonts w:hint="eastAsia"/>
                        <w:sz w:val="11"/>
                        <w:szCs w:val="11"/>
                      </w:rPr>
                      <w:t>EDID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7656D" w:rsidRPr="00BB542C" w:rsidRDefault="00C7656D" w:rsidP="00C7656D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>
        <w:rPr>
          <w:b/>
          <w:noProof/>
          <w:sz w:val="13"/>
          <w:szCs w:val="13"/>
        </w:rPr>
        <w:t>14</w:t>
      </w:r>
      <w:r w:rsidR="00ED20E6" w:rsidRPr="00BB542C">
        <w:rPr>
          <w:b/>
          <w:sz w:val="13"/>
          <w:szCs w:val="13"/>
        </w:rPr>
        <w:fldChar w:fldCharType="end"/>
      </w:r>
      <w:r>
        <w:rPr>
          <w:rFonts w:hint="eastAsia"/>
          <w:b/>
          <w:sz w:val="13"/>
          <w:szCs w:val="13"/>
        </w:rPr>
        <w:t>：</w:t>
      </w:r>
      <w:r>
        <w:rPr>
          <w:rFonts w:hint="eastAsia"/>
          <w:b/>
          <w:sz w:val="13"/>
          <w:szCs w:val="13"/>
        </w:rPr>
        <w:t>EDID</w:t>
      </w:r>
      <w:r>
        <w:rPr>
          <w:rFonts w:hint="eastAsia"/>
          <w:b/>
          <w:sz w:val="13"/>
          <w:szCs w:val="13"/>
        </w:rPr>
        <w:t>操作界面</w:t>
      </w:r>
      <w:r w:rsidRPr="00BB542C">
        <w:rPr>
          <w:rFonts w:hint="eastAsia"/>
          <w:b/>
          <w:sz w:val="13"/>
          <w:szCs w:val="13"/>
        </w:rPr>
        <w:t>（草图）</w:t>
      </w:r>
    </w:p>
    <w:p w:rsidR="00C7656D" w:rsidRDefault="00C7656D" w:rsidP="00BE4460"/>
    <w:p w:rsidR="00EC1CA8" w:rsidRDefault="00ED20E6" w:rsidP="00EC1CA8">
      <w:pPr>
        <w:jc w:val="center"/>
      </w:pPr>
      <w:r>
        <w:pict>
          <v:group id="_x0000_s2976" editas="canvas" style="width:371.35pt;height:129.2pt;mso-position-horizontal-relative:char;mso-position-vertical-relative:line" coordorigin="2392,6689" coordsize="7427,2584">
            <o:lock v:ext="edit" aspectratio="t"/>
            <v:shape id="_x0000_s2975" type="#_x0000_t75" style="position:absolute;left:2392;top:6689;width:7427;height:2584" o:preferrelative="f" stroked="t" strokecolor="#f2f2f2 [3052]">
              <v:fill o:detectmouseclick="t"/>
              <v:path o:extrusionok="t" o:connecttype="none"/>
              <o:lock v:ext="edit" text="t"/>
            </v:shape>
            <v:shape id="_x0000_s2977" type="#_x0000_t202" style="position:absolute;left:3534;top:6986;width:2345;height:1767" fillcolor="#0070c0">
              <v:textbox style="mso-next-textbox:#_x0000_s2977">
                <w:txbxContent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b/>
                        <w:color w:val="FFFFFF" w:themeColor="background1"/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  <w:sz w:val="11"/>
                        <w:szCs w:val="11"/>
                      </w:rPr>
                      <w:t xml:space="preserve">[A1] </w:t>
                    </w:r>
                    <w:r w:rsidRPr="00EC1CA8">
                      <w:rPr>
                        <w:rFonts w:hint="eastAsia"/>
                        <w:b/>
                        <w:color w:val="FFFFFF" w:themeColor="background1"/>
                        <w:sz w:val="11"/>
                        <w:szCs w:val="11"/>
                      </w:rPr>
                      <w:t>A1-TUHD</w:t>
                    </w:r>
                    <w:r>
                      <w:rPr>
                        <w:rFonts w:hint="eastAsia"/>
                        <w:b/>
                        <w:color w:val="FFFFFF" w:themeColor="background1"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color w:val="FFFFFF" w:themeColor="background1"/>
                        <w:sz w:val="11"/>
                        <w:szCs w:val="11"/>
                      </w:rPr>
                      <w:t>端口</w:t>
                    </w:r>
                    <w:r>
                      <w:rPr>
                        <w:rFonts w:hint="eastAsia"/>
                        <w:b/>
                        <w:color w:val="FFFFFF" w:themeColor="background1"/>
                        <w:sz w:val="11"/>
                        <w:szCs w:val="11"/>
                      </w:rPr>
                      <w:t xml:space="preserve"> / [A] TUHD </w:t>
                    </w:r>
                    <w:r>
                      <w:rPr>
                        <w:rFonts w:hint="eastAsia"/>
                        <w:b/>
                        <w:color w:val="FFFFFF" w:themeColor="background1"/>
                        <w:sz w:val="11"/>
                        <w:szCs w:val="11"/>
                      </w:rPr>
                      <w:t>子板</w:t>
                    </w:r>
                  </w:p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b/>
                        <w:color w:val="FFFFFF" w:themeColor="background1"/>
                        <w:sz w:val="11"/>
                        <w:szCs w:val="11"/>
                      </w:rPr>
                    </w:pPr>
                    <w:r w:rsidRPr="00EC1CA8">
                      <w:rPr>
                        <w:rFonts w:hint="eastAsia"/>
                        <w:b/>
                        <w:color w:val="FFFFFF" w:themeColor="background1"/>
                        <w:sz w:val="11"/>
                        <w:szCs w:val="11"/>
                      </w:rPr>
                      <w:t>1280x720</w:t>
                    </w:r>
                  </w:p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b/>
                        <w:color w:val="FFFFFF" w:themeColor="background1"/>
                        <w:sz w:val="11"/>
                        <w:szCs w:val="11"/>
                      </w:rPr>
                    </w:pPr>
                    <w:r w:rsidRPr="00EC1CA8">
                      <w:rPr>
                        <w:rFonts w:hint="eastAsia"/>
                        <w:b/>
                        <w:color w:val="FFFFFF" w:themeColor="background1"/>
                        <w:sz w:val="11"/>
                        <w:szCs w:val="11"/>
                      </w:rPr>
                      <w:t>VS-34TUHD</w:t>
                    </w:r>
                  </w:p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b/>
                        <w:color w:val="FFFFFF" w:themeColor="background1"/>
                        <w:sz w:val="11"/>
                        <w:szCs w:val="11"/>
                      </w:rPr>
                    </w:pPr>
                    <w:r w:rsidRPr="00EC1CA8">
                      <w:rPr>
                        <w:rFonts w:hint="eastAsia"/>
                        <w:b/>
                        <w:color w:val="FFFFFF" w:themeColor="background1"/>
                        <w:sz w:val="11"/>
                        <w:szCs w:val="11"/>
                      </w:rPr>
                      <w:t xml:space="preserve">                                 256</w:t>
                    </w:r>
                  </w:p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sz w:val="11"/>
                        <w:szCs w:val="11"/>
                      </w:rPr>
                    </w:pPr>
                  </w:p>
                </w:txbxContent>
              </v:textbox>
            </v:shape>
            <v:shape id="_x0000_s2979" type="#_x0000_t202" style="position:absolute;left:6905;top:6986;width:2347;height:1767" fillcolor="#c6d9f1 [671]">
              <v:textbox style="mso-next-textbox:#_x0000_s2979">
                <w:txbxContent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b/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b/>
                        <w:sz w:val="11"/>
                        <w:szCs w:val="11"/>
                      </w:rPr>
                      <w:t xml:space="preserve">[A1] </w:t>
                    </w:r>
                    <w:r w:rsidRPr="00EC1CA8">
                      <w:rPr>
                        <w:rFonts w:hint="eastAsia"/>
                        <w:b/>
                        <w:sz w:val="11"/>
                        <w:szCs w:val="11"/>
                      </w:rPr>
                      <w:t>A1-TUHD</w:t>
                    </w:r>
                  </w:p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b/>
                        <w:sz w:val="11"/>
                        <w:szCs w:val="11"/>
                      </w:rPr>
                    </w:pPr>
                    <w:r w:rsidRPr="00EC1CA8">
                      <w:rPr>
                        <w:rFonts w:hint="eastAsia"/>
                        <w:b/>
                        <w:sz w:val="11"/>
                        <w:szCs w:val="11"/>
                      </w:rPr>
                      <w:t>1280x720</w:t>
                    </w:r>
                  </w:p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b/>
                        <w:sz w:val="11"/>
                        <w:szCs w:val="11"/>
                      </w:rPr>
                    </w:pPr>
                    <w:r w:rsidRPr="00EC1CA8">
                      <w:rPr>
                        <w:rFonts w:hint="eastAsia"/>
                        <w:b/>
                        <w:sz w:val="11"/>
                        <w:szCs w:val="11"/>
                      </w:rPr>
                      <w:t>VS-34TUHD</w:t>
                    </w:r>
                  </w:p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b/>
                        <w:sz w:val="11"/>
                        <w:szCs w:val="11"/>
                      </w:rPr>
                    </w:pPr>
                    <w:r w:rsidRPr="00EC1CA8">
                      <w:rPr>
                        <w:rFonts w:hint="eastAsia"/>
                        <w:b/>
                        <w:sz w:val="11"/>
                        <w:szCs w:val="11"/>
                      </w:rPr>
                      <w:t xml:space="preserve">                                 256</w:t>
                    </w:r>
                  </w:p>
                  <w:p w:rsidR="0050730E" w:rsidRPr="00EC1CA8" w:rsidRDefault="0050730E" w:rsidP="00EC1CA8">
                    <w:pPr>
                      <w:spacing w:line="40" w:lineRule="atLeast"/>
                      <w:jc w:val="left"/>
                      <w:rPr>
                        <w:sz w:val="11"/>
                        <w:szCs w:val="11"/>
                      </w:rPr>
                    </w:pPr>
                  </w:p>
                </w:txbxContent>
              </v:textbox>
            </v:shape>
            <v:rect id="_x0000_s2981" style="position:absolute;left:3459;top:6913;width:201;height:192"/>
            <v:shape id="_x0000_s2982" type="#_x0000_t62" style="position:absolute;left:2479;top:7365;width:950;height:529" adj="22737,-11474">
              <v:textbox style="mso-next-textbox:#_x0000_s2982">
                <w:txbxContent>
                  <w:p w:rsidR="0050730E" w:rsidRPr="00BC311A" w:rsidRDefault="0050730E">
                    <w:pPr>
                      <w:rPr>
                        <w:sz w:val="11"/>
                        <w:szCs w:val="11"/>
                      </w:rPr>
                    </w:pPr>
                    <w:r w:rsidRPr="00BC311A">
                      <w:rPr>
                        <w:rFonts w:hint="eastAsia"/>
                        <w:sz w:val="11"/>
                        <w:szCs w:val="11"/>
                      </w:rPr>
                      <w:t>拷贝复选框</w:t>
                    </w:r>
                  </w:p>
                </w:txbxContent>
              </v:textbox>
            </v:shape>
            <v:shape id="_x0000_s2980" type="#_x0000_t202" style="position:absolute;left:3969;top:8625;width:5219;height:581" filled="f" stroked="f">
              <v:textbox style="mso-next-textbox:#_x0000_s2980">
                <w:txbxContent>
                  <w:p w:rsidR="0050730E" w:rsidRDefault="0050730E">
                    <w:r>
                      <w:rPr>
                        <w:rFonts w:hint="eastAsia"/>
                      </w:rPr>
                      <w:t>常规显示</w:t>
                    </w:r>
                    <w:r>
                      <w:rPr>
                        <w:rFonts w:hint="eastAsia"/>
                      </w:rPr>
                      <w:t xml:space="preserve">                           </w:t>
                    </w:r>
                    <w:r>
                      <w:rPr>
                        <w:rFonts w:hint="eastAsia"/>
                      </w:rPr>
                      <w:t>选中编辑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C1CA8" w:rsidRPr="00BB542C" w:rsidRDefault="00EC1CA8" w:rsidP="00EC1CA8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lastRenderedPageBreak/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>
        <w:rPr>
          <w:b/>
          <w:noProof/>
          <w:sz w:val="13"/>
          <w:szCs w:val="13"/>
        </w:rPr>
        <w:t>15</w:t>
      </w:r>
      <w:r w:rsidR="00ED20E6" w:rsidRPr="00BB542C">
        <w:rPr>
          <w:b/>
          <w:sz w:val="13"/>
          <w:szCs w:val="13"/>
        </w:rPr>
        <w:fldChar w:fldCharType="end"/>
      </w:r>
      <w:r>
        <w:rPr>
          <w:rFonts w:hint="eastAsia"/>
          <w:b/>
          <w:sz w:val="13"/>
          <w:szCs w:val="13"/>
        </w:rPr>
        <w:t>：端口</w:t>
      </w:r>
      <w:r>
        <w:rPr>
          <w:rFonts w:hint="eastAsia"/>
          <w:b/>
          <w:sz w:val="13"/>
          <w:szCs w:val="13"/>
        </w:rPr>
        <w:t>EDID</w:t>
      </w:r>
      <w:r>
        <w:rPr>
          <w:rFonts w:hint="eastAsia"/>
          <w:b/>
          <w:sz w:val="13"/>
          <w:szCs w:val="13"/>
        </w:rPr>
        <w:t>显示示例</w:t>
      </w:r>
      <w:r w:rsidRPr="00BB542C">
        <w:rPr>
          <w:rFonts w:hint="eastAsia"/>
          <w:b/>
          <w:sz w:val="13"/>
          <w:szCs w:val="13"/>
        </w:rPr>
        <w:t>（草图）</w:t>
      </w:r>
    </w:p>
    <w:p w:rsidR="00EC1CA8" w:rsidRDefault="00EC1CA8" w:rsidP="00BE4460"/>
    <w:p w:rsidR="00CE1FD5" w:rsidRDefault="00CE1FD5" w:rsidP="00BE4460">
      <w:r>
        <w:rPr>
          <w:rFonts w:hint="eastAsia"/>
          <w:noProof/>
        </w:rPr>
        <w:drawing>
          <wp:inline distT="0" distB="0" distL="0" distR="0">
            <wp:extent cx="5939790" cy="3571888"/>
            <wp:effectExtent l="1905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FD5" w:rsidRDefault="00CE1FD5" w:rsidP="00BE4460"/>
    <w:p w:rsidR="00CE1FD5" w:rsidRDefault="00CE1FD5" w:rsidP="00BE4460">
      <w:r>
        <w:rPr>
          <w:noProof/>
        </w:rPr>
        <w:drawing>
          <wp:inline distT="0" distB="0" distL="0" distR="0">
            <wp:extent cx="5939790" cy="3571888"/>
            <wp:effectExtent l="1905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FD5" w:rsidRDefault="00CE1FD5" w:rsidP="00BE4460"/>
    <w:p w:rsidR="00CE1FD5" w:rsidRDefault="00CE1FD5" w:rsidP="00BE4460">
      <w:r>
        <w:rPr>
          <w:rFonts w:hint="eastAsia"/>
          <w:noProof/>
        </w:rPr>
        <w:lastRenderedPageBreak/>
        <w:drawing>
          <wp:inline distT="0" distB="0" distL="0" distR="0">
            <wp:extent cx="5939790" cy="3571888"/>
            <wp:effectExtent l="1905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FD5" w:rsidRDefault="00CE1FD5" w:rsidP="00BE4460"/>
    <w:p w:rsidR="00C7656D" w:rsidRPr="00746C63" w:rsidRDefault="00C7656D" w:rsidP="00C7656D">
      <w:pPr>
        <w:pStyle w:val="40"/>
      </w:pPr>
      <w:r>
        <w:rPr>
          <w:rFonts w:hint="eastAsia"/>
        </w:rPr>
        <w:t>操作步骤</w:t>
      </w:r>
    </w:p>
    <w:p w:rsidR="00C7656D" w:rsidRDefault="007C33DE" w:rsidP="00C7656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在“导航栏”中</w:t>
      </w:r>
      <w:r w:rsidR="00C7656D">
        <w:rPr>
          <w:rFonts w:hint="eastAsia"/>
        </w:rPr>
        <w:t>选择“</w:t>
      </w:r>
      <w:r>
        <w:rPr>
          <w:rFonts w:hint="eastAsia"/>
        </w:rPr>
        <w:t>EDID</w:t>
      </w:r>
      <w:r w:rsidR="00C7656D">
        <w:rPr>
          <w:rFonts w:hint="eastAsia"/>
        </w:rPr>
        <w:t>”，显示EDID界面</w:t>
      </w:r>
      <w:r w:rsidR="00B84735">
        <w:rPr>
          <w:rFonts w:hint="eastAsia"/>
        </w:rPr>
        <w:t>，如</w:t>
      </w:r>
      <w:hyperlink w:anchor="_网页图例" w:history="1">
        <w:r w:rsidR="00085C72">
          <w:rPr>
            <w:rStyle w:val="ac"/>
            <w:rFonts w:hint="eastAsia"/>
          </w:rPr>
          <w:t>界面图</w:t>
        </w:r>
        <w:r w:rsidR="00B84735" w:rsidRPr="00B84735">
          <w:rPr>
            <w:rStyle w:val="ac"/>
            <w:rFonts w:hint="eastAsia"/>
          </w:rPr>
          <w:t>例</w:t>
        </w:r>
      </w:hyperlink>
      <w:r w:rsidR="00C7656D">
        <w:rPr>
          <w:rFonts w:hint="eastAsia"/>
        </w:rPr>
        <w:t>；</w:t>
      </w:r>
    </w:p>
    <w:p w:rsidR="00C7656D" w:rsidRDefault="00EC1CA8" w:rsidP="00C7656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在“输入端口EDID”栏中显示所有输入端口的EDID简单信息，</w:t>
      </w:r>
      <w:r w:rsidR="00D430F3">
        <w:rPr>
          <w:rFonts w:hint="eastAsia"/>
        </w:rPr>
        <w:t>如</w:t>
      </w:r>
      <w:hyperlink w:anchor="_网页图例" w:history="1">
        <w:r w:rsidR="00D430F3" w:rsidRPr="00D430F3">
          <w:rPr>
            <w:rStyle w:val="ac"/>
            <w:rFonts w:hint="eastAsia"/>
          </w:rPr>
          <w:t>端口显示图例</w:t>
        </w:r>
      </w:hyperlink>
      <w:r w:rsidR="00D430F3">
        <w:rPr>
          <w:rFonts w:hint="eastAsia"/>
        </w:rPr>
        <w:t>，一共4行，第一行为端口标题，使用视频端口Title，前面括号中为背板印刷编号</w:t>
      </w:r>
      <w:r w:rsidR="001B24A4">
        <w:rPr>
          <w:rFonts w:hint="eastAsia"/>
        </w:rPr>
        <w:t>，即“</w:t>
      </w:r>
      <w:r w:rsidR="001B24A4" w:rsidRPr="001B24A4">
        <w:rPr>
          <w:rFonts w:hint="eastAsia"/>
          <w:i/>
        </w:rPr>
        <w:t>[端口字母数字印刷号] Title</w:t>
      </w:r>
      <w:r w:rsidR="001B24A4">
        <w:rPr>
          <w:rFonts w:hint="eastAsia"/>
        </w:rPr>
        <w:t>”</w:t>
      </w:r>
      <w:r w:rsidR="00C7656D">
        <w:rPr>
          <w:rFonts w:hint="eastAsia"/>
        </w:rPr>
        <w:t>；</w:t>
      </w:r>
      <w:r w:rsidR="00130A92">
        <w:rPr>
          <w:rFonts w:hint="eastAsia"/>
        </w:rPr>
        <w:t>第二行为使用分辨率；第三行为设备名称；第四行为EDID数据大小；</w:t>
      </w:r>
    </w:p>
    <w:p w:rsidR="00130A92" w:rsidRDefault="00130A92" w:rsidP="00C7656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在“输出端口EDID”栏中显示所有连接了负载的输出端口的EDID简单信息，即负载的EDID，显示内容参考“输入端口EDID”；</w:t>
      </w:r>
    </w:p>
    <w:p w:rsidR="00130A92" w:rsidRDefault="00130A92" w:rsidP="00C7656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在“子板默认EDID”栏中显示当前在矩阵中的子板的默认EDID简单信息，不分输入输出子板，</w:t>
      </w:r>
      <w:r w:rsidR="00E40203">
        <w:rPr>
          <w:rFonts w:hint="eastAsia"/>
        </w:rPr>
        <w:t>第一行信息为“</w:t>
      </w:r>
      <w:r w:rsidR="00E40203" w:rsidRPr="00E40203">
        <w:rPr>
          <w:rFonts w:hint="eastAsia"/>
          <w:i/>
        </w:rPr>
        <w:t>[插槽字母编号] 子板名称</w:t>
      </w:r>
      <w:r w:rsidR="00E40203">
        <w:rPr>
          <w:rFonts w:hint="eastAsia"/>
        </w:rPr>
        <w:t>”；</w:t>
      </w:r>
    </w:p>
    <w:p w:rsidR="00C7656D" w:rsidRDefault="00C7656D" w:rsidP="00C7656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r w:rsidR="00BC311A">
        <w:rPr>
          <w:rFonts w:hint="eastAsia"/>
        </w:rPr>
        <w:t>“输入</w:t>
      </w:r>
      <w:r>
        <w:rPr>
          <w:rFonts w:hint="eastAsia"/>
        </w:rPr>
        <w:t>端口</w:t>
      </w:r>
      <w:r w:rsidR="00BC311A">
        <w:rPr>
          <w:rFonts w:hint="eastAsia"/>
        </w:rPr>
        <w:t>EDID”栏、“输出端口EDID”栏或“子板默认EDID”栏</w:t>
      </w:r>
      <w:r>
        <w:rPr>
          <w:rFonts w:hint="eastAsia"/>
        </w:rPr>
        <w:t>中，单击</w:t>
      </w:r>
      <w:r w:rsidR="00BC311A">
        <w:rPr>
          <w:rFonts w:hint="eastAsia"/>
        </w:rPr>
        <w:t>任意一个端口的EDID</w:t>
      </w:r>
      <w:r>
        <w:rPr>
          <w:rFonts w:hint="eastAsia"/>
        </w:rPr>
        <w:t>，如“A1</w:t>
      </w:r>
      <w:r w:rsidR="00BC311A">
        <w:rPr>
          <w:rFonts w:hint="eastAsia"/>
        </w:rPr>
        <w:t>-TUHD</w:t>
      </w:r>
      <w:r>
        <w:rPr>
          <w:rFonts w:hint="eastAsia"/>
        </w:rPr>
        <w:t>”，选中端口的EDID，在</w:t>
      </w:r>
      <w:r w:rsidR="00BC311A">
        <w:rPr>
          <w:rFonts w:hint="eastAsia"/>
        </w:rPr>
        <w:t>“EDID数据</w:t>
      </w:r>
      <w:r>
        <w:rPr>
          <w:rFonts w:hint="eastAsia"/>
        </w:rPr>
        <w:t>编辑框</w:t>
      </w:r>
      <w:r w:rsidR="00BC311A">
        <w:rPr>
          <w:rFonts w:hint="eastAsia"/>
        </w:rPr>
        <w:t>”</w:t>
      </w:r>
      <w:r>
        <w:rPr>
          <w:rFonts w:hint="eastAsia"/>
        </w:rPr>
        <w:t>中显示</w:t>
      </w:r>
      <w:r w:rsidR="00BC311A">
        <w:rPr>
          <w:rFonts w:hint="eastAsia"/>
        </w:rPr>
        <w:t>详细</w:t>
      </w:r>
      <w:r>
        <w:rPr>
          <w:rFonts w:hint="eastAsia"/>
        </w:rPr>
        <w:t>数据，可以编辑EDID；</w:t>
      </w:r>
      <w:r w:rsidR="00BC311A">
        <w:rPr>
          <w:rFonts w:hint="eastAsia"/>
        </w:rPr>
        <w:t>被选中编辑的端口显示为“浅蓝色底黑色的文字”，未被选中编辑的端口显示为“深蓝色底白色的文字”；</w:t>
      </w:r>
      <w:r w:rsidR="00BF4918">
        <w:rPr>
          <w:rFonts w:hint="eastAsia"/>
        </w:rPr>
        <w:t>三个EDID栏中，只有一个EDID能被选为当前编辑，如果选择新的端口进行编辑，上一个端口的将显示为未选中状态；</w:t>
      </w:r>
    </w:p>
    <w:p w:rsidR="00BF4918" w:rsidRDefault="00BF4918" w:rsidP="00C7656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在“输入端口EDID”栏、“输出端口EDID”栏或“子板默认EDID”栏中，一行显示4个端口的EDID简单信息，如果端口多，一栏中放不下，在栏的右边出现滑动条，使用滑动条浏览；</w:t>
      </w:r>
    </w:p>
    <w:p w:rsidR="00C7656D" w:rsidRDefault="00C7656D" w:rsidP="00C7656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 xml:space="preserve">在编辑框中编辑EDID数据，设置完成后，可以使用“Set to Input Port”，选择使用当前EDID数据的输入按钮，当单击了“Set to Input Port”后，输入端口旁出现一个复选框，“Set to </w:t>
      </w:r>
      <w:r>
        <w:rPr>
          <w:rFonts w:hint="eastAsia"/>
        </w:rPr>
        <w:lastRenderedPageBreak/>
        <w:t>Input Port”按钮变成“OK”按钮；用户在输入栏中可以选择需要设置的输入端口，选中的端口，再单击“OK”按钮，就将当前设置的EDID设置到对应的输入端口中；</w:t>
      </w:r>
    </w:p>
    <w:p w:rsidR="00C7656D" w:rsidRDefault="00C7656D" w:rsidP="00C7656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加载本地的EDID值到EDID编辑框，单击“Load File”按钮，出现文件选择对话框，选择EDID文件，显示到EDID编辑框中；如果需要修改文件，可以在编辑框中进行修改，设置完成后单击“Set to Input Port”按钮，将当前的EDID值设置到对应的输入端口中；</w:t>
      </w:r>
    </w:p>
    <w:p w:rsidR="00B07021" w:rsidRDefault="00B07021" w:rsidP="00C7656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使用“Save As File”按钮，可以将当前编辑的EDID值保存为二进制文件数据，保存在本地PC中；</w:t>
      </w:r>
    </w:p>
    <w:p w:rsidR="00353E5C" w:rsidRDefault="00353E5C" w:rsidP="00C7656D">
      <w:pPr>
        <w:pStyle w:val="a6"/>
        <w:ind w:left="840" w:firstLineChars="0" w:firstLine="0"/>
      </w:pPr>
    </w:p>
    <w:p w:rsidR="00353E5C" w:rsidRDefault="000F6533" w:rsidP="00C7656D">
      <w:pPr>
        <w:pStyle w:val="a6"/>
        <w:ind w:left="840" w:firstLineChars="0" w:firstLine="0"/>
      </w:pPr>
      <w:r>
        <w:rPr>
          <w:rFonts w:hint="eastAsia"/>
        </w:rPr>
        <w:t>注：</w:t>
      </w:r>
      <w:r w:rsidR="00674AF3">
        <w:rPr>
          <w:rFonts w:hint="eastAsia"/>
        </w:rPr>
        <w:t>EDID Designer软件使用拖拉端口的方式，但</w:t>
      </w:r>
      <w:r>
        <w:rPr>
          <w:rFonts w:hint="eastAsia"/>
        </w:rPr>
        <w:t>考虑到在某些移动设备中，</w:t>
      </w:r>
      <w:r w:rsidR="00D71A2B">
        <w:rPr>
          <w:rFonts w:hint="eastAsia"/>
        </w:rPr>
        <w:t>网页的拖拉效果不佳</w:t>
      </w:r>
      <w:r>
        <w:rPr>
          <w:rFonts w:hint="eastAsia"/>
        </w:rPr>
        <w:t>，因此，都使用单击选择的方式；</w:t>
      </w:r>
    </w:p>
    <w:p w:rsidR="000F6533" w:rsidRDefault="000F6533" w:rsidP="00C7656D">
      <w:pPr>
        <w:pStyle w:val="a6"/>
        <w:ind w:left="840" w:firstLineChars="0" w:firstLine="0"/>
      </w:pPr>
    </w:p>
    <w:p w:rsidR="00C7656D" w:rsidRDefault="00C7656D" w:rsidP="00C7656D">
      <w:pPr>
        <w:pStyle w:val="40"/>
      </w:pPr>
      <w:r>
        <w:rPr>
          <w:rFonts w:hint="eastAsia"/>
        </w:rPr>
        <w:t>IE与CGI协作过程说明</w:t>
      </w:r>
    </w:p>
    <w:p w:rsidR="007C33DE" w:rsidRDefault="007C33DE" w:rsidP="00F31F00">
      <w:pPr>
        <w:pStyle w:val="a6"/>
        <w:numPr>
          <w:ilvl w:val="0"/>
          <w:numId w:val="51"/>
        </w:numPr>
        <w:ind w:firstLineChars="0"/>
      </w:pPr>
      <w:r>
        <w:rPr>
          <w:rFonts w:hint="eastAsia"/>
        </w:rPr>
        <w:t>向lig_edid.cgi查询输入端口的编号列表，以及连接了负载的输出端口编号列表；以及能够提供默认EDID的端口列表；</w:t>
      </w:r>
    </w:p>
    <w:p w:rsidR="007C33DE" w:rsidRDefault="007C33DE" w:rsidP="00F31F00">
      <w:pPr>
        <w:pStyle w:val="a6"/>
        <w:numPr>
          <w:ilvl w:val="0"/>
          <w:numId w:val="51"/>
        </w:numPr>
        <w:ind w:firstLineChars="0"/>
      </w:pPr>
      <w:r>
        <w:rPr>
          <w:rFonts w:hint="eastAsia"/>
        </w:rPr>
        <w:t>在端口框中，单击端口编号，如“A1”，向lig_edid.cgi查询选中端口的EDID，在编辑框中显示数据，可以编辑EDID；</w:t>
      </w:r>
    </w:p>
    <w:p w:rsidR="000E3392" w:rsidRDefault="000E3392" w:rsidP="004243D8">
      <w:pPr>
        <w:pStyle w:val="50"/>
      </w:pPr>
      <w:r>
        <w:rPr>
          <w:rFonts w:hint="eastAsia"/>
        </w:rPr>
        <w:t>IE请求说明</w:t>
      </w:r>
    </w:p>
    <w:p w:rsidR="000E3392" w:rsidRDefault="000E3392" w:rsidP="000E3392">
      <w:pPr>
        <w:pStyle w:val="a6"/>
      </w:pPr>
    </w:p>
    <w:p w:rsidR="000E3392" w:rsidRDefault="000E3392" w:rsidP="004243D8">
      <w:pPr>
        <w:pStyle w:val="50"/>
      </w:pPr>
      <w:r>
        <w:rPr>
          <w:rFonts w:hint="eastAsia"/>
        </w:rPr>
        <w:t>CGI响应说明</w:t>
      </w:r>
    </w:p>
    <w:p w:rsidR="000E3392" w:rsidRDefault="000E3392" w:rsidP="000E3392">
      <w:pPr>
        <w:pStyle w:val="a6"/>
      </w:pPr>
    </w:p>
    <w:p w:rsidR="000E3392" w:rsidRDefault="000E3392" w:rsidP="004243D8">
      <w:pPr>
        <w:pStyle w:val="50"/>
      </w:pPr>
      <w:r>
        <w:rPr>
          <w:rFonts w:hint="eastAsia"/>
        </w:rPr>
        <w:t>CGI与其它过程交互说明</w:t>
      </w:r>
    </w:p>
    <w:p w:rsidR="00C7656D" w:rsidRPr="000E3392" w:rsidRDefault="00C7656D" w:rsidP="00B969C0">
      <w:pPr>
        <w:pStyle w:val="a6"/>
      </w:pPr>
    </w:p>
    <w:p w:rsidR="00C7656D" w:rsidRDefault="00C7656D" w:rsidP="00B969C0">
      <w:pPr>
        <w:pStyle w:val="a6"/>
      </w:pPr>
    </w:p>
    <w:p w:rsidR="00435D19" w:rsidRDefault="00435D19" w:rsidP="00435D19">
      <w:pPr>
        <w:pStyle w:val="30"/>
      </w:pPr>
      <w:r>
        <w:rPr>
          <w:rFonts w:hint="eastAsia"/>
        </w:rPr>
        <w:t>参数配置</w:t>
      </w:r>
    </w:p>
    <w:p w:rsidR="008752B1" w:rsidRDefault="008752B1" w:rsidP="008752B1">
      <w:pPr>
        <w:pStyle w:val="40"/>
      </w:pPr>
      <w:bookmarkStart w:id="5" w:name="_矩阵参数"/>
      <w:bookmarkEnd w:id="5"/>
      <w:r>
        <w:rPr>
          <w:rFonts w:hint="eastAsia"/>
        </w:rPr>
        <w:t>矩阵参数</w:t>
      </w:r>
    </w:p>
    <w:p w:rsidR="00E73E9F" w:rsidRDefault="00E73E9F" w:rsidP="00E73E9F">
      <w:pPr>
        <w:pStyle w:val="50"/>
      </w:pPr>
      <w:r>
        <w:rPr>
          <w:rFonts w:hint="eastAsia"/>
        </w:rPr>
        <w:t>网页图例</w:t>
      </w:r>
    </w:p>
    <w:p w:rsidR="00C7656D" w:rsidRDefault="00ED20E6" w:rsidP="00C7656D">
      <w:pPr>
        <w:pStyle w:val="a6"/>
      </w:pPr>
      <w:r>
        <w:rPr>
          <w:noProof/>
        </w:rPr>
        <w:lastRenderedPageBreak/>
        <w:pict>
          <v:shape id="_x0000_s3000" type="#_x0000_t62" style="position:absolute;left:0;text-align:left;margin-left:447.95pt;margin-top:75.85pt;width:35.7pt;height:26pt;z-index:251710464" adj="2813,34186">
            <v:textbox style="mso-next-textbox:#_x0000_s3000">
              <w:txbxContent>
                <w:p w:rsidR="0050730E" w:rsidRPr="00AC1CE4" w:rsidRDefault="0050730E" w:rsidP="00FC16E2">
                  <w:pPr>
                    <w:rPr>
                      <w:sz w:val="11"/>
                      <w:szCs w:val="11"/>
                    </w:rPr>
                  </w:pPr>
                  <w:r>
                    <w:rPr>
                      <w:rFonts w:hint="eastAsia"/>
                      <w:sz w:val="11"/>
                      <w:szCs w:val="11"/>
                    </w:rPr>
                    <w:t>升级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931" type="#_x0000_t202" style="position:absolute;left:0;text-align:left;margin-left:21.5pt;margin-top:138.35pt;width:70.55pt;height:27.2pt;z-index:251698176" filled="f" stroked="f" strokecolor="black [3213]">
            <v:textbox style="mso-next-textbox:#_x0000_s2931">
              <w:txbxContent>
                <w:p w:rsidR="0050730E" w:rsidRPr="00227139" w:rsidRDefault="0050730E" w:rsidP="00C7656D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</w:rPr>
                    <w:t>About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930" type="#_x0000_t202" style="position:absolute;left:0;text-align:left;margin-left:19.6pt;margin-top:3.1pt;width:356.65pt;height:30.25pt;z-index:251697152" filled="f" stroked="f">
            <v:textbox style="mso-next-textbox:#_x0000_s2930">
              <w:txbxContent>
                <w:p w:rsidR="0050730E" w:rsidRPr="00544F63" w:rsidRDefault="0050730E" w:rsidP="00C7656D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2903" editas="canvas" style="width:440pt;height:494.65pt;mso-position-horizontal-relative:char;mso-position-vertical-relative:line" coordorigin="1869,8357" coordsize="8800,9893">
            <o:lock v:ext="edit" aspectratio="t"/>
            <v:shape id="_x0000_s2904" type="#_x0000_t75" style="position:absolute;left:1869;top:8357;width:8800;height:9893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905" style="position:absolute;left:1869;top:9404;width:1338;height:8846" fillcolor="gray [1629]" strokecolor="gray [1629]"/>
            <v:rect id="_x0000_s2906" style="position:absolute;left:1869;top:8357;width:8800;height:464" fillcolor="black [3213]"/>
            <v:shape id="_x0000_s2907" type="#_x0000_t202" style="position:absolute;left:1869;top:9397;width:1475;height:544" filled="f" fillcolor="#f2f2f2 [3052]" stroked="f">
              <v:textbox style="mso-next-textbox:#_x0000_s2907">
                <w:txbxContent>
                  <w:p w:rsidR="0050730E" w:rsidRPr="00EF43D5" w:rsidRDefault="0050730E" w:rsidP="00FC16E2">
                    <w:pPr>
                      <w:rPr>
                        <w:b/>
                        <w:color w:val="FFFFFF" w:themeColor="background1"/>
                      </w:rPr>
                    </w:pPr>
                    <w:r w:rsidRPr="00EF43D5">
                      <w:rPr>
                        <w:rFonts w:hint="eastAsia"/>
                        <w:b/>
                        <w:color w:val="FFFFFF" w:themeColor="background1"/>
                      </w:rPr>
                      <w:t>Switch</w:t>
                    </w:r>
                  </w:p>
                </w:txbxContent>
              </v:textbox>
            </v:shape>
            <v:shape id="_x0000_s2909" type="#_x0000_t5" style="position:absolute;left:3029;top:9052;width:223;height:155;rotation:270" fillcolor="gray [1629]"/>
            <v:shape id="_x0000_s2920" type="#_x0000_t202" style="position:absolute;left:1869;top:9952;width:1411;height:544" filled="f" fillcolor="#f2f2f2 [3052]" stroked="f" strokecolor="black [3213]">
              <v:textbox style="mso-next-textbox:#_x0000_s2920">
                <w:txbxContent>
                  <w:p w:rsidR="0050730E" w:rsidRPr="00EF43D5" w:rsidRDefault="0050730E" w:rsidP="00FC16E2">
                    <w:pPr>
                      <w:rPr>
                        <w:b/>
                      </w:rPr>
                    </w:pPr>
                    <w:r w:rsidRPr="00EF43D5"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shape id="_x0000_s2923" type="#_x0000_t202" style="position:absolute;left:1869;top:10491;width:1411;height:544" fillcolor="#f2f2f2 [3052]" stroked="f" strokecolor="black [3213]">
              <v:textbox style="mso-next-textbox:#_x0000_s2923">
                <w:txbxContent>
                  <w:p w:rsidR="0050730E" w:rsidRPr="00227139" w:rsidRDefault="0050730E" w:rsidP="00FC16E2">
                    <w:pPr>
                      <w:rPr>
                        <w:b/>
                        <w:color w:val="FFFFFF" w:themeColor="background1"/>
                      </w:rPr>
                    </w:pPr>
                    <w:r w:rsidRPr="00EF43D5">
                      <w:rPr>
                        <w:rFonts w:hint="eastAsia"/>
                        <w:b/>
                      </w:rPr>
                      <w:t>Configure</w:t>
                    </w:r>
                  </w:p>
                </w:txbxContent>
              </v:textbox>
            </v:shape>
            <v:shape id="_x0000_s2983" type="#_x0000_t202" style="position:absolute;left:3280;top:9404;width:5360;height:2080" fillcolor="white [3212]" strokecolor="#bfbfbf [2412]">
              <v:textbox style="mso-next-textbox:#_x0000_s2983">
                <w:txbxContent>
                  <w:p w:rsidR="0050730E" w:rsidRDefault="0050730E" w:rsidP="00FC16E2">
                    <w:r>
                      <w:rPr>
                        <w:rFonts w:hint="eastAsia"/>
                      </w:rPr>
                      <w:t xml:space="preserve">Information 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>Model:     VS-34FD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>Name:      Kramer_1234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>SN:       123456789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 xml:space="preserve">Firmware </w:t>
                    </w:r>
                    <w:r>
                      <w:t>version:</w:t>
                    </w:r>
                    <w:r>
                      <w:rPr>
                        <w:rFonts w:hint="eastAsia"/>
                      </w:rPr>
                      <w:t xml:space="preserve"> 1.0.8  </w:t>
                    </w:r>
                    <w:r w:rsidRPr="002F12F4">
                      <w:rPr>
                        <w:b/>
                        <w:highlight w:val="lightGray"/>
                      </w:rPr>
                      <w:t>…</w:t>
                    </w:r>
                  </w:p>
                </w:txbxContent>
              </v:textbox>
            </v:shape>
            <v:shape id="_x0000_s2984" type="#_x0000_t202" style="position:absolute;left:3280;top:8921;width:943;height:476" fillcolor="gray [1629]" strokecolor="#bfbfbf [2412]">
              <v:textbox style="mso-next-textbox:#_x0000_s2984">
                <w:txbxContent>
                  <w:p w:rsidR="0050730E" w:rsidRPr="00D21BCE" w:rsidRDefault="0050730E" w:rsidP="00FC16E2">
                    <w:pPr>
                      <w:rPr>
                        <w:b/>
                        <w:color w:val="FFFFFF" w:themeColor="background1"/>
                      </w:rPr>
                    </w:pPr>
                    <w:r w:rsidRPr="00D21BCE">
                      <w:rPr>
                        <w:rFonts w:hint="eastAsia"/>
                        <w:b/>
                        <w:color w:val="FFFFFF" w:themeColor="background1"/>
                      </w:rPr>
                      <w:t>Device</w:t>
                    </w:r>
                  </w:p>
                </w:txbxContent>
              </v:textbox>
            </v:shape>
            <v:shape id="_x0000_s2985" type="#_x0000_t202" style="position:absolute;left:4223;top:8921;width:943;height:476" fillcolor="white [3212]" strokecolor="#bfbfbf [2412]">
              <v:textbox style="mso-next-textbox:#_x0000_s2985">
                <w:txbxContent>
                  <w:p w:rsidR="0050730E" w:rsidRPr="00B11E06" w:rsidRDefault="0050730E" w:rsidP="00FC16E2">
                    <w:pPr>
                      <w:rPr>
                        <w:b/>
                      </w:rPr>
                    </w:pPr>
                    <w:r w:rsidRPr="00B11E06">
                      <w:rPr>
                        <w:rFonts w:hint="eastAsia"/>
                        <w:b/>
                      </w:rPr>
                      <w:t>Card</w:t>
                    </w:r>
                  </w:p>
                </w:txbxContent>
              </v:textbox>
            </v:shape>
            <v:shape id="_x0000_s2986" type="#_x0000_t202" style="position:absolute;left:5166;top:8921;width:943;height:476" fillcolor="white [3212]" strokecolor="#bfbfbf [2412]">
              <v:textbox style="mso-next-textbox:#_x0000_s2986">
                <w:txbxContent>
                  <w:p w:rsidR="0050730E" w:rsidRPr="00B11E06" w:rsidRDefault="0050730E" w:rsidP="00FC16E2">
                    <w:pPr>
                      <w:rPr>
                        <w:b/>
                      </w:rPr>
                    </w:pPr>
                    <w:r w:rsidRPr="00B11E06">
                      <w:rPr>
                        <w:rFonts w:hint="eastAsia"/>
                        <w:b/>
                      </w:rPr>
                      <w:t>Port</w:t>
                    </w:r>
                  </w:p>
                </w:txbxContent>
              </v:textbox>
            </v:shape>
            <v:shape id="_x0000_s2987" type="#_x0000_t202" style="position:absolute;left:6109;top:8921;width:4503;height:476" fillcolor="white [3212]" strokecolor="#bfbfbf [2412]">
              <v:textbox style="mso-next-textbox:#_x0000_s2987">
                <w:txbxContent>
                  <w:p w:rsidR="0050730E" w:rsidRDefault="0050730E" w:rsidP="00FC16E2"/>
                </w:txbxContent>
              </v:textbox>
            </v:shape>
            <v:shape id="_x0000_s2988" type="#_x0000_t202" style="position:absolute;left:3280;top:11484;width:7322;height:2877" fillcolor="white [3212]" strokecolor="#bfbfbf [2412]">
              <v:textbox style="mso-next-textbox:#_x0000_s2988">
                <w:txbxContent>
                  <w:p w:rsidR="0050730E" w:rsidRDefault="0050730E" w:rsidP="00FC16E2">
                    <w:r>
                      <w:rPr>
                        <w:rFonts w:hint="eastAsia"/>
                      </w:rPr>
                      <w:t>Ethernet 0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>MAC</w:t>
                    </w:r>
                    <w:r>
                      <w:t>:</w:t>
                    </w:r>
                    <w:r>
                      <w:rPr>
                        <w:rFonts w:hint="eastAsia"/>
                      </w:rPr>
                      <w:t xml:space="preserve">      00-12-34-56-78-90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 xml:space="preserve">IP:     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192.168.</w:t>
                    </w:r>
                    <w:r>
                      <w:rPr>
                        <w:rFonts w:hint="eastAsia"/>
                        <w:highlight w:val="green"/>
                      </w:rPr>
                      <w:t>1</w:t>
                    </w:r>
                    <w:r w:rsidRPr="002F12F4">
                      <w:rPr>
                        <w:rFonts w:hint="eastAsia"/>
                        <w:highlight w:val="green"/>
                      </w:rPr>
                      <w:t>.101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 xml:space="preserve">MASK: 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255.255.255.0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 xml:space="preserve">GATE:  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192.168.</w:t>
                    </w:r>
                    <w:r>
                      <w:rPr>
                        <w:rFonts w:hint="eastAsia"/>
                        <w:highlight w:val="green"/>
                      </w:rPr>
                      <w:t>1</w:t>
                    </w:r>
                    <w:r w:rsidRPr="002F12F4">
                      <w:rPr>
                        <w:rFonts w:hint="eastAsia"/>
                        <w:highlight w:val="green"/>
                      </w:rPr>
                      <w:t>.1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 xml:space="preserve">TCP Port: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5000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 xml:space="preserve">UDP Port:   </w:t>
                    </w:r>
                    <w:r w:rsidRPr="002F12F4">
                      <w:rPr>
                        <w:rFonts w:hint="eastAsia"/>
                        <w:highlight w:val="green"/>
                      </w:rPr>
                      <w:t>50000</w:t>
                    </w:r>
                  </w:p>
                  <w:p w:rsidR="0050730E" w:rsidRDefault="0050730E" w:rsidP="00FC16E2"/>
                </w:txbxContent>
              </v:textbox>
            </v:shape>
            <v:shape id="_x0000_s2989" type="#_x0000_t202" style="position:absolute;left:3266;top:14361;width:7336;height:2877" fillcolor="white [3212]" strokecolor="#bfbfbf [2412]">
              <v:textbox style="mso-next-textbox:#_x0000_s2989">
                <w:txbxContent>
                  <w:p w:rsidR="0050730E" w:rsidRDefault="0050730E" w:rsidP="00FC16E2">
                    <w:r>
                      <w:rPr>
                        <w:rFonts w:hint="eastAsia"/>
                      </w:rPr>
                      <w:t>Ethernet 1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>MAC</w:t>
                    </w:r>
                    <w:r>
                      <w:t>:</w:t>
                    </w:r>
                    <w:r>
                      <w:rPr>
                        <w:rFonts w:hint="eastAsia"/>
                      </w:rPr>
                      <w:t xml:space="preserve">      00-12-34-56-78-91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 xml:space="preserve">IP:     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192.168.2.101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 xml:space="preserve">MASK: 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255.255.255.0</w:t>
                    </w:r>
                  </w:p>
                  <w:p w:rsidR="0050730E" w:rsidRDefault="0050730E" w:rsidP="00807C9F">
                    <w:r>
                      <w:rPr>
                        <w:rFonts w:hint="eastAsia"/>
                      </w:rPr>
                      <w:t xml:space="preserve">GATE:  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192.168.2.1</w:t>
                    </w:r>
                  </w:p>
                  <w:p w:rsidR="0050730E" w:rsidRDefault="0050730E" w:rsidP="00FC16E2"/>
                </w:txbxContent>
              </v:textbox>
            </v:shape>
            <v:shape id="_x0000_s2990" type="#_x0000_t202" style="position:absolute;left:3266;top:17238;width:2328;height:506" fillcolor="#548dd4 [1951]" strokecolor="#bfbfbf [2412]">
              <v:fill color2="fill darken(118)" rotate="t" method="linear sigma" focus="100%" type="gradient"/>
              <v:textbox style="mso-next-textbox:#_x0000_s2990">
                <w:txbxContent>
                  <w:p w:rsidR="0050730E" w:rsidRPr="00702C24" w:rsidRDefault="0050730E" w:rsidP="00FC16E2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 w:rsidRPr="00702C24">
                      <w:rPr>
                        <w:rFonts w:hint="eastAsia"/>
                        <w:b/>
                        <w:color w:val="FFFFFF" w:themeColor="background1"/>
                      </w:rPr>
                      <w:t>Save Changes</w:t>
                    </w:r>
                  </w:p>
                </w:txbxContent>
              </v:textbox>
            </v:shape>
            <v:shape id="_x0000_s2991" type="#_x0000_t202" style="position:absolute;left:9168;top:17238;width:1434;height:506" fillcolor="#548dd4 [1951]" strokecolor="#bfbfbf [2412]">
              <v:fill color2="fill darken(118)" rotate="t" method="linear sigma" focus="100%" type="gradient"/>
              <v:textbox style="mso-next-textbox:#_x0000_s2991">
                <w:txbxContent>
                  <w:p w:rsidR="0050730E" w:rsidRPr="00702C24" w:rsidRDefault="0050730E" w:rsidP="00FC16E2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Reset</w:t>
                    </w:r>
                  </w:p>
                </w:txbxContent>
              </v:textbox>
            </v:shape>
            <v:shape id="_x0000_s2992" type="#_x0000_t202" style="position:absolute;left:9178;top:17744;width:1434;height:506" fillcolor="#548dd4 [1951]" strokecolor="#bfbfbf [2412]">
              <v:fill color2="fill darken(118)" rotate="t" method="linear sigma" focus="100%" type="gradient"/>
              <v:textbox style="mso-next-textbox:#_x0000_s2992">
                <w:txbxContent>
                  <w:p w:rsidR="0050730E" w:rsidRPr="00702C24" w:rsidRDefault="0050730E" w:rsidP="00FC16E2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ISP Mode</w:t>
                    </w:r>
                  </w:p>
                </w:txbxContent>
              </v:textbox>
            </v:shape>
            <v:shape id="_x0000_s2993" type="#_x0000_t202" style="position:absolute;left:8640;top:9404;width:1962;height:1051" fillcolor="white [3212]" strokecolor="#bfbfbf [2412]">
              <v:textbox style="mso-next-textbox:#_x0000_s2993">
                <w:txbxContent>
                  <w:p w:rsidR="0050730E" w:rsidRDefault="0050730E" w:rsidP="00FC16E2">
                    <w:r>
                      <w:rPr>
                        <w:rFonts w:hint="eastAsia"/>
                      </w:rPr>
                      <w:t>Firmware Upgrade</w:t>
                    </w:r>
                  </w:p>
                  <w:p w:rsidR="0050730E" w:rsidRDefault="0050730E" w:rsidP="00FC16E2">
                    <w:r>
                      <w:rPr>
                        <w:rFonts w:hint="eastAsia"/>
                      </w:rPr>
                      <w:t>Choose a file:</w:t>
                    </w:r>
                  </w:p>
                </w:txbxContent>
              </v:textbox>
            </v:shape>
            <v:shape id="_x0000_s2994" type="#_x0000_t202" style="position:absolute;left:8640;top:10455;width:1962;height:506" fillcolor="#548dd4 [1951]" strokecolor="#bfbfbf [2412]">
              <v:fill color2="fill darken(118)" rotate="t" method="linear sigma" focus="100%" type="gradient"/>
              <v:textbox style="mso-next-textbox:#_x0000_s2994">
                <w:txbxContent>
                  <w:p w:rsidR="0050730E" w:rsidRPr="00702C24" w:rsidRDefault="0050730E" w:rsidP="00FC16E2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Browse</w:t>
                    </w:r>
                  </w:p>
                </w:txbxContent>
              </v:textbox>
            </v:shape>
            <v:shape id="_x0000_s2995" type="#_x0000_t202" style="position:absolute;left:8640;top:10971;width:1962;height:506" fillcolor="#bfbfbf [2412]" strokecolor="#bfbfbf [2412]">
              <v:fill color2="fill darken(118)" rotate="t" method="linear sigma" focus="100%" type="gradient"/>
              <v:textbox style="mso-next-textbox:#_x0000_s2995">
                <w:txbxContent>
                  <w:p w:rsidR="0050730E" w:rsidRPr="00702C24" w:rsidRDefault="0050730E" w:rsidP="00FC16E2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Start Upgrade</w:t>
                    </w:r>
                  </w:p>
                </w:txbxContent>
              </v:textbox>
            </v:shape>
            <v:shape id="_x0000_s2996" type="#_x0000_t202" style="position:absolute;left:3266;top:17744;width:2328;height:506" fillcolor="#548dd4 [1951]" strokecolor="#bfbfbf [2412]">
              <v:fill color2="fill darken(118)" rotate="t" method="linear sigma" focus="100%" type="gradient"/>
              <v:textbox style="mso-next-textbox:#_x0000_s2996">
                <w:txbxContent>
                  <w:p w:rsidR="0050730E" w:rsidRPr="00702C24" w:rsidRDefault="0050730E" w:rsidP="00FC16E2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Get Configure File</w:t>
                    </w:r>
                  </w:p>
                </w:txbxContent>
              </v:textbox>
            </v:shape>
            <v:shape id="_x0000_s2997" type="#_x0000_t62" style="position:absolute;left:2159;top:11824;width:1185;height:520" adj="23423,-22846">
              <v:textbox style="mso-next-textbox:#_x0000_s2997">
                <w:txbxContent>
                  <w:p w:rsidR="0050730E" w:rsidRPr="00AC1CE4" w:rsidRDefault="0050730E" w:rsidP="00FC16E2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基本信息</w:t>
                    </w:r>
                  </w:p>
                </w:txbxContent>
              </v:textbox>
            </v:shape>
            <v:shape id="_x0000_s2998" type="#_x0000_t62" style="position:absolute;left:2159;top:13756;width:1185;height:520" adj="23423,-22846">
              <v:textbox style="mso-next-textbox:#_x0000_s2998">
                <w:txbxContent>
                  <w:p w:rsidR="0050730E" w:rsidRPr="00AC1CE4" w:rsidRDefault="0050730E" w:rsidP="00FC16E2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第一网卡信息</w:t>
                    </w:r>
                  </w:p>
                </w:txbxContent>
              </v:textbox>
            </v:shape>
            <v:shape id="_x0000_s2999" type="#_x0000_t62" style="position:absolute;left:2159;top:16632;width:1185;height:520" adj="23423,-22846">
              <v:textbox style="mso-next-textbox:#_x0000_s2999">
                <w:txbxContent>
                  <w:p w:rsidR="0050730E" w:rsidRPr="00AC1CE4" w:rsidRDefault="0050730E" w:rsidP="00FC16E2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第二网卡信息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02C24" w:rsidRPr="00BB542C" w:rsidRDefault="00702C24" w:rsidP="00702C24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 w:rsidR="0069652C">
        <w:rPr>
          <w:b/>
          <w:noProof/>
          <w:sz w:val="13"/>
          <w:szCs w:val="13"/>
        </w:rPr>
        <w:t>16</w:t>
      </w:r>
      <w:r w:rsidR="00ED20E6" w:rsidRPr="00BB542C">
        <w:rPr>
          <w:b/>
          <w:sz w:val="13"/>
          <w:szCs w:val="13"/>
        </w:rPr>
        <w:fldChar w:fldCharType="end"/>
      </w:r>
      <w:r>
        <w:rPr>
          <w:rFonts w:hint="eastAsia"/>
          <w:b/>
          <w:sz w:val="13"/>
          <w:szCs w:val="13"/>
        </w:rPr>
        <w:t>：设备配置界面</w:t>
      </w:r>
      <w:r w:rsidRPr="00BB542C">
        <w:rPr>
          <w:rFonts w:hint="eastAsia"/>
          <w:b/>
          <w:sz w:val="13"/>
          <w:szCs w:val="13"/>
        </w:rPr>
        <w:t>（草图）</w:t>
      </w:r>
    </w:p>
    <w:p w:rsidR="00706E3B" w:rsidRDefault="00706E3B" w:rsidP="00435D19">
      <w:pPr>
        <w:pStyle w:val="a6"/>
      </w:pPr>
    </w:p>
    <w:p w:rsidR="00D91F6C" w:rsidRDefault="00E73E9F" w:rsidP="00E73E9F">
      <w:pPr>
        <w:pStyle w:val="50"/>
      </w:pPr>
      <w:r>
        <w:rPr>
          <w:rFonts w:hint="eastAsia"/>
        </w:rPr>
        <w:t>操作步骤</w:t>
      </w:r>
    </w:p>
    <w:p w:rsidR="00AC1CE4" w:rsidRDefault="003664C2" w:rsidP="008D028B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在导航栏中</w:t>
      </w:r>
      <w:r w:rsidR="00D21BCE">
        <w:rPr>
          <w:rFonts w:hint="eastAsia"/>
        </w:rPr>
        <w:t>单击</w:t>
      </w:r>
      <w:r w:rsidR="00D91F6C">
        <w:rPr>
          <w:rFonts w:hint="eastAsia"/>
        </w:rPr>
        <w:t>“</w:t>
      </w:r>
      <w:r w:rsidR="00D21BCE">
        <w:rPr>
          <w:rFonts w:hint="eastAsia"/>
        </w:rPr>
        <w:t>Configure</w:t>
      </w:r>
      <w:r w:rsidR="00D91F6C">
        <w:t>”</w:t>
      </w:r>
      <w:r w:rsidR="00D91F6C">
        <w:rPr>
          <w:rFonts w:hint="eastAsia"/>
        </w:rPr>
        <w:t>，</w:t>
      </w:r>
      <w:r w:rsidR="00D21BCE">
        <w:rPr>
          <w:rFonts w:hint="eastAsia"/>
        </w:rPr>
        <w:t>默认显示矩阵参数界面，如果当前没有在矩阵参数界面，</w:t>
      </w:r>
      <w:r w:rsidR="009147BF">
        <w:rPr>
          <w:rFonts w:hint="eastAsia"/>
        </w:rPr>
        <w:t>选择“Device”</w:t>
      </w:r>
      <w:r w:rsidR="00D53B90">
        <w:rPr>
          <w:rFonts w:hint="eastAsia"/>
        </w:rPr>
        <w:t>，显示“</w:t>
      </w:r>
      <w:r w:rsidR="00AC1CE4">
        <w:rPr>
          <w:rFonts w:hint="eastAsia"/>
        </w:rPr>
        <w:t>设备配置界面</w:t>
      </w:r>
      <w:r w:rsidR="00D53B90">
        <w:rPr>
          <w:rFonts w:hint="eastAsia"/>
        </w:rPr>
        <w:t>”，</w:t>
      </w:r>
      <w:r w:rsidR="00AC1CE4">
        <w:rPr>
          <w:rFonts w:hint="eastAsia"/>
        </w:rPr>
        <w:t>主要包括基本信息，两个网卡的参数信息，以及升级程序；</w:t>
      </w:r>
    </w:p>
    <w:p w:rsidR="00D91F6C" w:rsidRDefault="00C513D5" w:rsidP="008D028B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“基本信息”栏显示</w:t>
      </w:r>
      <w:r w:rsidR="00D53B90">
        <w:rPr>
          <w:rFonts w:hint="eastAsia"/>
        </w:rPr>
        <w:t>矩阵的基本信息，包括</w:t>
      </w:r>
      <w:r>
        <w:rPr>
          <w:rFonts w:hint="eastAsia"/>
        </w:rPr>
        <w:t>“</w:t>
      </w:r>
      <w:r w:rsidR="00D53B90">
        <w:rPr>
          <w:rFonts w:hint="eastAsia"/>
        </w:rPr>
        <w:t>model</w:t>
      </w:r>
      <w:r>
        <w:rPr>
          <w:rFonts w:hint="eastAsia"/>
        </w:rPr>
        <w:t>”</w:t>
      </w:r>
      <w:r w:rsidR="00D53B90">
        <w:rPr>
          <w:rFonts w:hint="eastAsia"/>
        </w:rPr>
        <w:t>,</w:t>
      </w:r>
      <w:r>
        <w:rPr>
          <w:rFonts w:hint="eastAsia"/>
        </w:rPr>
        <w:t>“</w:t>
      </w:r>
      <w:r w:rsidR="00D53B90">
        <w:rPr>
          <w:rFonts w:hint="eastAsia"/>
        </w:rPr>
        <w:t>name</w:t>
      </w:r>
      <w:r>
        <w:rPr>
          <w:rFonts w:hint="eastAsia"/>
        </w:rPr>
        <w:t>”</w:t>
      </w:r>
      <w:r w:rsidR="00D53B90">
        <w:rPr>
          <w:rFonts w:hint="eastAsia"/>
        </w:rPr>
        <w:t>,</w:t>
      </w:r>
      <w:r>
        <w:rPr>
          <w:rFonts w:hint="eastAsia"/>
        </w:rPr>
        <w:t>“SN”</w:t>
      </w:r>
      <w:r w:rsidR="00D53B90">
        <w:rPr>
          <w:rFonts w:hint="eastAsia"/>
        </w:rPr>
        <w:t>,</w:t>
      </w:r>
      <w:r>
        <w:rPr>
          <w:rFonts w:hint="eastAsia"/>
        </w:rPr>
        <w:t xml:space="preserve">“firmware </w:t>
      </w:r>
      <w:r w:rsidR="00D53B90">
        <w:rPr>
          <w:rFonts w:hint="eastAsia"/>
        </w:rPr>
        <w:t>version</w:t>
      </w:r>
      <w:r>
        <w:rPr>
          <w:rFonts w:hint="eastAsia"/>
        </w:rPr>
        <w:t>”</w:t>
      </w:r>
      <w:r w:rsidR="00D53B90">
        <w:rPr>
          <w:rFonts w:hint="eastAsia"/>
        </w:rPr>
        <w:t>，显示对应信息</w:t>
      </w:r>
      <w:r w:rsidR="00D91F6C">
        <w:rPr>
          <w:rFonts w:hint="eastAsia"/>
        </w:rPr>
        <w:t>；</w:t>
      </w:r>
      <w:r w:rsidR="007377FC">
        <w:rPr>
          <w:rFonts w:hint="eastAsia"/>
        </w:rPr>
        <w:t>这些信息为只读信息，不能修改；</w:t>
      </w:r>
      <w:r>
        <w:rPr>
          <w:rFonts w:hint="eastAsia"/>
        </w:rPr>
        <w:t>在“firmware version”旁边有一个“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lastRenderedPageBreak/>
        <w:t>按钮，单击此按钮，弹出一个</w:t>
      </w:r>
      <w:r w:rsidR="00FB4B9C">
        <w:rPr>
          <w:rFonts w:hint="eastAsia"/>
        </w:rPr>
        <w:t>“APP版本信息”</w:t>
      </w:r>
      <w:r>
        <w:rPr>
          <w:rFonts w:hint="eastAsia"/>
        </w:rPr>
        <w:t>对话框，显示系统中已注册应用程序和DLL库的版本号；</w:t>
      </w:r>
    </w:p>
    <w:p w:rsidR="00C513D5" w:rsidRDefault="00C513D5" w:rsidP="008D028B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“第一网卡信息”栏</w:t>
      </w:r>
      <w:r w:rsidR="00D53B90">
        <w:rPr>
          <w:rFonts w:hint="eastAsia"/>
        </w:rPr>
        <w:t>显示矩阵的</w:t>
      </w:r>
      <w:r>
        <w:rPr>
          <w:rFonts w:hint="eastAsia"/>
        </w:rPr>
        <w:t>第一网卡</w:t>
      </w:r>
      <w:r w:rsidR="00FB4B9C">
        <w:rPr>
          <w:rFonts w:hint="eastAsia"/>
        </w:rPr>
        <w:t>的网络参数信息</w:t>
      </w:r>
      <w:r>
        <w:rPr>
          <w:rFonts w:hint="eastAsia"/>
        </w:rPr>
        <w:t>，即</w:t>
      </w:r>
      <w:r w:rsidR="00FB4B9C">
        <w:rPr>
          <w:rFonts w:hint="eastAsia"/>
        </w:rPr>
        <w:t>用户通讯RS232</w:t>
      </w:r>
      <w:r>
        <w:rPr>
          <w:rFonts w:hint="eastAsia"/>
        </w:rPr>
        <w:t>串口下第一个网口对应的网卡</w:t>
      </w:r>
      <w:r w:rsidR="00D53B90">
        <w:rPr>
          <w:rFonts w:hint="eastAsia"/>
        </w:rPr>
        <w:t>，</w:t>
      </w:r>
      <w:r w:rsidR="00FB4B9C">
        <w:rPr>
          <w:rFonts w:hint="eastAsia"/>
        </w:rPr>
        <w:t>网卡的MAC地址不能更改，只读</w:t>
      </w:r>
      <w:r w:rsidR="00D91F6C">
        <w:rPr>
          <w:rFonts w:hint="eastAsia"/>
        </w:rPr>
        <w:t>；</w:t>
      </w:r>
      <w:r w:rsidR="00FB4B9C">
        <w:rPr>
          <w:rFonts w:hint="eastAsia"/>
        </w:rPr>
        <w:t>其它参数可更改；</w:t>
      </w:r>
    </w:p>
    <w:p w:rsidR="00FB4B9C" w:rsidRDefault="00FB4B9C" w:rsidP="008D028B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“第二网卡信息”栏显示矩阵的第二网卡的网络参数信息，无对外接口，直接接入网络交换机矩阵</w:t>
      </w:r>
      <w:r w:rsidR="0030493F">
        <w:rPr>
          <w:rFonts w:hint="eastAsia"/>
        </w:rPr>
        <w:t>；网卡的MAC地址不能更改，只读；其它参数可更改；</w:t>
      </w:r>
    </w:p>
    <w:p w:rsidR="00D91F6C" w:rsidRDefault="0030493F" w:rsidP="008D028B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注意矩阵中的</w:t>
      </w:r>
      <w:r w:rsidR="00771E87">
        <w:rPr>
          <w:rFonts w:hint="eastAsia"/>
        </w:rPr>
        <w:t>两个网卡，</w:t>
      </w:r>
      <w:r w:rsidR="00077D95">
        <w:rPr>
          <w:rFonts w:hint="eastAsia"/>
        </w:rPr>
        <w:t>第一网卡和第二网卡的网段不能相同；</w:t>
      </w:r>
      <w:r w:rsidR="009562F8">
        <w:rPr>
          <w:rFonts w:hint="eastAsia"/>
        </w:rPr>
        <w:t>IE判断参数有效性;</w:t>
      </w:r>
      <w:r w:rsidR="00D57C8A">
        <w:rPr>
          <w:rFonts w:hint="eastAsia"/>
        </w:rPr>
        <w:t>当第一网卡IP更改后，IE自动跳转到新IP，并跳转到初始化网页；</w:t>
      </w:r>
    </w:p>
    <w:p w:rsidR="0030493F" w:rsidRDefault="0030493F" w:rsidP="008D028B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网卡参数更新完成后，单击“Save Changes”按钮，更新网卡参数，需要弹出对话框，提示用户确认更改，并且提示用户使用新的IP地址更新网页；</w:t>
      </w:r>
    </w:p>
    <w:p w:rsidR="0030493F" w:rsidRDefault="0030493F" w:rsidP="008D028B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单击“Get Configure File”按钮，可下载configuration.json文件保存到本地PC中；</w:t>
      </w:r>
    </w:p>
    <w:p w:rsidR="0030493F" w:rsidRDefault="0030493F" w:rsidP="008D028B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单击“Reset”按钮，重启系统，需要弹出对话框，提示用户确认重启，并提示用户当矩阵运行稳定后更新网页；</w:t>
      </w:r>
      <w:r w:rsidR="00D57C8A">
        <w:rPr>
          <w:rFonts w:hint="eastAsia"/>
        </w:rPr>
        <w:t>用户确认后，IE自动跳转到初始化界面；</w:t>
      </w:r>
    </w:p>
    <w:p w:rsidR="00D53B90" w:rsidRPr="00D57C8A" w:rsidRDefault="0030493F" w:rsidP="008D028B">
      <w:pPr>
        <w:pStyle w:val="a6"/>
        <w:numPr>
          <w:ilvl w:val="0"/>
          <w:numId w:val="32"/>
        </w:numPr>
        <w:ind w:firstLineChars="0"/>
        <w:rPr>
          <w:highlight w:val="darkCyan"/>
        </w:rPr>
      </w:pPr>
      <w:r w:rsidRPr="00D57C8A">
        <w:rPr>
          <w:rFonts w:hint="eastAsia"/>
          <w:highlight w:val="darkCyan"/>
        </w:rPr>
        <w:t>单击“</w:t>
      </w:r>
      <w:r w:rsidR="00647086" w:rsidRPr="00D57C8A">
        <w:rPr>
          <w:rFonts w:hint="eastAsia"/>
          <w:highlight w:val="darkCyan"/>
        </w:rPr>
        <w:t>ISP Mode</w:t>
      </w:r>
      <w:r w:rsidRPr="00D57C8A">
        <w:rPr>
          <w:rFonts w:hint="eastAsia"/>
          <w:highlight w:val="darkCyan"/>
        </w:rPr>
        <w:t>”按钮，</w:t>
      </w:r>
      <w:r w:rsidR="00647086" w:rsidRPr="00D57C8A">
        <w:rPr>
          <w:rFonts w:hint="eastAsia"/>
          <w:highlight w:val="darkCyan"/>
        </w:rPr>
        <w:t>进入</w:t>
      </w:r>
      <w:hyperlink w:anchor="_子板ISP" w:history="1">
        <w:r w:rsidR="00647086" w:rsidRPr="00D57C8A">
          <w:rPr>
            <w:rStyle w:val="ac"/>
            <w:rFonts w:hint="eastAsia"/>
            <w:highlight w:val="darkCyan"/>
          </w:rPr>
          <w:t>ISP模式界面</w:t>
        </w:r>
      </w:hyperlink>
      <w:r w:rsidR="00D53B90" w:rsidRPr="00D57C8A">
        <w:rPr>
          <w:rFonts w:hint="eastAsia"/>
          <w:highlight w:val="darkCyan"/>
        </w:rPr>
        <w:t>；</w:t>
      </w:r>
    </w:p>
    <w:p w:rsidR="00D53B90" w:rsidRDefault="0030493F" w:rsidP="008D028B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升级功能，根据上传的升级文件升级对应估计，可以升级控制板系统（包括网页），动态升级子板（xxxx_[]_N.kmpt文件），或其它特殊固件程序；单击“Browse”按钮，选择固件升级文件</w:t>
      </w:r>
      <w:r w:rsidR="002E3E90">
        <w:rPr>
          <w:rFonts w:hint="eastAsia"/>
        </w:rPr>
        <w:t>并发送给矩阵中保存</w:t>
      </w:r>
      <w:r>
        <w:rPr>
          <w:rFonts w:hint="eastAsia"/>
        </w:rPr>
        <w:t>，</w:t>
      </w:r>
      <w:r w:rsidR="002E3E90">
        <w:rPr>
          <w:rFonts w:hint="eastAsia"/>
        </w:rPr>
        <w:t>发送文件成功后，“Start Upgrade”按钮变为可用，单击“Start Upgrade”</w:t>
      </w:r>
      <w:r w:rsidR="00DC0EAA">
        <w:rPr>
          <w:rFonts w:hint="eastAsia"/>
        </w:rPr>
        <w:t>，弹出对话框，提示用户确认升级，当用户确认后，</w:t>
      </w:r>
      <w:r w:rsidR="002E3E90">
        <w:rPr>
          <w:rFonts w:hint="eastAsia"/>
        </w:rPr>
        <w:t>开始升级固件</w:t>
      </w:r>
      <w:r w:rsidR="00D53B90">
        <w:rPr>
          <w:rFonts w:hint="eastAsia"/>
        </w:rPr>
        <w:t>；</w:t>
      </w:r>
      <w:r w:rsidR="002E3E90">
        <w:rPr>
          <w:rFonts w:hint="eastAsia"/>
        </w:rPr>
        <w:t>（</w:t>
      </w:r>
      <w:r w:rsidR="002E3E90" w:rsidRPr="002E3E90">
        <w:rPr>
          <w:rFonts w:hint="eastAsia"/>
          <w:i/>
          <w:highlight w:val="yellow"/>
        </w:rPr>
        <w:t>升级过程显示待细化</w:t>
      </w:r>
      <w:r w:rsidR="002E3E90">
        <w:rPr>
          <w:rFonts w:hint="eastAsia"/>
        </w:rPr>
        <w:t>）</w:t>
      </w:r>
    </w:p>
    <w:p w:rsidR="00D16CA0" w:rsidRDefault="00D16CA0" w:rsidP="00D16CA0">
      <w:pPr>
        <w:pStyle w:val="a6"/>
        <w:ind w:left="840" w:firstLineChars="0" w:firstLine="0"/>
      </w:pPr>
      <w:r>
        <w:rPr>
          <w:rFonts w:hint="eastAsia"/>
        </w:rPr>
        <w:t>升级文件格式，先设置只支持“.kmpt”文件和“.kptw”文件；</w:t>
      </w:r>
    </w:p>
    <w:p w:rsidR="00D16CA0" w:rsidRDefault="00D16CA0" w:rsidP="00D16CA0">
      <w:pPr>
        <w:pStyle w:val="a6"/>
        <w:ind w:left="840" w:firstLineChars="0" w:firstLine="0"/>
      </w:pPr>
      <w:r>
        <w:rPr>
          <w:rFonts w:hint="eastAsia"/>
        </w:rPr>
        <w:t>单击“Start Upgrade”后，cgi需要回送升级预估时间给IE，IE显示进度条显示；（暂时为固定时间）</w:t>
      </w:r>
    </w:p>
    <w:p w:rsidR="00D91F6C" w:rsidRPr="00D53B90" w:rsidRDefault="00D91F6C" w:rsidP="00435D19">
      <w:pPr>
        <w:pStyle w:val="a6"/>
      </w:pPr>
    </w:p>
    <w:p w:rsidR="00706E3B" w:rsidRDefault="00E73E9F" w:rsidP="00E73E9F">
      <w:pPr>
        <w:pStyle w:val="50"/>
      </w:pPr>
      <w:r>
        <w:rPr>
          <w:rFonts w:hint="eastAsia"/>
        </w:rPr>
        <w:t>IE与CGI协作过程说明</w:t>
      </w:r>
    </w:p>
    <w:p w:rsidR="00D7543C" w:rsidRDefault="00D7543C" w:rsidP="00D7543C">
      <w:pPr>
        <w:pStyle w:val="a6"/>
      </w:pPr>
      <w:r>
        <w:rPr>
          <w:rFonts w:hint="eastAsia"/>
        </w:rPr>
        <w:t>1. 查询矩阵信息</w:t>
      </w:r>
    </w:p>
    <w:p w:rsidR="00355157" w:rsidRPr="00E53C3E" w:rsidRDefault="00DE4C66" w:rsidP="00355157">
      <w:pPr>
        <w:pStyle w:val="a6"/>
      </w:pPr>
      <w:r>
        <w:rPr>
          <w:rFonts w:hint="eastAsia"/>
          <w:highlight w:val="yellow"/>
        </w:rPr>
        <w:t>[URL_GET</w:t>
      </w:r>
      <w:r w:rsidR="00355157" w:rsidRPr="00B7291A">
        <w:rPr>
          <w:rFonts w:hint="eastAsia"/>
          <w:highlight w:val="yellow"/>
        </w:rPr>
        <w:t>_</w:t>
      </w:r>
      <w:r w:rsidR="00E404F7">
        <w:rPr>
          <w:rFonts w:hint="eastAsia"/>
          <w:highlight w:val="yellow"/>
        </w:rPr>
        <w:t>12</w:t>
      </w:r>
      <w:r w:rsidR="00355157" w:rsidRPr="00B7291A">
        <w:rPr>
          <w:rFonts w:hint="eastAsia"/>
          <w:highlight w:val="yellow"/>
        </w:rPr>
        <w:t>_IE]</w:t>
      </w:r>
      <w:r w:rsidR="00355157" w:rsidRPr="00E53C3E">
        <w:rPr>
          <w:rFonts w:hint="eastAsia"/>
        </w:rPr>
        <w:t>：&lt;IP地址&gt;/cgi-bin/</w:t>
      </w:r>
      <w:r w:rsidR="0003508F" w:rsidRPr="0003508F">
        <w:rPr>
          <w:rFonts w:hint="eastAsia"/>
        </w:rPr>
        <w:t xml:space="preserve"> </w:t>
      </w:r>
      <w:r w:rsidR="0003508F">
        <w:rPr>
          <w:rFonts w:hint="eastAsia"/>
        </w:rPr>
        <w:t>lig_cfg_matrix.cgi</w:t>
      </w:r>
      <w:r w:rsidR="00355157" w:rsidRPr="00E53C3E">
        <w:rPr>
          <w:rFonts w:hint="eastAsia"/>
        </w:rPr>
        <w:t>?query=</w:t>
      </w:r>
    </w:p>
    <w:p w:rsidR="00355157" w:rsidRPr="00E53C3E" w:rsidRDefault="00355157" w:rsidP="00355157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="0003508F">
        <w:rPr>
          <w:rFonts w:hint="eastAsia"/>
        </w:rPr>
        <w:t>cfg_matrix</w:t>
      </w:r>
      <w:r w:rsidRPr="00E53C3E">
        <w:t>”</w:t>
      </w:r>
      <w:r w:rsidRPr="00E53C3E">
        <w:rPr>
          <w:rFonts w:hint="eastAsia"/>
        </w:rPr>
        <w:t>,</w:t>
      </w:r>
    </w:p>
    <w:p w:rsidR="00355157" w:rsidRPr="00E53C3E" w:rsidRDefault="00355157" w:rsidP="00355157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“attribute</w:t>
      </w:r>
      <w:r w:rsidRPr="00E53C3E">
        <w:rPr>
          <w:rFonts w:hint="eastAsia"/>
        </w:rPr>
        <w:t>_name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matrix</w:t>
      </w:r>
      <w:r w:rsidRPr="00E53C3E">
        <w:t>”</w:t>
      </w:r>
      <w:r w:rsidRPr="00E53C3E">
        <w:rPr>
          <w:rFonts w:hint="eastAsia"/>
        </w:rPr>
        <w:t>}}</w:t>
      </w:r>
    </w:p>
    <w:p w:rsidR="00355157" w:rsidRPr="00F327A5" w:rsidRDefault="00355157" w:rsidP="00355157">
      <w:pPr>
        <w:pStyle w:val="a6"/>
      </w:pPr>
    </w:p>
    <w:p w:rsidR="00355157" w:rsidRPr="00E53C3E" w:rsidRDefault="00DE4C66" w:rsidP="00355157">
      <w:pPr>
        <w:pStyle w:val="a6"/>
      </w:pPr>
      <w:r>
        <w:rPr>
          <w:rFonts w:hint="eastAsia"/>
          <w:highlight w:val="yellow"/>
        </w:rPr>
        <w:t>[URL_GET</w:t>
      </w:r>
      <w:r w:rsidR="00355157" w:rsidRPr="006C5E2E">
        <w:rPr>
          <w:rFonts w:hint="eastAsia"/>
          <w:highlight w:val="yellow"/>
        </w:rPr>
        <w:t>_</w:t>
      </w:r>
      <w:r w:rsidR="00E404F7">
        <w:rPr>
          <w:rFonts w:hint="eastAsia"/>
          <w:highlight w:val="yellow"/>
        </w:rPr>
        <w:t>12</w:t>
      </w:r>
      <w:r w:rsidR="00355157" w:rsidRPr="006C5E2E">
        <w:rPr>
          <w:rFonts w:hint="eastAsia"/>
          <w:highlight w:val="yellow"/>
        </w:rPr>
        <w:t>_CGI_</w:t>
      </w:r>
      <w:r w:rsidR="00355157">
        <w:rPr>
          <w:rFonts w:hint="eastAsia"/>
          <w:highlight w:val="yellow"/>
        </w:rPr>
        <w:t>OK</w:t>
      </w:r>
      <w:r w:rsidR="00355157" w:rsidRPr="006C5E2E">
        <w:rPr>
          <w:rFonts w:hint="eastAsia"/>
          <w:highlight w:val="yellow"/>
        </w:rPr>
        <w:t>]</w:t>
      </w:r>
      <w:r w:rsidR="00355157" w:rsidRPr="00E53C3E">
        <w:rPr>
          <w:rFonts w:hint="eastAsia"/>
        </w:rPr>
        <w:t>:</w:t>
      </w:r>
      <w:r w:rsidR="00355157" w:rsidRPr="00E53C3E">
        <w:t xml:space="preserve"> </w:t>
      </w:r>
      <w:r w:rsidR="00355157" w:rsidRPr="00E53C3E">
        <w:rPr>
          <w:rFonts w:hint="eastAsia"/>
        </w:rPr>
        <w:t>成功；</w:t>
      </w:r>
    </w:p>
    <w:p w:rsidR="00355157" w:rsidRPr="00E53C3E" w:rsidRDefault="00355157" w:rsidP="00355157">
      <w:pPr>
        <w:pStyle w:val="a6"/>
      </w:pPr>
      <w:r w:rsidRPr="00E53C3E">
        <w:t>{“status”:”success”</w:t>
      </w:r>
      <w:r w:rsidRPr="00E53C3E">
        <w:rPr>
          <w:rFonts w:hint="eastAsia"/>
        </w:rPr>
        <w:t>，</w:t>
      </w:r>
      <w:r w:rsidRPr="00E53C3E">
        <w:t>“name”:”</w:t>
      </w:r>
      <w:r w:rsidR="0003508F" w:rsidRPr="0003508F">
        <w:rPr>
          <w:rFonts w:hint="eastAsia"/>
        </w:rPr>
        <w:t xml:space="preserve"> </w:t>
      </w:r>
      <w:r w:rsidR="0003508F">
        <w:rPr>
          <w:rFonts w:hint="eastAsia"/>
        </w:rPr>
        <w:t>cfg_matrix</w:t>
      </w:r>
      <w:r w:rsidRPr="00E53C3E">
        <w:t>”</w:t>
      </w:r>
      <w:r w:rsidRPr="00E53C3E">
        <w:rPr>
          <w:rFonts w:hint="eastAsia"/>
        </w:rPr>
        <w:t>，</w:t>
      </w:r>
    </w:p>
    <w:p w:rsidR="00355157" w:rsidRDefault="00355157" w:rsidP="00355157">
      <w:pPr>
        <w:pStyle w:val="a6"/>
      </w:pPr>
      <w:r>
        <w:rPr>
          <w:rFonts w:hint="eastAsia"/>
        </w:rPr>
        <w:t xml:space="preserve">  </w:t>
      </w:r>
      <w:r w:rsidRPr="00E53C3E">
        <w:t>”date”:{“attribute_name”:”</w:t>
      </w:r>
      <w:r>
        <w:rPr>
          <w:rFonts w:hint="eastAsia"/>
        </w:rPr>
        <w:t>matrix</w:t>
      </w:r>
      <w:r w:rsidRPr="00E53C3E">
        <w:t>”,</w:t>
      </w:r>
      <w:r>
        <w:rPr>
          <w:rFonts w:hint="eastAsia"/>
        </w:rPr>
        <w:t xml:space="preserve">                </w:t>
      </w:r>
    </w:p>
    <w:p w:rsidR="00355157" w:rsidRDefault="00355157" w:rsidP="00355157">
      <w:pPr>
        <w:pStyle w:val="a6"/>
      </w:pPr>
      <w:r>
        <w:rPr>
          <w:rFonts w:hint="eastAsia"/>
        </w:rPr>
        <w:t xml:space="preserve">             </w:t>
      </w:r>
      <w:r w:rsidRPr="00355157">
        <w:t>"matrix":{"model":"VS-3232DN-EM",</w:t>
      </w:r>
      <w:r>
        <w:rPr>
          <w:rFonts w:hint="eastAsia"/>
        </w:rPr>
        <w:t xml:space="preserve"> </w:t>
      </w:r>
      <w:r w:rsidRPr="00355157">
        <w:t>"name":"KRAMER_0000",</w:t>
      </w:r>
    </w:p>
    <w:p w:rsidR="00355157" w:rsidRDefault="00355157" w:rsidP="00355157">
      <w:pPr>
        <w:pStyle w:val="a6"/>
      </w:pPr>
      <w:r>
        <w:rPr>
          <w:rFonts w:hint="eastAsia"/>
        </w:rPr>
        <w:t xml:space="preserve">                       </w:t>
      </w:r>
      <w:r w:rsidRPr="00355157">
        <w:t>"</w:t>
      </w:r>
      <w:r>
        <w:rPr>
          <w:rFonts w:hint="eastAsia"/>
        </w:rPr>
        <w:t>sn</w:t>
      </w:r>
      <w:r w:rsidRPr="00355157">
        <w:t>":"</w:t>
      </w:r>
      <w:r>
        <w:rPr>
          <w:rFonts w:hint="eastAsia"/>
        </w:rPr>
        <w:t>0123456789</w:t>
      </w:r>
      <w:r w:rsidRPr="00355157">
        <w:t>","version":"6.1.0"},</w:t>
      </w:r>
    </w:p>
    <w:p w:rsidR="00830EF6" w:rsidRDefault="00830EF6" w:rsidP="00355157">
      <w:pPr>
        <w:pStyle w:val="a6"/>
      </w:pPr>
      <w:r>
        <w:rPr>
          <w:rFonts w:hint="eastAsia"/>
        </w:rPr>
        <w:lastRenderedPageBreak/>
        <w:t xml:space="preserve">            </w:t>
      </w:r>
      <w:r w:rsidR="00355157" w:rsidRPr="00355157">
        <w:t>"communication":{"Ethernet":[{"ifname":"eth0",</w:t>
      </w:r>
    </w:p>
    <w:p w:rsidR="00830EF6" w:rsidRDefault="00830EF6" w:rsidP="00355157">
      <w:pPr>
        <w:pStyle w:val="a6"/>
      </w:pPr>
      <w:r>
        <w:rPr>
          <w:rFonts w:hint="eastAsia"/>
        </w:rPr>
        <w:t xml:space="preserve">                                          </w:t>
      </w:r>
      <w:r w:rsidR="00355157" w:rsidRPr="00355157">
        <w:t>"mac":"52-54-00-13-34-74",</w:t>
      </w:r>
    </w:p>
    <w:p w:rsidR="00830EF6" w:rsidRDefault="00830EF6" w:rsidP="00355157">
      <w:pPr>
        <w:pStyle w:val="a6"/>
      </w:pPr>
      <w:r>
        <w:rPr>
          <w:rFonts w:hint="eastAsia"/>
        </w:rPr>
        <w:t xml:space="preserve">                                          </w:t>
      </w:r>
      <w:r w:rsidR="00355157" w:rsidRPr="00355157">
        <w:t>"ip":"192.168.020.135",</w:t>
      </w:r>
    </w:p>
    <w:p w:rsidR="00830EF6" w:rsidRDefault="00830EF6" w:rsidP="00355157">
      <w:pPr>
        <w:pStyle w:val="a6"/>
      </w:pPr>
      <w:r>
        <w:rPr>
          <w:rFonts w:hint="eastAsia"/>
        </w:rPr>
        <w:t xml:space="preserve">                                          </w:t>
      </w:r>
      <w:r w:rsidR="00355157" w:rsidRPr="00355157">
        <w:t>"mask":"255.255.000.000",</w:t>
      </w:r>
    </w:p>
    <w:p w:rsidR="00830EF6" w:rsidRDefault="00830EF6" w:rsidP="00355157">
      <w:pPr>
        <w:pStyle w:val="a6"/>
      </w:pPr>
      <w:r>
        <w:rPr>
          <w:rFonts w:hint="eastAsia"/>
        </w:rPr>
        <w:t xml:space="preserve">                                          </w:t>
      </w:r>
      <w:r w:rsidR="00355157" w:rsidRPr="00355157">
        <w:t>"gate":"192.168.0.1",</w:t>
      </w:r>
    </w:p>
    <w:p w:rsidR="00830EF6" w:rsidRDefault="00830EF6" w:rsidP="00355157">
      <w:pPr>
        <w:pStyle w:val="a6"/>
      </w:pPr>
      <w:r>
        <w:rPr>
          <w:rFonts w:hint="eastAsia"/>
        </w:rPr>
        <w:t xml:space="preserve">                                          </w:t>
      </w:r>
      <w:r w:rsidR="00355157" w:rsidRPr="00355157">
        <w:t>"tcp":5000,</w:t>
      </w:r>
    </w:p>
    <w:p w:rsidR="00830EF6" w:rsidRDefault="00830EF6" w:rsidP="00355157">
      <w:pPr>
        <w:pStyle w:val="a6"/>
      </w:pPr>
      <w:r>
        <w:rPr>
          <w:rFonts w:hint="eastAsia"/>
        </w:rPr>
        <w:t xml:space="preserve">                                          </w:t>
      </w:r>
      <w:r w:rsidR="00355157" w:rsidRPr="00355157">
        <w:t>"udp":50000}</w:t>
      </w:r>
      <w:r>
        <w:rPr>
          <w:rFonts w:hint="eastAsia"/>
        </w:rPr>
        <w:t>,</w:t>
      </w:r>
    </w:p>
    <w:p w:rsidR="00830EF6" w:rsidRDefault="00830EF6" w:rsidP="00830EF6">
      <w:pPr>
        <w:pStyle w:val="a6"/>
      </w:pPr>
      <w:r>
        <w:rPr>
          <w:rFonts w:hint="eastAsia"/>
        </w:rPr>
        <w:t xml:space="preserve">                                         </w:t>
      </w:r>
      <w:r w:rsidRPr="00355157">
        <w:t>{"ifname":"eth</w:t>
      </w:r>
      <w:r>
        <w:rPr>
          <w:rFonts w:hint="eastAsia"/>
        </w:rPr>
        <w:t>1</w:t>
      </w:r>
      <w:r w:rsidRPr="00355157">
        <w:t>",</w:t>
      </w:r>
    </w:p>
    <w:p w:rsidR="00830EF6" w:rsidRDefault="00830EF6" w:rsidP="00830EF6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"mac":"52-54-00-13-34-7</w:t>
      </w:r>
      <w:r>
        <w:rPr>
          <w:rFonts w:hint="eastAsia"/>
        </w:rPr>
        <w:t>5</w:t>
      </w:r>
      <w:r w:rsidRPr="00355157">
        <w:t>",</w:t>
      </w:r>
    </w:p>
    <w:p w:rsidR="00830EF6" w:rsidRDefault="00830EF6" w:rsidP="00830EF6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"ip":"192.168.0</w:t>
      </w:r>
      <w:r>
        <w:rPr>
          <w:rFonts w:hint="eastAsia"/>
        </w:rPr>
        <w:t>02</w:t>
      </w:r>
      <w:r w:rsidRPr="00355157">
        <w:t>.</w:t>
      </w:r>
      <w:r w:rsidR="005C5097">
        <w:rPr>
          <w:rFonts w:hint="eastAsia"/>
        </w:rPr>
        <w:t>39</w:t>
      </w:r>
      <w:r w:rsidRPr="00355157">
        <w:t>",</w:t>
      </w:r>
    </w:p>
    <w:p w:rsidR="00830EF6" w:rsidRDefault="00830EF6" w:rsidP="00830EF6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"mask":</w:t>
      </w:r>
      <w:r>
        <w:t>"255.255.</w:t>
      </w:r>
      <w:r>
        <w:rPr>
          <w:rFonts w:hint="eastAsia"/>
        </w:rPr>
        <w:t>255</w:t>
      </w:r>
      <w:r w:rsidRPr="00355157">
        <w:t>.000",</w:t>
      </w:r>
    </w:p>
    <w:p w:rsidR="00830EF6" w:rsidRDefault="00830EF6" w:rsidP="00830EF6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"gate":"192.168.</w:t>
      </w:r>
      <w:r>
        <w:rPr>
          <w:rFonts w:hint="eastAsia"/>
        </w:rPr>
        <w:t>2</w:t>
      </w:r>
      <w:r w:rsidRPr="00355157">
        <w:t>.1"}</w:t>
      </w:r>
      <w:r w:rsidR="00EF521D">
        <w:t>]</w:t>
      </w:r>
    </w:p>
    <w:p w:rsidR="00830EF6" w:rsidRDefault="00830EF6" w:rsidP="00355157">
      <w:pPr>
        <w:pStyle w:val="a6"/>
      </w:pPr>
      <w:r>
        <w:rPr>
          <w:rFonts w:hint="eastAsia"/>
        </w:rPr>
        <w:t xml:space="preserve">                             }</w:t>
      </w:r>
    </w:p>
    <w:p w:rsidR="00355157" w:rsidRDefault="00355157" w:rsidP="00355157">
      <w:pPr>
        <w:pStyle w:val="a6"/>
      </w:pPr>
      <w:r>
        <w:rPr>
          <w:rFonts w:hint="eastAsia"/>
        </w:rPr>
        <w:t xml:space="preserve">           </w:t>
      </w:r>
      <w:r w:rsidRPr="00E53C3E">
        <w:t>}</w:t>
      </w:r>
    </w:p>
    <w:p w:rsidR="00355157" w:rsidRPr="00E53C3E" w:rsidRDefault="00355157" w:rsidP="00355157">
      <w:pPr>
        <w:pStyle w:val="a6"/>
      </w:pPr>
      <w:r w:rsidRPr="00E53C3E">
        <w:t>}</w:t>
      </w:r>
    </w:p>
    <w:p w:rsidR="00355157" w:rsidRPr="00E53C3E" w:rsidRDefault="00355157" w:rsidP="00355157">
      <w:pPr>
        <w:pStyle w:val="a6"/>
      </w:pPr>
      <w:r w:rsidRPr="006C5E2E">
        <w:rPr>
          <w:rFonts w:hint="eastAsia"/>
          <w:highlight w:val="yellow"/>
        </w:rPr>
        <w:t>[URL_</w:t>
      </w:r>
      <w:r w:rsidR="00DE4C66"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</w:t>
      </w:r>
      <w:r w:rsidR="00E404F7">
        <w:rPr>
          <w:rFonts w:hint="eastAsia"/>
          <w:highlight w:val="yellow"/>
        </w:rPr>
        <w:t>12</w:t>
      </w:r>
      <w:r>
        <w:rPr>
          <w:rFonts w:hint="eastAsia"/>
          <w:highlight w:val="yellow"/>
        </w:rPr>
        <w:t>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355157" w:rsidRPr="00E53C3E" w:rsidRDefault="00355157" w:rsidP="00355157">
      <w:pPr>
        <w:pStyle w:val="a6"/>
      </w:pPr>
      <w:r w:rsidRPr="00E53C3E">
        <w:t xml:space="preserve"> {“status”:”failed”,“name”:”</w:t>
      </w:r>
      <w:r w:rsidR="0003508F" w:rsidRPr="0003508F">
        <w:rPr>
          <w:rFonts w:hint="eastAsia"/>
        </w:rPr>
        <w:t xml:space="preserve"> </w:t>
      </w:r>
      <w:r w:rsidR="0003508F">
        <w:rPr>
          <w:rFonts w:hint="eastAsia"/>
        </w:rPr>
        <w:t>cfg_matrix</w:t>
      </w:r>
      <w:r w:rsidRPr="00E53C3E">
        <w:t>”</w:t>
      </w:r>
      <w:r w:rsidRPr="00E53C3E">
        <w:rPr>
          <w:rFonts w:hint="eastAsia"/>
        </w:rPr>
        <w:t>，</w:t>
      </w:r>
    </w:p>
    <w:p w:rsidR="00355157" w:rsidRPr="00E53C3E" w:rsidRDefault="00355157" w:rsidP="00355157">
      <w:pPr>
        <w:pStyle w:val="a6"/>
      </w:pPr>
      <w:r>
        <w:rPr>
          <w:rFonts w:hint="eastAsia"/>
        </w:rPr>
        <w:t xml:space="preserve">   </w:t>
      </w:r>
      <w:r w:rsidRPr="00E53C3E">
        <w:t>”date”:{“attribute_name”:”</w:t>
      </w:r>
      <w:r w:rsidRPr="00F94EFC">
        <w:rPr>
          <w:rFonts w:hint="eastAsia"/>
        </w:rPr>
        <w:t xml:space="preserve"> </w:t>
      </w:r>
      <w:r>
        <w:rPr>
          <w:rFonts w:hint="eastAsia"/>
        </w:rPr>
        <w:t>matrix</w:t>
      </w:r>
      <w:r w:rsidRPr="00E53C3E">
        <w:t>” }}</w:t>
      </w:r>
    </w:p>
    <w:p w:rsidR="00355157" w:rsidRPr="001F37CE" w:rsidRDefault="00355157" w:rsidP="00355157">
      <w:pPr>
        <w:pStyle w:val="a6"/>
      </w:pPr>
    </w:p>
    <w:p w:rsidR="00D7543C" w:rsidRPr="00355157" w:rsidRDefault="00D7543C" w:rsidP="00D7543C">
      <w:pPr>
        <w:pStyle w:val="a6"/>
      </w:pPr>
    </w:p>
    <w:p w:rsidR="00D7543C" w:rsidRDefault="00D7543C" w:rsidP="00D7543C">
      <w:pPr>
        <w:pStyle w:val="a6"/>
      </w:pPr>
      <w:r>
        <w:rPr>
          <w:rFonts w:hint="eastAsia"/>
        </w:rPr>
        <w:t>2. 设置矩阵IP</w:t>
      </w:r>
    </w:p>
    <w:p w:rsidR="00DE4C66" w:rsidRPr="00E53C3E" w:rsidRDefault="00DE4C66" w:rsidP="00DE4C66">
      <w:pPr>
        <w:pStyle w:val="a6"/>
      </w:pPr>
      <w:r>
        <w:rPr>
          <w:rFonts w:hint="eastAsia"/>
          <w:highlight w:val="yellow"/>
        </w:rPr>
        <w:t>[URL_SET</w:t>
      </w:r>
      <w:r w:rsidRPr="00B7291A">
        <w:rPr>
          <w:rFonts w:hint="eastAsia"/>
          <w:highlight w:val="yellow"/>
        </w:rPr>
        <w:t>_0</w:t>
      </w:r>
      <w:r w:rsidR="00E404F7">
        <w:rPr>
          <w:rFonts w:hint="eastAsia"/>
          <w:highlight w:val="yellow"/>
        </w:rPr>
        <w:t>9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</w:t>
      </w:r>
      <w:r w:rsidR="0003508F" w:rsidRPr="0003508F">
        <w:rPr>
          <w:rFonts w:hint="eastAsia"/>
        </w:rPr>
        <w:t xml:space="preserve"> </w:t>
      </w:r>
      <w:r w:rsidR="0003508F">
        <w:rPr>
          <w:rFonts w:hint="eastAsia"/>
        </w:rPr>
        <w:t>lig_cfg_matrix.cgi</w:t>
      </w:r>
      <w:r w:rsidRPr="00E53C3E">
        <w:rPr>
          <w:rFonts w:hint="eastAsia"/>
        </w:rPr>
        <w:t>?</w:t>
      </w:r>
      <w:r>
        <w:rPr>
          <w:rFonts w:hint="eastAsia"/>
        </w:rPr>
        <w:t>update</w:t>
      </w:r>
      <w:r w:rsidRPr="00E53C3E">
        <w:rPr>
          <w:rFonts w:hint="eastAsia"/>
        </w:rPr>
        <w:t>=</w:t>
      </w:r>
    </w:p>
    <w:p w:rsidR="00DE4C66" w:rsidRPr="00E53C3E" w:rsidRDefault="00DE4C66" w:rsidP="00DE4C66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="0003508F" w:rsidRPr="0003508F">
        <w:rPr>
          <w:rFonts w:hint="eastAsia"/>
        </w:rPr>
        <w:t xml:space="preserve"> </w:t>
      </w:r>
      <w:r w:rsidR="0003508F">
        <w:rPr>
          <w:rFonts w:hint="eastAsia"/>
        </w:rPr>
        <w:t>cfg_matrix</w:t>
      </w:r>
      <w:r w:rsidRPr="00E53C3E">
        <w:t>”</w:t>
      </w:r>
      <w:r w:rsidRPr="00E53C3E">
        <w:rPr>
          <w:rFonts w:hint="eastAsia"/>
        </w:rPr>
        <w:t>,</w:t>
      </w:r>
    </w:p>
    <w:p w:rsidR="00EF521D" w:rsidRDefault="00DE4C66" w:rsidP="00EF521D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</w:t>
      </w:r>
      <w:r w:rsidR="00EF521D" w:rsidRPr="00355157">
        <w:t>communication</w:t>
      </w:r>
      <w:r w:rsidRPr="00E53C3E">
        <w:t>”</w:t>
      </w:r>
      <w:r w:rsidRPr="00E53C3E">
        <w:rPr>
          <w:rFonts w:hint="eastAsia"/>
        </w:rPr>
        <w:t>:</w:t>
      </w:r>
      <w:r w:rsidR="00EF521D" w:rsidRPr="00EF521D">
        <w:t xml:space="preserve"> </w:t>
      </w:r>
      <w:r w:rsidR="00EF521D" w:rsidRPr="00355157">
        <w:t>{"Ethernet":[{"ifname":"eth0",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"mac":"52-54-00-13-34-74",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"ip":"192.168.020.135",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"mask":"255.255.000.000",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"gate":"192.168.0.1",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"tcp":5000,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"udp":50000}</w:t>
      </w:r>
      <w:r>
        <w:rPr>
          <w:rFonts w:hint="eastAsia"/>
        </w:rPr>
        <w:t>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</w:t>
      </w:r>
      <w:r w:rsidRPr="00355157">
        <w:t>{"ifname":"eth</w:t>
      </w:r>
      <w:r>
        <w:rPr>
          <w:rFonts w:hint="eastAsia"/>
        </w:rPr>
        <w:t>1</w:t>
      </w:r>
      <w:r w:rsidRPr="00355157">
        <w:t>",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"mac":"52-54-00-13-34-7</w:t>
      </w:r>
      <w:r>
        <w:rPr>
          <w:rFonts w:hint="eastAsia"/>
        </w:rPr>
        <w:t>5</w:t>
      </w:r>
      <w:r w:rsidRPr="00355157">
        <w:t>",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"ip":"192.168.0</w:t>
      </w:r>
      <w:r>
        <w:rPr>
          <w:rFonts w:hint="eastAsia"/>
        </w:rPr>
        <w:t>02</w:t>
      </w:r>
      <w:r w:rsidRPr="00355157">
        <w:t>.</w:t>
      </w:r>
      <w:r>
        <w:rPr>
          <w:rFonts w:hint="eastAsia"/>
        </w:rPr>
        <w:t>39</w:t>
      </w:r>
      <w:r w:rsidRPr="00355157">
        <w:t>",</w:t>
      </w:r>
    </w:p>
    <w:p w:rsidR="00EF521D" w:rsidRDefault="00EF521D" w:rsidP="00EF521D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"mask":</w:t>
      </w:r>
      <w:r>
        <w:t>"255.255.</w:t>
      </w:r>
      <w:r>
        <w:rPr>
          <w:rFonts w:hint="eastAsia"/>
        </w:rPr>
        <w:t>255</w:t>
      </w:r>
      <w:r w:rsidRPr="00355157">
        <w:t>.000",</w:t>
      </w:r>
    </w:p>
    <w:p w:rsidR="00EF521D" w:rsidRDefault="00EF521D" w:rsidP="00317B44">
      <w:pPr>
        <w:pStyle w:val="a6"/>
      </w:pPr>
      <w:r>
        <w:rPr>
          <w:rFonts w:hint="eastAsia"/>
        </w:rPr>
        <w:lastRenderedPageBreak/>
        <w:t xml:space="preserve">                                          </w:t>
      </w:r>
      <w:r w:rsidRPr="00355157">
        <w:t>"gate":"192.168.</w:t>
      </w:r>
      <w:r>
        <w:rPr>
          <w:rFonts w:hint="eastAsia"/>
        </w:rPr>
        <w:t>2</w:t>
      </w:r>
      <w:r w:rsidRPr="00355157">
        <w:t>.1"}]</w:t>
      </w:r>
    </w:p>
    <w:p w:rsidR="00317B44" w:rsidRDefault="00EF521D" w:rsidP="00EF521D">
      <w:pPr>
        <w:pStyle w:val="a6"/>
      </w:pPr>
      <w:r>
        <w:rPr>
          <w:rFonts w:hint="eastAsia"/>
        </w:rPr>
        <w:t xml:space="preserve">                             </w:t>
      </w:r>
      <w:r w:rsidR="00317B44">
        <w:rPr>
          <w:rFonts w:hint="eastAsia"/>
        </w:rPr>
        <w:t xml:space="preserve">                  </w:t>
      </w:r>
      <w:r>
        <w:rPr>
          <w:rFonts w:hint="eastAsia"/>
        </w:rPr>
        <w:t>}</w:t>
      </w:r>
    </w:p>
    <w:p w:rsidR="00317B44" w:rsidRDefault="00317B44" w:rsidP="00EF521D">
      <w:pPr>
        <w:pStyle w:val="a6"/>
      </w:pPr>
      <w:r>
        <w:rPr>
          <w:rFonts w:hint="eastAsia"/>
        </w:rPr>
        <w:t xml:space="preserve">                         </w:t>
      </w:r>
      <w:r w:rsidR="00DE4C66" w:rsidRPr="00E53C3E">
        <w:rPr>
          <w:rFonts w:hint="eastAsia"/>
        </w:rPr>
        <w:t>}</w:t>
      </w:r>
    </w:p>
    <w:p w:rsidR="00DE4C66" w:rsidRPr="00E53C3E" w:rsidRDefault="00317B44" w:rsidP="00EF521D">
      <w:pPr>
        <w:pStyle w:val="a6"/>
      </w:pPr>
      <w:r>
        <w:rPr>
          <w:rFonts w:hint="eastAsia"/>
        </w:rPr>
        <w:t xml:space="preserve">               </w:t>
      </w:r>
      <w:r w:rsidR="00DE4C66" w:rsidRPr="00E53C3E">
        <w:rPr>
          <w:rFonts w:hint="eastAsia"/>
        </w:rPr>
        <w:t>}</w:t>
      </w:r>
    </w:p>
    <w:p w:rsidR="00A9708B" w:rsidRPr="00E53C3E" w:rsidRDefault="00A9708B" w:rsidP="00A9708B">
      <w:pPr>
        <w:pStyle w:val="a6"/>
      </w:pPr>
      <w:r>
        <w:rPr>
          <w:rFonts w:hint="eastAsia"/>
          <w:highlight w:val="yellow"/>
        </w:rPr>
        <w:t>[URL_SET</w:t>
      </w:r>
      <w:r w:rsidRPr="006C5E2E">
        <w:rPr>
          <w:rFonts w:hint="eastAsia"/>
          <w:highlight w:val="yellow"/>
        </w:rPr>
        <w:t>_0</w:t>
      </w:r>
      <w:r w:rsidR="00E404F7">
        <w:rPr>
          <w:rFonts w:hint="eastAsia"/>
          <w:highlight w:val="yellow"/>
        </w:rPr>
        <w:t>9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A9708B" w:rsidRPr="00E53C3E" w:rsidRDefault="00A9708B" w:rsidP="00A9708B">
      <w:pPr>
        <w:pStyle w:val="a6"/>
      </w:pPr>
      <w:r w:rsidRPr="00E53C3E">
        <w:t>{“status”:”success”</w:t>
      </w:r>
      <w:r w:rsidRPr="00E53C3E">
        <w:rPr>
          <w:rFonts w:hint="eastAsia"/>
        </w:rPr>
        <w:t>，</w:t>
      </w:r>
      <w:r w:rsidRPr="00E53C3E">
        <w:t>“name”:”</w:t>
      </w:r>
      <w:r w:rsidR="0003508F" w:rsidRPr="0003508F">
        <w:rPr>
          <w:rFonts w:hint="eastAsia"/>
        </w:rPr>
        <w:t xml:space="preserve"> </w:t>
      </w:r>
      <w:r w:rsidR="0003508F">
        <w:rPr>
          <w:rFonts w:hint="eastAsia"/>
        </w:rPr>
        <w:t>cfg_matrix</w:t>
      </w:r>
      <w:r w:rsidRPr="00E53C3E">
        <w:t>”</w:t>
      </w:r>
      <w:r w:rsidRPr="00E53C3E">
        <w:rPr>
          <w:rFonts w:hint="eastAsia"/>
        </w:rPr>
        <w:t>，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</w:t>
      </w:r>
      <w:r w:rsidRPr="00355157">
        <w:t>communication</w:t>
      </w:r>
      <w:r w:rsidRPr="00E53C3E">
        <w:t>”</w:t>
      </w:r>
      <w:r w:rsidRPr="00E53C3E">
        <w:rPr>
          <w:rFonts w:hint="eastAsia"/>
        </w:rPr>
        <w:t>:</w:t>
      </w:r>
      <w:r w:rsidRPr="00EF521D">
        <w:t xml:space="preserve"> </w:t>
      </w:r>
      <w:r w:rsidRPr="00355157">
        <w:t>{"Ethernet":[{"ifname":"eth0",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"mac":"52-54-00-13-34-74",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"ip":"192.168.020.135",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"mask":"255.255.000.000",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"gate":"192.168.0.1",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"tcp":5000,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"udp":50000}</w:t>
      </w:r>
      <w:r>
        <w:rPr>
          <w:rFonts w:hint="eastAsia"/>
        </w:rPr>
        <w:t>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</w:t>
      </w:r>
      <w:r w:rsidRPr="00355157">
        <w:t>{"ifname":"eth</w:t>
      </w:r>
      <w:r>
        <w:rPr>
          <w:rFonts w:hint="eastAsia"/>
        </w:rPr>
        <w:t>1</w:t>
      </w:r>
      <w:r w:rsidRPr="00355157">
        <w:t>",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"mac":"52-54-00-13-34-7</w:t>
      </w:r>
      <w:r>
        <w:rPr>
          <w:rFonts w:hint="eastAsia"/>
        </w:rPr>
        <w:t>5</w:t>
      </w:r>
      <w:r w:rsidRPr="00355157">
        <w:t>",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"ip":"192.168.0</w:t>
      </w:r>
      <w:r>
        <w:rPr>
          <w:rFonts w:hint="eastAsia"/>
        </w:rPr>
        <w:t>02</w:t>
      </w:r>
      <w:r w:rsidRPr="00355157">
        <w:t>.</w:t>
      </w:r>
      <w:r>
        <w:rPr>
          <w:rFonts w:hint="eastAsia"/>
        </w:rPr>
        <w:t>39</w:t>
      </w:r>
      <w:r w:rsidRPr="00355157">
        <w:t>",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"mask":</w:t>
      </w:r>
      <w:r>
        <w:t>"255.255.</w:t>
      </w:r>
      <w:r>
        <w:rPr>
          <w:rFonts w:hint="eastAsia"/>
        </w:rPr>
        <w:t>255</w:t>
      </w:r>
      <w:r w:rsidRPr="00355157">
        <w:t>.000",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"gate":"192.168.</w:t>
      </w:r>
      <w:r>
        <w:rPr>
          <w:rFonts w:hint="eastAsia"/>
        </w:rPr>
        <w:t>2</w:t>
      </w:r>
      <w:r w:rsidRPr="00355157">
        <w:t>.1"}]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                      }</w:t>
      </w:r>
    </w:p>
    <w:p w:rsidR="00A9708B" w:rsidRDefault="00A9708B" w:rsidP="00A9708B">
      <w:pPr>
        <w:pStyle w:val="a6"/>
      </w:pPr>
      <w:r>
        <w:rPr>
          <w:rFonts w:hint="eastAsia"/>
        </w:rPr>
        <w:t xml:space="preserve">                         </w:t>
      </w:r>
      <w:r w:rsidRPr="00E53C3E">
        <w:rPr>
          <w:rFonts w:hint="eastAsia"/>
        </w:rPr>
        <w:t>}</w:t>
      </w:r>
    </w:p>
    <w:p w:rsidR="00A9708B" w:rsidRPr="00E53C3E" w:rsidRDefault="00A9708B" w:rsidP="00A9708B">
      <w:pPr>
        <w:pStyle w:val="a6"/>
      </w:pPr>
      <w:r>
        <w:rPr>
          <w:rFonts w:hint="eastAsia"/>
        </w:rPr>
        <w:t xml:space="preserve">               </w:t>
      </w:r>
      <w:r w:rsidRPr="00E53C3E">
        <w:rPr>
          <w:rFonts w:hint="eastAsia"/>
        </w:rPr>
        <w:t>}</w:t>
      </w:r>
    </w:p>
    <w:p w:rsidR="00D7543C" w:rsidRDefault="00D7543C" w:rsidP="00D7543C">
      <w:pPr>
        <w:pStyle w:val="a6"/>
      </w:pPr>
    </w:p>
    <w:p w:rsidR="004136F7" w:rsidRPr="00E53C3E" w:rsidRDefault="004136F7" w:rsidP="004136F7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_0</w:t>
      </w:r>
      <w:r w:rsidR="00E404F7">
        <w:rPr>
          <w:rFonts w:hint="eastAsia"/>
          <w:highlight w:val="yellow"/>
        </w:rPr>
        <w:t>9</w:t>
      </w:r>
      <w:r>
        <w:rPr>
          <w:rFonts w:hint="eastAsia"/>
          <w:highlight w:val="yellow"/>
        </w:rPr>
        <w:t>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4136F7" w:rsidRPr="00E53C3E" w:rsidRDefault="004136F7" w:rsidP="004136F7">
      <w:pPr>
        <w:pStyle w:val="a6"/>
      </w:pPr>
      <w:r w:rsidRPr="00E53C3E">
        <w:t xml:space="preserve"> {“status”:”failed”,“name”:”</w:t>
      </w:r>
      <w:r w:rsidR="0003508F" w:rsidRPr="0003508F">
        <w:rPr>
          <w:rFonts w:hint="eastAsia"/>
        </w:rPr>
        <w:t xml:space="preserve"> </w:t>
      </w:r>
      <w:r w:rsidR="0003508F">
        <w:rPr>
          <w:rFonts w:hint="eastAsia"/>
        </w:rPr>
        <w:t>cfg_matrix</w:t>
      </w:r>
      <w:r w:rsidRPr="00E53C3E">
        <w:t>”</w:t>
      </w:r>
      <w:r w:rsidRPr="00E53C3E">
        <w:rPr>
          <w:rFonts w:hint="eastAsia"/>
        </w:rPr>
        <w:t>，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</w:t>
      </w:r>
      <w:r w:rsidRPr="00355157">
        <w:t>communication</w:t>
      </w:r>
      <w:r w:rsidRPr="00E53C3E">
        <w:t>”</w:t>
      </w:r>
      <w:r w:rsidRPr="00E53C3E">
        <w:rPr>
          <w:rFonts w:hint="eastAsia"/>
        </w:rPr>
        <w:t>:</w:t>
      </w:r>
      <w:r w:rsidRPr="00EF521D">
        <w:t xml:space="preserve"> </w:t>
      </w:r>
      <w:r w:rsidRPr="00355157">
        <w:t>{"Ethernet":[{"ifname":"eth0",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"mac":"52-54-00-13-34-74",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"ip":"192.168.020.135",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"mask":"255.255.000.000",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"gate":"192.168.0.1",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"tcp":5000,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"udp":50000}</w:t>
      </w:r>
      <w:r>
        <w:rPr>
          <w:rFonts w:hint="eastAsia"/>
        </w:rPr>
        <w:t>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</w:t>
      </w:r>
      <w:r w:rsidRPr="00355157">
        <w:t>{"ifname":"eth</w:t>
      </w:r>
      <w:r>
        <w:rPr>
          <w:rFonts w:hint="eastAsia"/>
        </w:rPr>
        <w:t>1</w:t>
      </w:r>
      <w:r w:rsidRPr="00355157">
        <w:t>",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"mac":"52-54-00-13-34-7</w:t>
      </w:r>
      <w:r>
        <w:rPr>
          <w:rFonts w:hint="eastAsia"/>
        </w:rPr>
        <w:t>5</w:t>
      </w:r>
      <w:r w:rsidRPr="00355157">
        <w:t>",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"ip":"192.168.0</w:t>
      </w:r>
      <w:r>
        <w:rPr>
          <w:rFonts w:hint="eastAsia"/>
        </w:rPr>
        <w:t>02</w:t>
      </w:r>
      <w:r w:rsidRPr="00355157">
        <w:t>.</w:t>
      </w:r>
      <w:r>
        <w:rPr>
          <w:rFonts w:hint="eastAsia"/>
        </w:rPr>
        <w:t>39</w:t>
      </w:r>
      <w:r w:rsidRPr="00355157">
        <w:t>",</w:t>
      </w:r>
    </w:p>
    <w:p w:rsidR="004136F7" w:rsidRDefault="004136F7" w:rsidP="004136F7">
      <w:pPr>
        <w:pStyle w:val="a6"/>
      </w:pPr>
      <w:r>
        <w:rPr>
          <w:rFonts w:hint="eastAsia"/>
        </w:rPr>
        <w:lastRenderedPageBreak/>
        <w:t xml:space="preserve">                                          </w:t>
      </w:r>
      <w:r w:rsidRPr="00355157">
        <w:t>"mask":</w:t>
      </w:r>
      <w:r>
        <w:t>"255.255.</w:t>
      </w:r>
      <w:r>
        <w:rPr>
          <w:rFonts w:hint="eastAsia"/>
        </w:rPr>
        <w:t>255</w:t>
      </w:r>
      <w:r w:rsidRPr="00355157">
        <w:t>.000",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</w:t>
      </w:r>
      <w:r w:rsidRPr="00355157">
        <w:t>"gate":"192.168.</w:t>
      </w:r>
      <w:r>
        <w:rPr>
          <w:rFonts w:hint="eastAsia"/>
        </w:rPr>
        <w:t>2</w:t>
      </w:r>
      <w:r w:rsidRPr="00355157">
        <w:t>.1"}]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                      }</w:t>
      </w:r>
      <w:r w:rsidR="00E404F7">
        <w:rPr>
          <w:rFonts w:hint="eastAsia"/>
        </w:rPr>
        <w:t>,</w:t>
      </w:r>
    </w:p>
    <w:p w:rsidR="004136F7" w:rsidRDefault="004136F7" w:rsidP="004136F7">
      <w:pPr>
        <w:pStyle w:val="a6"/>
      </w:pPr>
      <w:r>
        <w:rPr>
          <w:rFonts w:hint="eastAsia"/>
        </w:rPr>
        <w:t xml:space="preserve">                         </w:t>
      </w:r>
      <w:r w:rsidR="00E404F7">
        <w:t>“</w:t>
      </w:r>
      <w:r w:rsidR="00E404F7">
        <w:rPr>
          <w:rFonts w:hint="eastAsia"/>
        </w:rPr>
        <w:t>err_string</w:t>
      </w:r>
      <w:r w:rsidR="00E404F7">
        <w:t>”</w:t>
      </w:r>
      <w:r w:rsidR="00E404F7">
        <w:rPr>
          <w:rFonts w:hint="eastAsia"/>
        </w:rPr>
        <w:t>:</w:t>
      </w:r>
      <w:r w:rsidR="00E404F7">
        <w:t>”</w:t>
      </w:r>
      <w:r w:rsidR="00E404F7">
        <w:rPr>
          <w:rFonts w:hint="eastAsia"/>
        </w:rPr>
        <w:t>xxx</w:t>
      </w:r>
      <w:r w:rsidR="00E404F7">
        <w:t>”</w:t>
      </w:r>
      <w:r w:rsidRPr="00E53C3E">
        <w:rPr>
          <w:rFonts w:hint="eastAsia"/>
        </w:rPr>
        <w:t>}</w:t>
      </w:r>
    </w:p>
    <w:p w:rsidR="004136F7" w:rsidRPr="00E53C3E" w:rsidRDefault="004136F7" w:rsidP="004136F7">
      <w:pPr>
        <w:pStyle w:val="a6"/>
      </w:pPr>
      <w:r>
        <w:rPr>
          <w:rFonts w:hint="eastAsia"/>
        </w:rPr>
        <w:t xml:space="preserve">               </w:t>
      </w:r>
      <w:r w:rsidRPr="00E53C3E">
        <w:rPr>
          <w:rFonts w:hint="eastAsia"/>
        </w:rPr>
        <w:t>}</w:t>
      </w:r>
    </w:p>
    <w:p w:rsidR="004136F7" w:rsidRPr="004136F7" w:rsidRDefault="004136F7" w:rsidP="00D7543C">
      <w:pPr>
        <w:pStyle w:val="a6"/>
      </w:pPr>
      <w:r>
        <w:rPr>
          <w:rFonts w:hint="eastAsia"/>
        </w:rPr>
        <w:t>不论失败还是成功，均查询当前矩阵的网络配置信息返回；</w:t>
      </w:r>
    </w:p>
    <w:p w:rsidR="00DE4C66" w:rsidRDefault="00DE4C66" w:rsidP="00D7543C">
      <w:pPr>
        <w:pStyle w:val="a6"/>
      </w:pPr>
    </w:p>
    <w:p w:rsidR="00D7543C" w:rsidRDefault="00D7543C" w:rsidP="00D7543C">
      <w:pPr>
        <w:pStyle w:val="a6"/>
      </w:pPr>
      <w:r>
        <w:rPr>
          <w:rFonts w:hint="eastAsia"/>
        </w:rPr>
        <w:t>3. 查询矩阵模块版本信息</w:t>
      </w:r>
    </w:p>
    <w:p w:rsidR="00F327A5" w:rsidRPr="00E53C3E" w:rsidRDefault="00F327A5" w:rsidP="00F327A5">
      <w:pPr>
        <w:pStyle w:val="a6"/>
      </w:pPr>
      <w:r w:rsidRPr="00B7291A">
        <w:rPr>
          <w:rFonts w:hint="eastAsia"/>
          <w:highlight w:val="yellow"/>
        </w:rPr>
        <w:t>[URL_</w:t>
      </w:r>
      <w:r w:rsidR="00DE4C66"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 w:rsidR="00E404F7">
        <w:rPr>
          <w:rFonts w:hint="eastAsia"/>
          <w:highlight w:val="yellow"/>
        </w:rPr>
        <w:t>13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</w:t>
      </w:r>
      <w:r w:rsidR="00B96B8E" w:rsidRPr="00B96B8E">
        <w:rPr>
          <w:rFonts w:hint="eastAsia"/>
        </w:rPr>
        <w:t xml:space="preserve"> </w:t>
      </w:r>
      <w:r w:rsidR="00B96B8E">
        <w:rPr>
          <w:rFonts w:hint="eastAsia"/>
        </w:rPr>
        <w:t>lig_cfg_matrix.cgi</w:t>
      </w:r>
      <w:r w:rsidRPr="00E53C3E">
        <w:rPr>
          <w:rFonts w:hint="eastAsia"/>
        </w:rPr>
        <w:t>?query=</w:t>
      </w:r>
    </w:p>
    <w:p w:rsidR="00F327A5" w:rsidRPr="00E53C3E" w:rsidRDefault="00F327A5" w:rsidP="00F327A5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="00B96B8E" w:rsidRPr="00B96B8E">
        <w:rPr>
          <w:rFonts w:hint="eastAsia"/>
        </w:rPr>
        <w:t xml:space="preserve"> </w:t>
      </w:r>
      <w:r w:rsidR="00B96B8E">
        <w:rPr>
          <w:rFonts w:hint="eastAsia"/>
        </w:rPr>
        <w:t>cfg_matrix</w:t>
      </w:r>
      <w:r w:rsidRPr="00E53C3E">
        <w:t>”</w:t>
      </w:r>
      <w:r w:rsidRPr="00E53C3E">
        <w:rPr>
          <w:rFonts w:hint="eastAsia"/>
        </w:rPr>
        <w:t>,</w:t>
      </w:r>
    </w:p>
    <w:p w:rsidR="00F327A5" w:rsidRPr="00E53C3E" w:rsidRDefault="00F327A5" w:rsidP="00F327A5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“attribute</w:t>
      </w:r>
      <w:r w:rsidRPr="00E53C3E">
        <w:rPr>
          <w:rFonts w:hint="eastAsia"/>
        </w:rPr>
        <w:t>_name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app-infor</w:t>
      </w:r>
      <w:r w:rsidRPr="00E53C3E">
        <w:t>”</w:t>
      </w:r>
      <w:r w:rsidRPr="00E53C3E">
        <w:rPr>
          <w:rFonts w:hint="eastAsia"/>
        </w:rPr>
        <w:t>}}</w:t>
      </w:r>
    </w:p>
    <w:p w:rsidR="00D7543C" w:rsidRPr="00F327A5" w:rsidRDefault="00D7543C" w:rsidP="00D7543C">
      <w:pPr>
        <w:pStyle w:val="a6"/>
      </w:pPr>
    </w:p>
    <w:p w:rsidR="00F94EFC" w:rsidRPr="00E53C3E" w:rsidRDefault="00F94EFC" w:rsidP="00F94EFC">
      <w:pPr>
        <w:pStyle w:val="a6"/>
      </w:pPr>
      <w:r w:rsidRPr="006C5E2E">
        <w:rPr>
          <w:rFonts w:hint="eastAsia"/>
          <w:highlight w:val="yellow"/>
        </w:rPr>
        <w:t>[URL_</w:t>
      </w:r>
      <w:r w:rsidR="00DE4C66"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</w:t>
      </w:r>
      <w:r w:rsidR="00E404F7">
        <w:rPr>
          <w:rFonts w:hint="eastAsia"/>
          <w:highlight w:val="yellow"/>
        </w:rPr>
        <w:t>13</w:t>
      </w:r>
      <w:r w:rsidRPr="006C5E2E">
        <w:rPr>
          <w:rFonts w:hint="eastAsia"/>
          <w:highlight w:val="yellow"/>
        </w:rPr>
        <w:t>_CGI_</w:t>
      </w:r>
      <w:r w:rsidR="005E3E1F"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F94EFC" w:rsidRPr="00E53C3E" w:rsidRDefault="00F94EFC" w:rsidP="00F94EFC">
      <w:pPr>
        <w:pStyle w:val="a6"/>
      </w:pPr>
      <w:r w:rsidRPr="00E53C3E">
        <w:t>{“status”:”success”</w:t>
      </w:r>
      <w:r w:rsidRPr="00E53C3E">
        <w:rPr>
          <w:rFonts w:hint="eastAsia"/>
        </w:rPr>
        <w:t>，</w:t>
      </w:r>
      <w:r w:rsidRPr="00E53C3E">
        <w:t>“name”:”</w:t>
      </w:r>
      <w:r w:rsidR="00B96B8E" w:rsidRPr="00B96B8E">
        <w:rPr>
          <w:rFonts w:hint="eastAsia"/>
        </w:rPr>
        <w:t xml:space="preserve"> </w:t>
      </w:r>
      <w:r w:rsidR="00B96B8E">
        <w:rPr>
          <w:rFonts w:hint="eastAsia"/>
        </w:rPr>
        <w:t>cfg_matrix</w:t>
      </w:r>
      <w:r w:rsidRPr="00E53C3E">
        <w:t>”</w:t>
      </w:r>
      <w:r w:rsidRPr="00E53C3E">
        <w:rPr>
          <w:rFonts w:hint="eastAsia"/>
        </w:rPr>
        <w:t>，</w:t>
      </w:r>
    </w:p>
    <w:p w:rsidR="00F94EFC" w:rsidRDefault="0076055A" w:rsidP="00F94EFC">
      <w:pPr>
        <w:pStyle w:val="a6"/>
      </w:pPr>
      <w:r>
        <w:rPr>
          <w:rFonts w:hint="eastAsia"/>
        </w:rPr>
        <w:t xml:space="preserve">  </w:t>
      </w:r>
      <w:r w:rsidR="00F94EFC" w:rsidRPr="00E53C3E">
        <w:t>”date”:{“attribute_name”:”</w:t>
      </w:r>
      <w:r w:rsidR="00F94EFC" w:rsidRPr="00F94EFC">
        <w:rPr>
          <w:rFonts w:hint="eastAsia"/>
        </w:rPr>
        <w:t xml:space="preserve"> </w:t>
      </w:r>
      <w:r w:rsidR="00F94EFC">
        <w:rPr>
          <w:rFonts w:hint="eastAsia"/>
        </w:rPr>
        <w:t>app-infor</w:t>
      </w:r>
      <w:r w:rsidR="00F94EFC" w:rsidRPr="00E53C3E">
        <w:t>”,</w:t>
      </w:r>
    </w:p>
    <w:p w:rsidR="0076055A" w:rsidRDefault="0076055A" w:rsidP="0076055A">
      <w:pPr>
        <w:pStyle w:val="a6"/>
      </w:pPr>
      <w:r>
        <w:rPr>
          <w:rFonts w:hint="eastAsia"/>
        </w:rPr>
        <w:t xml:space="preserve">            </w:t>
      </w:r>
      <w:r w:rsidR="00F94EFC" w:rsidRPr="00E53C3E">
        <w:t>“</w:t>
      </w:r>
      <w:r>
        <w:rPr>
          <w:rFonts w:hint="eastAsia"/>
        </w:rPr>
        <w:t>app-infor</w:t>
      </w:r>
      <w:r w:rsidR="00F94EFC" w:rsidRPr="00E53C3E">
        <w:t>”:</w:t>
      </w:r>
      <w:r>
        <w:rPr>
          <w:rFonts w:hint="eastAsia"/>
        </w:rPr>
        <w:t>[</w:t>
      </w:r>
    </w:p>
    <w:p w:rsidR="0076055A" w:rsidRDefault="0076055A" w:rsidP="0076055A">
      <w:pPr>
        <w:pStyle w:val="a6"/>
      </w:pPr>
      <w:r>
        <w:rPr>
          <w:rFonts w:hint="eastAsia"/>
        </w:rPr>
        <w:t xml:space="preserve">               </w:t>
      </w:r>
      <w:r w:rsidRPr="0076055A">
        <w:rPr>
          <w:rFonts w:hint="eastAsia"/>
        </w:rPr>
        <w:t>{</w:t>
      </w:r>
      <w:r w:rsidRPr="0076055A">
        <w:t>“</w:t>
      </w:r>
      <w:r w:rsidRPr="0076055A">
        <w:rPr>
          <w:rFonts w:hint="eastAsia"/>
        </w:rPr>
        <w:t>appname</w:t>
      </w:r>
      <w:r w:rsidRPr="0076055A">
        <w:t>”</w:t>
      </w:r>
      <w:r w:rsidRPr="0076055A">
        <w:rPr>
          <w:rFonts w:hint="eastAsia"/>
        </w:rPr>
        <w:t>:</w:t>
      </w:r>
      <w:r w:rsidRPr="0076055A">
        <w:t>”</w:t>
      </w:r>
      <w:r w:rsidRPr="0076055A">
        <w:rPr>
          <w:rFonts w:hint="eastAsia"/>
        </w:rPr>
        <w:t>lig_keyboard</w:t>
      </w:r>
      <w:r w:rsidRPr="0076055A">
        <w:t>”</w:t>
      </w:r>
      <w:r w:rsidRPr="0076055A">
        <w:rPr>
          <w:rFonts w:hint="eastAsia"/>
        </w:rPr>
        <w:t>,</w:t>
      </w:r>
      <w:r w:rsidRPr="0076055A">
        <w:t>”</w:t>
      </w:r>
      <w:r w:rsidRPr="0076055A">
        <w:rPr>
          <w:rFonts w:hint="eastAsia"/>
        </w:rPr>
        <w:t>version</w:t>
      </w:r>
      <w:r w:rsidRPr="0076055A">
        <w:t>”</w:t>
      </w:r>
      <w:r w:rsidRPr="0076055A">
        <w:rPr>
          <w:rFonts w:hint="eastAsia"/>
        </w:rPr>
        <w:t>:</w:t>
      </w:r>
      <w:r w:rsidRPr="0076055A">
        <w:t>”</w:t>
      </w:r>
      <w:r w:rsidRPr="0076055A">
        <w:rPr>
          <w:rFonts w:hint="eastAsia"/>
        </w:rPr>
        <w:t>1.2.3</w:t>
      </w:r>
      <w:r w:rsidRPr="0076055A">
        <w:t>”</w:t>
      </w:r>
      <w:r w:rsidRPr="0076055A">
        <w:rPr>
          <w:rFonts w:hint="eastAsia"/>
        </w:rPr>
        <w:t>},</w:t>
      </w:r>
    </w:p>
    <w:p w:rsidR="0076055A" w:rsidRDefault="0076055A" w:rsidP="0076055A">
      <w:pPr>
        <w:pStyle w:val="a6"/>
      </w:pPr>
      <w:r w:rsidRPr="0076055A">
        <w:rPr>
          <w:rFonts w:hint="eastAsia"/>
        </w:rPr>
        <w:t xml:space="preserve">               {</w:t>
      </w:r>
      <w:r w:rsidRPr="0076055A">
        <w:t>“</w:t>
      </w:r>
      <w:r w:rsidRPr="0076055A">
        <w:rPr>
          <w:rFonts w:hint="eastAsia"/>
        </w:rPr>
        <w:t>appname</w:t>
      </w:r>
      <w:r w:rsidRPr="0076055A">
        <w:t>”</w:t>
      </w:r>
      <w:r w:rsidRPr="0076055A">
        <w:rPr>
          <w:rFonts w:hint="eastAsia"/>
        </w:rPr>
        <w:t>:</w:t>
      </w:r>
      <w:r w:rsidRPr="0076055A">
        <w:t>”</w:t>
      </w:r>
      <w:r w:rsidRPr="0076055A">
        <w:rPr>
          <w:rFonts w:hint="eastAsia"/>
        </w:rPr>
        <w:t>lig_matrix_server</w:t>
      </w:r>
      <w:r w:rsidRPr="0076055A">
        <w:t>”</w:t>
      </w:r>
      <w:r w:rsidRPr="0076055A">
        <w:rPr>
          <w:rFonts w:hint="eastAsia"/>
        </w:rPr>
        <w:t>,</w:t>
      </w:r>
      <w:r w:rsidRPr="0076055A">
        <w:t>”</w:t>
      </w:r>
      <w:r w:rsidRPr="0076055A">
        <w:rPr>
          <w:rFonts w:hint="eastAsia"/>
        </w:rPr>
        <w:t>version</w:t>
      </w:r>
      <w:r w:rsidRPr="0076055A">
        <w:t>”</w:t>
      </w:r>
      <w:r w:rsidRPr="0076055A">
        <w:rPr>
          <w:rFonts w:hint="eastAsia"/>
        </w:rPr>
        <w:t>:</w:t>
      </w:r>
      <w:r w:rsidRPr="0076055A">
        <w:t>”</w:t>
      </w:r>
      <w:r w:rsidRPr="0076055A">
        <w:rPr>
          <w:rFonts w:hint="eastAsia"/>
        </w:rPr>
        <w:t>1.0.0</w:t>
      </w:r>
      <w:r w:rsidRPr="0076055A">
        <w:t>”</w:t>
      </w:r>
      <w:r w:rsidRPr="0076055A">
        <w:rPr>
          <w:rFonts w:hint="eastAsia"/>
        </w:rPr>
        <w:t>}</w:t>
      </w:r>
      <w:r>
        <w:rPr>
          <w:rFonts w:hint="eastAsia"/>
        </w:rPr>
        <w:t>]</w:t>
      </w:r>
    </w:p>
    <w:p w:rsidR="0076055A" w:rsidRDefault="0076055A" w:rsidP="0076055A">
      <w:pPr>
        <w:pStyle w:val="a6"/>
      </w:pPr>
      <w:r>
        <w:rPr>
          <w:rFonts w:hint="eastAsia"/>
        </w:rPr>
        <w:t xml:space="preserve">           </w:t>
      </w:r>
      <w:r w:rsidR="00F94EFC" w:rsidRPr="00E53C3E">
        <w:t>}</w:t>
      </w:r>
    </w:p>
    <w:p w:rsidR="00F94EFC" w:rsidRPr="00E53C3E" w:rsidRDefault="00F94EFC" w:rsidP="0076055A">
      <w:pPr>
        <w:pStyle w:val="a6"/>
      </w:pPr>
      <w:r w:rsidRPr="00E53C3E">
        <w:t>}</w:t>
      </w:r>
    </w:p>
    <w:p w:rsidR="00F94EFC" w:rsidRPr="00E53C3E" w:rsidRDefault="00F94EFC" w:rsidP="00F94EFC">
      <w:pPr>
        <w:pStyle w:val="a6"/>
      </w:pPr>
      <w:r w:rsidRPr="006C5E2E">
        <w:rPr>
          <w:rFonts w:hint="eastAsia"/>
          <w:highlight w:val="yellow"/>
        </w:rPr>
        <w:t>[URL_</w:t>
      </w:r>
      <w:r w:rsidR="00DE4C66"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</w:t>
      </w:r>
      <w:r w:rsidR="00E404F7">
        <w:rPr>
          <w:rFonts w:hint="eastAsia"/>
          <w:highlight w:val="yellow"/>
        </w:rPr>
        <w:t>13</w:t>
      </w:r>
      <w:r w:rsidR="005E3E1F">
        <w:rPr>
          <w:rFonts w:hint="eastAsia"/>
          <w:highlight w:val="yellow"/>
        </w:rPr>
        <w:t>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F94EFC" w:rsidRPr="00E53C3E" w:rsidRDefault="00F94EFC" w:rsidP="00F94EFC">
      <w:pPr>
        <w:pStyle w:val="a6"/>
      </w:pPr>
      <w:r w:rsidRPr="00E53C3E">
        <w:t xml:space="preserve"> {“status”:”failed”,“name”:”</w:t>
      </w:r>
      <w:r w:rsidR="00B96B8E" w:rsidRPr="00B96B8E">
        <w:rPr>
          <w:rFonts w:hint="eastAsia"/>
        </w:rPr>
        <w:t xml:space="preserve"> </w:t>
      </w:r>
      <w:r w:rsidR="00B96B8E">
        <w:rPr>
          <w:rFonts w:hint="eastAsia"/>
        </w:rPr>
        <w:t>cfg_matrix</w:t>
      </w:r>
      <w:r w:rsidRPr="00E53C3E">
        <w:t>”</w:t>
      </w:r>
      <w:r w:rsidRPr="00E53C3E">
        <w:rPr>
          <w:rFonts w:hint="eastAsia"/>
        </w:rPr>
        <w:t>，</w:t>
      </w:r>
    </w:p>
    <w:p w:rsidR="00F94EFC" w:rsidRPr="00E53C3E" w:rsidRDefault="001F37CE" w:rsidP="00F94EFC">
      <w:pPr>
        <w:pStyle w:val="a6"/>
      </w:pPr>
      <w:r>
        <w:rPr>
          <w:rFonts w:hint="eastAsia"/>
        </w:rPr>
        <w:t xml:space="preserve">   </w:t>
      </w:r>
      <w:r w:rsidR="00F94EFC" w:rsidRPr="00E53C3E">
        <w:t>”date”:{“attribute_name”:”</w:t>
      </w:r>
      <w:r w:rsidR="00F94EFC" w:rsidRPr="00F94EFC">
        <w:rPr>
          <w:rFonts w:hint="eastAsia"/>
        </w:rPr>
        <w:t xml:space="preserve"> </w:t>
      </w:r>
      <w:r w:rsidR="00F94EFC">
        <w:rPr>
          <w:rFonts w:hint="eastAsia"/>
        </w:rPr>
        <w:t>app-infor</w:t>
      </w:r>
      <w:r w:rsidR="00F94EFC" w:rsidRPr="00E53C3E">
        <w:t>”</w:t>
      </w:r>
      <w:r w:rsidR="00E404F7">
        <w:rPr>
          <w:rFonts w:hint="eastAsia"/>
        </w:rPr>
        <w:t>,</w:t>
      </w:r>
      <w:r w:rsidR="00E404F7">
        <w:t>”</w:t>
      </w:r>
      <w:r w:rsidR="00E404F7">
        <w:rPr>
          <w:rFonts w:hint="eastAsia"/>
        </w:rPr>
        <w:t>err_string</w:t>
      </w:r>
      <w:r w:rsidR="00E404F7">
        <w:t>”</w:t>
      </w:r>
      <w:r w:rsidR="00E404F7">
        <w:rPr>
          <w:rFonts w:hint="eastAsia"/>
        </w:rPr>
        <w:t>:</w:t>
      </w:r>
      <w:r w:rsidR="00E404F7">
        <w:t>”</w:t>
      </w:r>
      <w:r w:rsidR="00E404F7">
        <w:rPr>
          <w:rFonts w:hint="eastAsia"/>
        </w:rPr>
        <w:t>xxx</w:t>
      </w:r>
      <w:r w:rsidR="00E404F7">
        <w:t>”</w:t>
      </w:r>
      <w:r w:rsidR="00F94EFC" w:rsidRPr="00E53C3E">
        <w:t xml:space="preserve"> }}</w:t>
      </w:r>
    </w:p>
    <w:p w:rsidR="00F327A5" w:rsidRPr="001F37CE" w:rsidRDefault="00F327A5" w:rsidP="00D7543C">
      <w:pPr>
        <w:pStyle w:val="a6"/>
      </w:pPr>
    </w:p>
    <w:p w:rsidR="001F2C93" w:rsidRDefault="001F2C93" w:rsidP="00D7543C">
      <w:pPr>
        <w:pStyle w:val="a6"/>
      </w:pPr>
      <w:r>
        <w:rPr>
          <w:rFonts w:hint="eastAsia"/>
        </w:rPr>
        <w:t>4. 升级</w:t>
      </w:r>
    </w:p>
    <w:p w:rsidR="00F861C0" w:rsidRDefault="00F861C0" w:rsidP="00F861C0">
      <w:pPr>
        <w:pStyle w:val="a6"/>
      </w:pPr>
      <w:r>
        <w:rPr>
          <w:rFonts w:hint="eastAsia"/>
        </w:rPr>
        <w:t>所有升级相关的操作，都由</w:t>
      </w:r>
      <w:r w:rsidRPr="00B57209">
        <w:rPr>
          <w:rFonts w:hint="eastAsia"/>
        </w:rPr>
        <w:t>lig_update.cgi</w:t>
      </w:r>
      <w:r>
        <w:rPr>
          <w:rFonts w:hint="eastAsia"/>
        </w:rPr>
        <w:t>提供，</w:t>
      </w:r>
      <w:r w:rsidRPr="00B57209">
        <w:rPr>
          <w:rFonts w:hint="eastAsia"/>
        </w:rPr>
        <w:t>lig_update.cgi</w:t>
      </w:r>
      <w:r>
        <w:rPr>
          <w:rFonts w:hint="eastAsia"/>
        </w:rPr>
        <w:t>只接收POST请求方式。</w:t>
      </w:r>
    </w:p>
    <w:p w:rsidR="001F2C93" w:rsidRPr="00F861C0" w:rsidRDefault="00816F9C" w:rsidP="00D7543C">
      <w:pPr>
        <w:pStyle w:val="a6"/>
      </w:pPr>
      <w:r>
        <w:rPr>
          <w:rFonts w:hint="eastAsia"/>
        </w:rPr>
        <w:t>单击“Start Upgrade”发送GET请求：</w:t>
      </w:r>
    </w:p>
    <w:p w:rsidR="0058755D" w:rsidRPr="00E53C3E" w:rsidRDefault="0058755D" w:rsidP="0058755D">
      <w:pPr>
        <w:pStyle w:val="a6"/>
      </w:pPr>
      <w:r>
        <w:rPr>
          <w:rFonts w:hint="eastAsia"/>
          <w:highlight w:val="yellow"/>
        </w:rPr>
        <w:t>[URL_SET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10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</w:t>
      </w:r>
      <w:r w:rsidR="00B96B8E">
        <w:rPr>
          <w:rFonts w:hint="eastAsia"/>
        </w:rPr>
        <w:t>/cgi-bin/lig_update</w:t>
      </w:r>
      <w:r w:rsidRPr="00E53C3E">
        <w:rPr>
          <w:rFonts w:hint="eastAsia"/>
        </w:rPr>
        <w:t>.cgi?</w:t>
      </w:r>
      <w:r>
        <w:rPr>
          <w:rFonts w:hint="eastAsia"/>
        </w:rPr>
        <w:t>update</w:t>
      </w:r>
      <w:r w:rsidRPr="00E53C3E">
        <w:rPr>
          <w:rFonts w:hint="eastAsia"/>
        </w:rPr>
        <w:t>=</w:t>
      </w:r>
    </w:p>
    <w:p w:rsidR="0058755D" w:rsidRPr="00E53C3E" w:rsidRDefault="0058755D" w:rsidP="0058755D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="00B96B8E">
        <w:rPr>
          <w:rFonts w:hint="eastAsia"/>
        </w:rPr>
        <w:t>update</w:t>
      </w:r>
      <w:r w:rsidRPr="00E53C3E">
        <w:t>”</w:t>
      </w:r>
      <w:r w:rsidRPr="00E53C3E">
        <w:rPr>
          <w:rFonts w:hint="eastAsia"/>
        </w:rPr>
        <w:t>,</w:t>
      </w:r>
    </w:p>
    <w:p w:rsidR="0058755D" w:rsidRDefault="0058755D" w:rsidP="0058755D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</w:t>
      </w:r>
      <w:r>
        <w:rPr>
          <w:rFonts w:hint="eastAsia"/>
        </w:rPr>
        <w:t>iap</w:t>
      </w:r>
      <w:r w:rsidRPr="00E53C3E">
        <w:t>”</w:t>
      </w:r>
      <w:r w:rsidRPr="00E53C3E">
        <w:rPr>
          <w:rFonts w:hint="eastAsia"/>
        </w:rPr>
        <w:t>:</w:t>
      </w:r>
      <w:r w:rsidRPr="00EF521D">
        <w:t xml:space="preserve"> </w:t>
      </w:r>
      <w:r>
        <w:t>“</w:t>
      </w:r>
      <w:r>
        <w:rPr>
          <w:rFonts w:hint="eastAsia"/>
        </w:rPr>
        <w:t>文件名称</w:t>
      </w:r>
      <w:r>
        <w:t>”</w:t>
      </w:r>
      <w:r w:rsidRPr="00E53C3E">
        <w:rPr>
          <w:rFonts w:hint="eastAsia"/>
        </w:rPr>
        <w:t>}</w:t>
      </w:r>
    </w:p>
    <w:p w:rsidR="0058755D" w:rsidRPr="00E53C3E" w:rsidRDefault="0058755D" w:rsidP="0058755D">
      <w:pPr>
        <w:pStyle w:val="a6"/>
      </w:pPr>
      <w:r>
        <w:rPr>
          <w:rFonts w:hint="eastAsia"/>
        </w:rPr>
        <w:t xml:space="preserve">               </w:t>
      </w:r>
      <w:r w:rsidRPr="00E53C3E">
        <w:rPr>
          <w:rFonts w:hint="eastAsia"/>
        </w:rPr>
        <w:t>}</w:t>
      </w:r>
    </w:p>
    <w:p w:rsidR="0058755D" w:rsidRPr="00E53C3E" w:rsidRDefault="0058755D" w:rsidP="0058755D">
      <w:pPr>
        <w:pStyle w:val="a6"/>
      </w:pPr>
      <w:r>
        <w:rPr>
          <w:rFonts w:hint="eastAsia"/>
          <w:highlight w:val="yellow"/>
        </w:rPr>
        <w:t>[URL_SET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10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1F2C93" w:rsidRPr="0058755D" w:rsidRDefault="001F2C93" w:rsidP="00D7543C">
      <w:pPr>
        <w:pStyle w:val="a6"/>
      </w:pPr>
    </w:p>
    <w:p w:rsidR="0058755D" w:rsidRDefault="0058755D" w:rsidP="00D7543C">
      <w:pPr>
        <w:pStyle w:val="a6"/>
      </w:pPr>
    </w:p>
    <w:p w:rsidR="001F2C93" w:rsidRDefault="001F2C93" w:rsidP="00D7543C">
      <w:pPr>
        <w:pStyle w:val="a6"/>
      </w:pPr>
      <w:r>
        <w:rPr>
          <w:rFonts w:hint="eastAsia"/>
        </w:rPr>
        <w:lastRenderedPageBreak/>
        <w:t>5. 获取configuration.json文件</w:t>
      </w:r>
    </w:p>
    <w:p w:rsidR="0059714D" w:rsidRPr="00E53C3E" w:rsidRDefault="0059714D" w:rsidP="0059714D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14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：&lt;IP地址&gt;/cgi-bin/lig_</w:t>
      </w:r>
      <w:r>
        <w:t>configuration</w:t>
      </w:r>
      <w:r>
        <w:rPr>
          <w:rFonts w:hint="eastAsia"/>
        </w:rPr>
        <w:t>.cgi</w:t>
      </w:r>
      <w:r w:rsidRPr="00E53C3E">
        <w:rPr>
          <w:rFonts w:hint="eastAsia"/>
        </w:rPr>
        <w:t>?query=</w:t>
      </w:r>
    </w:p>
    <w:p w:rsidR="0059714D" w:rsidRPr="00E53C3E" w:rsidRDefault="0059714D" w:rsidP="0059714D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="00B96B8E">
        <w:rPr>
          <w:rFonts w:hint="eastAsia"/>
        </w:rPr>
        <w:t>configuration</w:t>
      </w:r>
      <w:r w:rsidRPr="00E53C3E">
        <w:t>”</w:t>
      </w:r>
      <w:r w:rsidRPr="00E53C3E">
        <w:rPr>
          <w:rFonts w:hint="eastAsia"/>
        </w:rPr>
        <w:t>,</w:t>
      </w:r>
    </w:p>
    <w:p w:rsidR="0059714D" w:rsidRPr="00E53C3E" w:rsidRDefault="0059714D" w:rsidP="0059714D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“attribute</w:t>
      </w:r>
      <w:r w:rsidRPr="00E53C3E">
        <w:rPr>
          <w:rFonts w:hint="eastAsia"/>
        </w:rPr>
        <w:t>_name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configuration</w:t>
      </w:r>
      <w:r w:rsidRPr="00E53C3E">
        <w:t>”</w:t>
      </w:r>
      <w:r w:rsidRPr="00E53C3E">
        <w:rPr>
          <w:rFonts w:hint="eastAsia"/>
        </w:rPr>
        <w:t>}}</w:t>
      </w:r>
    </w:p>
    <w:p w:rsidR="001F2C93" w:rsidRDefault="0059714D" w:rsidP="00D7543C">
      <w:pPr>
        <w:pStyle w:val="a6"/>
      </w:pPr>
      <w:r w:rsidRPr="00B7291A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14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CGI_OK</w:t>
      </w:r>
      <w:r w:rsidRPr="00B7291A">
        <w:rPr>
          <w:rFonts w:hint="eastAsia"/>
          <w:highlight w:val="yellow"/>
        </w:rPr>
        <w:t>]</w:t>
      </w:r>
      <w:r>
        <w:rPr>
          <w:rFonts w:hint="eastAsia"/>
        </w:rPr>
        <w:t>:</w:t>
      </w:r>
    </w:p>
    <w:p w:rsidR="0059714D" w:rsidRPr="00E53C3E" w:rsidRDefault="0059714D" w:rsidP="0059714D">
      <w:pPr>
        <w:pStyle w:val="a6"/>
      </w:pPr>
      <w:r w:rsidRPr="00E53C3E">
        <w:rPr>
          <w:rFonts w:hint="eastAsia"/>
        </w:rPr>
        <w:t>{</w:t>
      </w:r>
      <w:r w:rsidRPr="00E53C3E">
        <w:t>“status”:”success”</w:t>
      </w:r>
      <w:r w:rsidRPr="00E53C3E">
        <w:rPr>
          <w:rFonts w:hint="eastAsia"/>
        </w:rPr>
        <w:t>，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="007C320C" w:rsidRPr="007C320C">
        <w:rPr>
          <w:rFonts w:hint="eastAsia"/>
        </w:rPr>
        <w:t xml:space="preserve"> </w:t>
      </w:r>
      <w:r w:rsidR="007C320C">
        <w:rPr>
          <w:rFonts w:hint="eastAsia"/>
        </w:rPr>
        <w:t>configuration</w:t>
      </w:r>
      <w:r w:rsidRPr="00E53C3E">
        <w:t>”</w:t>
      </w:r>
      <w:r w:rsidRPr="00E53C3E">
        <w:rPr>
          <w:rFonts w:hint="eastAsia"/>
        </w:rPr>
        <w:t>,</w:t>
      </w:r>
    </w:p>
    <w:p w:rsidR="0059714D" w:rsidRDefault="0059714D" w:rsidP="0059714D">
      <w:pPr>
        <w:pStyle w:val="a6"/>
      </w:pPr>
      <w:r>
        <w:rPr>
          <w:rFonts w:hint="eastAsia"/>
        </w:rPr>
        <w:t xml:space="preserve">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“attribute</w:t>
      </w:r>
      <w:r w:rsidRPr="00E53C3E">
        <w:rPr>
          <w:rFonts w:hint="eastAsia"/>
        </w:rPr>
        <w:t>_name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configuration</w:t>
      </w:r>
      <w:r w:rsidRPr="00E53C3E">
        <w:t>”</w:t>
      </w:r>
      <w:r>
        <w:rPr>
          <w:rFonts w:hint="eastAsia"/>
        </w:rPr>
        <w:t>,</w:t>
      </w:r>
    </w:p>
    <w:p w:rsidR="0059714D" w:rsidRPr="00E53C3E" w:rsidRDefault="0059714D" w:rsidP="0059714D">
      <w:pPr>
        <w:pStyle w:val="a6"/>
      </w:pPr>
      <w:r>
        <w:rPr>
          <w:rFonts w:hint="eastAsia"/>
        </w:rPr>
        <w:t xml:space="preserve">           </w:t>
      </w:r>
      <w:r>
        <w:t>“</w:t>
      </w:r>
      <w:r>
        <w:rPr>
          <w:rFonts w:hint="eastAsia"/>
        </w:rPr>
        <w:t>filename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xxxxx</w:t>
      </w:r>
      <w:r>
        <w:t>”</w:t>
      </w:r>
      <w:r w:rsidRPr="00E53C3E">
        <w:rPr>
          <w:rFonts w:hint="eastAsia"/>
        </w:rPr>
        <w:t>}}</w:t>
      </w:r>
    </w:p>
    <w:p w:rsidR="0059714D" w:rsidRPr="00E53C3E" w:rsidRDefault="0059714D" w:rsidP="0059714D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14_CGI_ERR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59714D" w:rsidRPr="00E53C3E" w:rsidRDefault="0059714D" w:rsidP="0059714D">
      <w:pPr>
        <w:pStyle w:val="a6"/>
      </w:pPr>
      <w:r w:rsidRPr="00E53C3E">
        <w:t xml:space="preserve"> {“status”:”failed”,“name”:”</w:t>
      </w:r>
      <w:r w:rsidR="007C320C" w:rsidRPr="007C320C">
        <w:rPr>
          <w:rFonts w:hint="eastAsia"/>
        </w:rPr>
        <w:t xml:space="preserve"> </w:t>
      </w:r>
      <w:r w:rsidR="007C320C">
        <w:rPr>
          <w:rFonts w:hint="eastAsia"/>
        </w:rPr>
        <w:t>configuration</w:t>
      </w:r>
      <w:r w:rsidRPr="00E53C3E">
        <w:t>”</w:t>
      </w:r>
      <w:r w:rsidRPr="00E53C3E">
        <w:rPr>
          <w:rFonts w:hint="eastAsia"/>
        </w:rPr>
        <w:t>，</w:t>
      </w:r>
    </w:p>
    <w:p w:rsidR="0059714D" w:rsidRPr="00E53C3E" w:rsidRDefault="0059714D" w:rsidP="0059714D">
      <w:pPr>
        <w:pStyle w:val="a6"/>
      </w:pPr>
      <w:r>
        <w:rPr>
          <w:rFonts w:hint="eastAsia"/>
        </w:rPr>
        <w:t xml:space="preserve">   </w:t>
      </w:r>
      <w:r w:rsidRPr="00E53C3E">
        <w:t>”date”:{“attribute_name”:”</w:t>
      </w:r>
      <w:r w:rsidRPr="0059714D">
        <w:rPr>
          <w:rFonts w:hint="eastAsia"/>
        </w:rPr>
        <w:t xml:space="preserve"> </w:t>
      </w:r>
      <w:r>
        <w:rPr>
          <w:rFonts w:hint="eastAsia"/>
        </w:rPr>
        <w:t>configuration</w:t>
      </w:r>
      <w:r w:rsidRPr="00E53C3E"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</w:t>
      </w:r>
      <w:r>
        <w:t>”</w:t>
      </w:r>
      <w:r w:rsidRPr="00E53C3E">
        <w:t xml:space="preserve"> }}</w:t>
      </w:r>
    </w:p>
    <w:p w:rsidR="0059714D" w:rsidRPr="00B42B96" w:rsidRDefault="0059714D" w:rsidP="0059714D">
      <w:pPr>
        <w:pStyle w:val="a6"/>
      </w:pPr>
    </w:p>
    <w:p w:rsidR="0059714D" w:rsidRDefault="00B42B96" w:rsidP="00D7543C">
      <w:pPr>
        <w:pStyle w:val="a6"/>
      </w:pPr>
      <w:r>
        <w:rPr>
          <w:rFonts w:hint="eastAsia"/>
        </w:rPr>
        <w:t>成功后，使用IE下载文件的方式，获取对应filename的文件；</w:t>
      </w:r>
    </w:p>
    <w:p w:rsidR="0059714D" w:rsidRDefault="0059714D" w:rsidP="00D7543C">
      <w:pPr>
        <w:pStyle w:val="a6"/>
      </w:pPr>
    </w:p>
    <w:p w:rsidR="001F2C93" w:rsidRDefault="001F2C93" w:rsidP="00D7543C">
      <w:pPr>
        <w:pStyle w:val="a6"/>
      </w:pPr>
      <w:r>
        <w:rPr>
          <w:rFonts w:hint="eastAsia"/>
        </w:rPr>
        <w:t>6. reset系统</w:t>
      </w:r>
    </w:p>
    <w:p w:rsidR="001F7419" w:rsidRPr="00E53C3E" w:rsidRDefault="001F7419" w:rsidP="001F7419">
      <w:pPr>
        <w:pStyle w:val="a6"/>
      </w:pPr>
      <w:r>
        <w:rPr>
          <w:rFonts w:hint="eastAsia"/>
          <w:highlight w:val="yellow"/>
        </w:rPr>
        <w:t>[URL_SET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11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：&lt;IP地址&gt;/cgi-bin/lig_device.cgi?</w:t>
      </w:r>
      <w:r>
        <w:rPr>
          <w:rFonts w:hint="eastAsia"/>
        </w:rPr>
        <w:t>update</w:t>
      </w:r>
      <w:r w:rsidRPr="00E53C3E">
        <w:rPr>
          <w:rFonts w:hint="eastAsia"/>
        </w:rPr>
        <w:t>=</w:t>
      </w:r>
    </w:p>
    <w:p w:rsidR="001F7419" w:rsidRPr="00E53C3E" w:rsidRDefault="001F7419" w:rsidP="001F7419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Pr="00E53C3E">
        <w:rPr>
          <w:rFonts w:hint="eastAsia"/>
        </w:rPr>
        <w:t>device</w:t>
      </w:r>
      <w:r w:rsidRPr="00E53C3E">
        <w:t>”</w:t>
      </w:r>
      <w:r w:rsidRPr="00E53C3E">
        <w:rPr>
          <w:rFonts w:hint="eastAsia"/>
        </w:rPr>
        <w:t>,</w:t>
      </w:r>
    </w:p>
    <w:p w:rsidR="001F7419" w:rsidRDefault="001F7419" w:rsidP="001F7419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</w:t>
      </w:r>
      <w:r>
        <w:rPr>
          <w:rFonts w:hint="eastAsia"/>
        </w:rPr>
        <w:t>reset</w:t>
      </w:r>
      <w:r w:rsidRPr="00E53C3E">
        <w:t>”</w:t>
      </w:r>
      <w:r w:rsidRPr="00E53C3E">
        <w:rPr>
          <w:rFonts w:hint="eastAsia"/>
        </w:rPr>
        <w:t>:</w:t>
      </w:r>
      <w:r w:rsidRPr="00EF521D">
        <w:t xml:space="preserve"> </w:t>
      </w:r>
      <w:r>
        <w:rPr>
          <w:rFonts w:hint="eastAsia"/>
        </w:rPr>
        <w:t>1</w:t>
      </w:r>
      <w:r w:rsidRPr="00E53C3E">
        <w:rPr>
          <w:rFonts w:hint="eastAsia"/>
        </w:rPr>
        <w:t>}</w:t>
      </w:r>
    </w:p>
    <w:p w:rsidR="001F7419" w:rsidRPr="00E53C3E" w:rsidRDefault="001F7419" w:rsidP="001F7419">
      <w:pPr>
        <w:pStyle w:val="a6"/>
      </w:pPr>
      <w:r>
        <w:rPr>
          <w:rFonts w:hint="eastAsia"/>
        </w:rPr>
        <w:t xml:space="preserve">               </w:t>
      </w:r>
      <w:r w:rsidRPr="00E53C3E">
        <w:rPr>
          <w:rFonts w:hint="eastAsia"/>
        </w:rPr>
        <w:t>}</w:t>
      </w:r>
    </w:p>
    <w:p w:rsidR="001F7419" w:rsidRPr="00E53C3E" w:rsidRDefault="001F7419" w:rsidP="001F7419">
      <w:pPr>
        <w:pStyle w:val="a6"/>
      </w:pPr>
      <w:r>
        <w:rPr>
          <w:rFonts w:hint="eastAsia"/>
          <w:highlight w:val="yellow"/>
        </w:rPr>
        <w:t>[URL_SET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11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1F7419" w:rsidRPr="00E53C3E" w:rsidRDefault="001F7419" w:rsidP="001F7419">
      <w:pPr>
        <w:pStyle w:val="a6"/>
      </w:pPr>
      <w:r w:rsidRPr="00E53C3E">
        <w:rPr>
          <w:rFonts w:hint="eastAsia"/>
        </w:rPr>
        <w:t>{</w:t>
      </w:r>
      <w:r w:rsidRPr="00E53C3E">
        <w:t>“status”:”success”</w:t>
      </w:r>
      <w:r w:rsidRPr="00E53C3E">
        <w:rPr>
          <w:rFonts w:hint="eastAsia"/>
        </w:rPr>
        <w:t>，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Pr="00E53C3E">
        <w:rPr>
          <w:rFonts w:hint="eastAsia"/>
        </w:rPr>
        <w:t>device</w:t>
      </w:r>
      <w:r w:rsidRPr="00E53C3E">
        <w:t>”</w:t>
      </w:r>
      <w:r w:rsidRPr="00E53C3E">
        <w:rPr>
          <w:rFonts w:hint="eastAsia"/>
        </w:rPr>
        <w:t>,</w:t>
      </w:r>
    </w:p>
    <w:p w:rsidR="001F7419" w:rsidRPr="00E53C3E" w:rsidRDefault="001F7419" w:rsidP="001F7419">
      <w:pPr>
        <w:pStyle w:val="a6"/>
      </w:pPr>
      <w:r>
        <w:rPr>
          <w:rFonts w:hint="eastAsia"/>
        </w:rPr>
        <w:t xml:space="preserve">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</w:t>
      </w:r>
      <w:r>
        <w:rPr>
          <w:rFonts w:hint="eastAsia"/>
        </w:rPr>
        <w:t>reset</w:t>
      </w:r>
      <w:r w:rsidRPr="00E53C3E">
        <w:t>”</w:t>
      </w:r>
      <w:r w:rsidRPr="00E53C3E">
        <w:rPr>
          <w:rFonts w:hint="eastAsia"/>
        </w:rPr>
        <w:t>:</w:t>
      </w:r>
      <w:r>
        <w:rPr>
          <w:rFonts w:hint="eastAsia"/>
        </w:rPr>
        <w:t>1</w:t>
      </w:r>
      <w:r w:rsidRPr="00E53C3E">
        <w:rPr>
          <w:rFonts w:hint="eastAsia"/>
        </w:rPr>
        <w:t>}}</w:t>
      </w:r>
    </w:p>
    <w:p w:rsidR="00BE0F5A" w:rsidRPr="00E53C3E" w:rsidRDefault="00BE0F5A" w:rsidP="00BE0F5A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11_CGI_ERR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BE0F5A" w:rsidRPr="00E53C3E" w:rsidRDefault="00BE0F5A" w:rsidP="00BE0F5A">
      <w:pPr>
        <w:pStyle w:val="a6"/>
      </w:pPr>
      <w:r w:rsidRPr="00E53C3E">
        <w:t xml:space="preserve"> {“status”:”failed”,“name”:”device”</w:t>
      </w:r>
      <w:r w:rsidRPr="00E53C3E">
        <w:rPr>
          <w:rFonts w:hint="eastAsia"/>
        </w:rPr>
        <w:t>，</w:t>
      </w:r>
    </w:p>
    <w:p w:rsidR="00BE0F5A" w:rsidRPr="00E53C3E" w:rsidRDefault="00BE0F5A" w:rsidP="00BE0F5A">
      <w:pPr>
        <w:pStyle w:val="a6"/>
      </w:pPr>
      <w:r>
        <w:rPr>
          <w:rFonts w:hint="eastAsia"/>
        </w:rPr>
        <w:t xml:space="preserve">   </w:t>
      </w:r>
      <w:r w:rsidRPr="00E53C3E">
        <w:t>”date”:{“</w:t>
      </w:r>
      <w:r>
        <w:rPr>
          <w:rFonts w:hint="eastAsia"/>
        </w:rPr>
        <w:t>reset</w:t>
      </w:r>
      <w:r w:rsidRPr="00E53C3E">
        <w:t>”:</w:t>
      </w:r>
      <w:r>
        <w:rPr>
          <w:rFonts w:hint="eastAsia"/>
        </w:rPr>
        <w:t>1,</w:t>
      </w:r>
      <w:r>
        <w:t>”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</w:t>
      </w:r>
      <w:r>
        <w:t>”</w:t>
      </w:r>
      <w:r w:rsidRPr="00E53C3E">
        <w:t xml:space="preserve"> }}</w:t>
      </w:r>
    </w:p>
    <w:p w:rsidR="001F2C93" w:rsidRPr="00BE0F5A" w:rsidRDefault="001F2C93" w:rsidP="00D7543C">
      <w:pPr>
        <w:pStyle w:val="a6"/>
      </w:pPr>
    </w:p>
    <w:p w:rsidR="00A636B4" w:rsidRPr="001F7419" w:rsidRDefault="00BB3550" w:rsidP="00435D19">
      <w:pPr>
        <w:pStyle w:val="a6"/>
      </w:pPr>
      <w:r>
        <w:rPr>
          <w:rFonts w:hint="eastAsia"/>
        </w:rPr>
        <w:t>系统重启</w:t>
      </w:r>
    </w:p>
    <w:p w:rsidR="00A636B4" w:rsidRPr="00435D19" w:rsidRDefault="00A636B4" w:rsidP="00435D19">
      <w:pPr>
        <w:pStyle w:val="a6"/>
      </w:pPr>
    </w:p>
    <w:p w:rsidR="008D6311" w:rsidRDefault="00435D19" w:rsidP="00435D19">
      <w:pPr>
        <w:pStyle w:val="40"/>
      </w:pPr>
      <w:r>
        <w:rPr>
          <w:rFonts w:hint="eastAsia"/>
        </w:rPr>
        <w:t>子板参数</w:t>
      </w:r>
    </w:p>
    <w:p w:rsidR="00E73E9F" w:rsidRDefault="00E73E9F" w:rsidP="00E73E9F">
      <w:pPr>
        <w:pStyle w:val="50"/>
      </w:pPr>
      <w:r>
        <w:rPr>
          <w:rFonts w:hint="eastAsia"/>
        </w:rPr>
        <w:t>网页图例</w:t>
      </w:r>
    </w:p>
    <w:p w:rsidR="00D67806" w:rsidRDefault="00ED20E6" w:rsidP="00D67806">
      <w:pPr>
        <w:pStyle w:val="a6"/>
      </w:pPr>
      <w:r>
        <w:rPr>
          <w:noProof/>
        </w:rPr>
        <w:lastRenderedPageBreak/>
        <w:pict>
          <v:shape id="_x0000_s3028" type="#_x0000_t62" style="position:absolute;left:0;text-align:left;margin-left:447.95pt;margin-top:75.85pt;width:35.7pt;height:26pt;z-index:251714560" adj="2813,34186">
            <v:textbox style="mso-next-textbox:#_x0000_s3028">
              <w:txbxContent>
                <w:p w:rsidR="0050730E" w:rsidRPr="00AC1CE4" w:rsidRDefault="0050730E" w:rsidP="00D67806">
                  <w:pPr>
                    <w:rPr>
                      <w:sz w:val="11"/>
                      <w:szCs w:val="11"/>
                    </w:rPr>
                  </w:pPr>
                  <w:r>
                    <w:rPr>
                      <w:rFonts w:hint="eastAsia"/>
                      <w:sz w:val="11"/>
                      <w:szCs w:val="11"/>
                    </w:rPr>
                    <w:t>升级</w:t>
                  </w:r>
                </w:p>
              </w:txbxContent>
            </v:textbox>
          </v:shape>
        </w:pict>
      </w:r>
      <w:r>
        <w:rPr>
          <w:noProof/>
        </w:rPr>
        <w:pict>
          <v:shape id="_x0000_s3027" type="#_x0000_t202" style="position:absolute;left:0;text-align:left;margin-left:21.5pt;margin-top:138.35pt;width:70.55pt;height:27.2pt;z-index:251713536" filled="f" stroked="f" strokecolor="black [3213]">
            <v:textbox style="mso-next-textbox:#_x0000_s3027">
              <w:txbxContent>
                <w:p w:rsidR="0050730E" w:rsidRPr="00227139" w:rsidRDefault="0050730E" w:rsidP="00D67806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</w:rPr>
                    <w:t>About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3026" type="#_x0000_t202" style="position:absolute;left:0;text-align:left;margin-left:19.6pt;margin-top:3.1pt;width:356.65pt;height:30.25pt;z-index:251712512" filled="f" stroked="f">
            <v:textbox style="mso-next-textbox:#_x0000_s3026">
              <w:txbxContent>
                <w:p w:rsidR="0050730E" w:rsidRPr="00544F63" w:rsidRDefault="0050730E" w:rsidP="00D67806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3001" editas="canvas" style="width:440pt;height:325.95pt;mso-position-horizontal-relative:char;mso-position-vertical-relative:line" coordorigin="1869,8357" coordsize="8800,6519">
            <o:lock v:ext="edit" aspectratio="t"/>
            <v:shape id="_x0000_s3002" type="#_x0000_t75" style="position:absolute;left:1869;top:8357;width:8800;height:6519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3003" style="position:absolute;left:1869;top:9404;width:1338;height:5463" fillcolor="gray [1629]" strokecolor="gray [1629]"/>
            <v:rect id="_x0000_s3004" style="position:absolute;left:1869;top:8357;width:8800;height:464" fillcolor="black [3213]"/>
            <v:shape id="_x0000_s3005" type="#_x0000_t202" style="position:absolute;left:1869;top:9397;width:1475;height:544" filled="f" fillcolor="#f2f2f2 [3052]" stroked="f">
              <v:textbox style="mso-next-textbox:#_x0000_s3005">
                <w:txbxContent>
                  <w:p w:rsidR="0050730E" w:rsidRPr="00EF43D5" w:rsidRDefault="0050730E" w:rsidP="00D67806">
                    <w:pPr>
                      <w:rPr>
                        <w:b/>
                        <w:color w:val="FFFFFF" w:themeColor="background1"/>
                      </w:rPr>
                    </w:pPr>
                    <w:r w:rsidRPr="00EF43D5">
                      <w:rPr>
                        <w:rFonts w:hint="eastAsia"/>
                        <w:b/>
                        <w:color w:val="FFFFFF" w:themeColor="background1"/>
                      </w:rPr>
                      <w:t>Switch</w:t>
                    </w:r>
                  </w:p>
                </w:txbxContent>
              </v:textbox>
            </v:shape>
            <v:shape id="_x0000_s3006" type="#_x0000_t5" style="position:absolute;left:3029;top:9052;width:223;height:155;rotation:270" fillcolor="gray [1629]"/>
            <v:shape id="_x0000_s3007" type="#_x0000_t202" style="position:absolute;left:1869;top:9952;width:1411;height:544" filled="f" fillcolor="#f2f2f2 [3052]" stroked="f" strokecolor="black [3213]">
              <v:textbox style="mso-next-textbox:#_x0000_s3007">
                <w:txbxContent>
                  <w:p w:rsidR="0050730E" w:rsidRPr="00EF43D5" w:rsidRDefault="0050730E" w:rsidP="00D67806">
                    <w:pPr>
                      <w:rPr>
                        <w:b/>
                      </w:rPr>
                    </w:pPr>
                    <w:r w:rsidRPr="00EF43D5"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shape id="_x0000_s3008" type="#_x0000_t202" style="position:absolute;left:1869;top:10491;width:1411;height:544" fillcolor="#f2f2f2 [3052]" stroked="f" strokecolor="black [3213]">
              <v:textbox style="mso-next-textbox:#_x0000_s3008">
                <w:txbxContent>
                  <w:p w:rsidR="0050730E" w:rsidRPr="00227139" w:rsidRDefault="0050730E" w:rsidP="00D67806">
                    <w:pPr>
                      <w:rPr>
                        <w:b/>
                        <w:color w:val="FFFFFF" w:themeColor="background1"/>
                      </w:rPr>
                    </w:pPr>
                    <w:r w:rsidRPr="00EF43D5">
                      <w:rPr>
                        <w:rFonts w:hint="eastAsia"/>
                        <w:b/>
                      </w:rPr>
                      <w:t>Configure</w:t>
                    </w:r>
                  </w:p>
                </w:txbxContent>
              </v:textbox>
            </v:shape>
            <v:shape id="_x0000_s3009" type="#_x0000_t202" style="position:absolute;left:4853;top:9404;width:3787;height:2080" fillcolor="white [3212]" strokecolor="#bfbfbf [2412]">
              <v:textbox style="mso-next-textbox:#_x0000_s3009">
                <w:txbxContent>
                  <w:p w:rsidR="0050730E" w:rsidRDefault="0050730E" w:rsidP="00D67806">
                    <w:r>
                      <w:rPr>
                        <w:rFonts w:hint="eastAsia"/>
                      </w:rPr>
                      <w:t>Information - Slot A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>Type</w:t>
                    </w:r>
                    <w:r>
                      <w:rPr>
                        <w:rFonts w:hint="eastAsia"/>
                      </w:rPr>
                      <w:t>：</w:t>
                    </w:r>
                    <w:r>
                      <w:rPr>
                        <w:rFonts w:hint="eastAsia"/>
                      </w:rPr>
                      <w:t xml:space="preserve">     Input Card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>Model:     TUHDA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>Model ID:  50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 xml:space="preserve">Firmware </w:t>
                    </w:r>
                    <w:r>
                      <w:t>version:</w:t>
                    </w:r>
                    <w:r>
                      <w:rPr>
                        <w:rFonts w:hint="eastAsia"/>
                      </w:rPr>
                      <w:t xml:space="preserve"> 1.0.9</w:t>
                    </w:r>
                  </w:p>
                </w:txbxContent>
              </v:textbox>
            </v:shape>
            <v:shape id="_x0000_s3010" type="#_x0000_t202" style="position:absolute;left:3280;top:8921;width:943;height:476" fillcolor="white [3212]" strokecolor="#bfbfbf [2412]">
              <v:textbox style="mso-next-textbox:#_x0000_s3010">
                <w:txbxContent>
                  <w:p w:rsidR="0050730E" w:rsidRPr="00D67806" w:rsidRDefault="0050730E" w:rsidP="00D67806">
                    <w:pPr>
                      <w:rPr>
                        <w:b/>
                      </w:rPr>
                    </w:pPr>
                    <w:r w:rsidRPr="00D67806">
                      <w:rPr>
                        <w:rFonts w:hint="eastAsia"/>
                        <w:b/>
                      </w:rPr>
                      <w:t>Device</w:t>
                    </w:r>
                  </w:p>
                </w:txbxContent>
              </v:textbox>
            </v:shape>
            <v:shape id="_x0000_s3011" type="#_x0000_t202" style="position:absolute;left:4223;top:8921;width:943;height:476" fillcolor="gray [1629]" strokecolor="#bfbfbf [2412]">
              <v:textbox style="mso-next-textbox:#_x0000_s3011">
                <w:txbxContent>
                  <w:p w:rsidR="0050730E" w:rsidRPr="00B11E06" w:rsidRDefault="0050730E" w:rsidP="00D67806">
                    <w:pPr>
                      <w:rPr>
                        <w:b/>
                        <w:color w:val="FFFFFF" w:themeColor="background1"/>
                      </w:rPr>
                    </w:pPr>
                    <w:r w:rsidRPr="00B11E06">
                      <w:rPr>
                        <w:rFonts w:hint="eastAsia"/>
                        <w:b/>
                        <w:color w:val="FFFFFF" w:themeColor="background1"/>
                      </w:rPr>
                      <w:t>Card</w:t>
                    </w:r>
                  </w:p>
                </w:txbxContent>
              </v:textbox>
            </v:shape>
            <v:shape id="_x0000_s3012" type="#_x0000_t202" style="position:absolute;left:5166;top:8921;width:943;height:476" fillcolor="white [3212]" strokecolor="#bfbfbf [2412]">
              <v:textbox style="mso-next-textbox:#_x0000_s3012">
                <w:txbxContent>
                  <w:p w:rsidR="0050730E" w:rsidRPr="00B11E06" w:rsidRDefault="0050730E" w:rsidP="00D67806">
                    <w:pPr>
                      <w:rPr>
                        <w:b/>
                      </w:rPr>
                    </w:pPr>
                    <w:r w:rsidRPr="00B11E06">
                      <w:rPr>
                        <w:rFonts w:hint="eastAsia"/>
                        <w:b/>
                      </w:rPr>
                      <w:t>Port</w:t>
                    </w:r>
                  </w:p>
                </w:txbxContent>
              </v:textbox>
            </v:shape>
            <v:shape id="_x0000_s3013" type="#_x0000_t202" style="position:absolute;left:6109;top:8921;width:4503;height:476" fillcolor="white [3212]" strokecolor="#bfbfbf [2412]">
              <v:textbox style="mso-next-textbox:#_x0000_s3013">
                <w:txbxContent>
                  <w:p w:rsidR="0050730E" w:rsidRDefault="0050730E" w:rsidP="00D67806"/>
                </w:txbxContent>
              </v:textbox>
            </v:shape>
            <v:shape id="_x0000_s3014" type="#_x0000_t202" style="position:absolute;left:4853;top:11493;width:5816;height:2877" fillcolor="white [3212]" strokecolor="#bfbfbf [2412]">
              <v:textbox style="mso-next-textbox:#_x0000_s3014">
                <w:txbxContent>
                  <w:p w:rsidR="0050730E" w:rsidRDefault="0050730E" w:rsidP="00D67806">
                    <w:r>
                      <w:rPr>
                        <w:rFonts w:hint="eastAsia"/>
                      </w:rPr>
                      <w:t>Ethernet 0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>MAC</w:t>
                    </w:r>
                    <w:r>
                      <w:t>:</w:t>
                    </w:r>
                    <w:r>
                      <w:rPr>
                        <w:rFonts w:hint="eastAsia"/>
                      </w:rPr>
                      <w:t xml:space="preserve">      </w:t>
                    </w:r>
                    <w:r w:rsidRPr="004C414F">
                      <w:rPr>
                        <w:rFonts w:hint="eastAsia"/>
                        <w:highlight w:val="green"/>
                      </w:rPr>
                      <w:t>00-12-34-56-78-90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 xml:space="preserve">IP:     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192.168.</w:t>
                    </w:r>
                    <w:r>
                      <w:rPr>
                        <w:rFonts w:hint="eastAsia"/>
                        <w:highlight w:val="green"/>
                      </w:rPr>
                      <w:t>1</w:t>
                    </w:r>
                    <w:r w:rsidRPr="002F12F4">
                      <w:rPr>
                        <w:rFonts w:hint="eastAsia"/>
                        <w:highlight w:val="green"/>
                      </w:rPr>
                      <w:t>.101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 xml:space="preserve">MASK: 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255.255.255.0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 xml:space="preserve">GATE:  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192.168.</w:t>
                    </w:r>
                    <w:r>
                      <w:rPr>
                        <w:rFonts w:hint="eastAsia"/>
                        <w:highlight w:val="green"/>
                      </w:rPr>
                      <w:t>1</w:t>
                    </w:r>
                    <w:r w:rsidRPr="002F12F4">
                      <w:rPr>
                        <w:rFonts w:hint="eastAsia"/>
                        <w:highlight w:val="green"/>
                      </w:rPr>
                      <w:t>.1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 xml:space="preserve">TCP Port:    </w:t>
                    </w:r>
                    <w:r w:rsidRPr="002F12F4">
                      <w:rPr>
                        <w:rFonts w:hint="eastAsia"/>
                        <w:highlight w:val="green"/>
                      </w:rPr>
                      <w:t>5000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 xml:space="preserve">UDP Port:   </w:t>
                    </w:r>
                    <w:r w:rsidRPr="002F12F4">
                      <w:rPr>
                        <w:rFonts w:hint="eastAsia"/>
                        <w:highlight w:val="green"/>
                      </w:rPr>
                      <w:t>50000</w:t>
                    </w:r>
                  </w:p>
                  <w:p w:rsidR="0050730E" w:rsidRDefault="0050730E" w:rsidP="00D67806"/>
                </w:txbxContent>
              </v:textbox>
            </v:shape>
            <v:shape id="_x0000_s3016" type="#_x0000_t202" style="position:absolute;left:4853;top:14370;width:2328;height:506" fillcolor="#548dd4 [1951]" strokecolor="#bfbfbf [2412]">
              <v:fill color2="fill darken(118)" rotate="t" method="linear sigma" focus="100%" type="gradient"/>
              <v:textbox style="mso-next-textbox:#_x0000_s3016">
                <w:txbxContent>
                  <w:p w:rsidR="0050730E" w:rsidRPr="00702C24" w:rsidRDefault="0050730E" w:rsidP="00D67806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 w:rsidRPr="00702C24">
                      <w:rPr>
                        <w:rFonts w:hint="eastAsia"/>
                        <w:b/>
                        <w:color w:val="FFFFFF" w:themeColor="background1"/>
                      </w:rPr>
                      <w:t>Save Changes</w:t>
                    </w:r>
                  </w:p>
                </w:txbxContent>
              </v:textbox>
            </v:shape>
            <v:shape id="_x0000_s3017" type="#_x0000_t202" style="position:absolute;left:9178;top:14361;width:1434;height:506" fillcolor="#548dd4 [1951]" strokecolor="#bfbfbf [2412]">
              <v:fill color2="fill darken(118)" rotate="t" method="linear sigma" focus="100%" type="gradient"/>
              <v:textbox style="mso-next-textbox:#_x0000_s3017">
                <w:txbxContent>
                  <w:p w:rsidR="0050730E" w:rsidRPr="00702C24" w:rsidRDefault="0050730E" w:rsidP="00D67806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Reset</w:t>
                    </w:r>
                  </w:p>
                </w:txbxContent>
              </v:textbox>
            </v:shape>
            <v:shape id="_x0000_s3019" type="#_x0000_t202" style="position:absolute;left:8640;top:9404;width:1962;height:1051" fillcolor="white [3212]" strokecolor="#bfbfbf [2412]">
              <v:textbox style="mso-next-textbox:#_x0000_s3019">
                <w:txbxContent>
                  <w:p w:rsidR="0050730E" w:rsidRDefault="0050730E" w:rsidP="00D67806">
                    <w:r>
                      <w:rPr>
                        <w:rFonts w:hint="eastAsia"/>
                      </w:rPr>
                      <w:t>Firmware Upgrade</w:t>
                    </w:r>
                  </w:p>
                  <w:p w:rsidR="0050730E" w:rsidRDefault="0050730E" w:rsidP="00D67806">
                    <w:r>
                      <w:rPr>
                        <w:rFonts w:hint="eastAsia"/>
                      </w:rPr>
                      <w:t>Choose a file:</w:t>
                    </w:r>
                  </w:p>
                </w:txbxContent>
              </v:textbox>
            </v:shape>
            <v:shape id="_x0000_s3020" type="#_x0000_t202" style="position:absolute;left:8640;top:10455;width:1962;height:506" fillcolor="#548dd4 [1951]" strokecolor="#bfbfbf [2412]">
              <v:fill color2="fill darken(118)" rotate="t" method="linear sigma" focus="100%" type="gradient"/>
              <v:textbox style="mso-next-textbox:#_x0000_s3020">
                <w:txbxContent>
                  <w:p w:rsidR="0050730E" w:rsidRPr="00702C24" w:rsidRDefault="0050730E" w:rsidP="00D67806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Browse</w:t>
                    </w:r>
                  </w:p>
                </w:txbxContent>
              </v:textbox>
            </v:shape>
            <v:shape id="_x0000_s3021" type="#_x0000_t202" style="position:absolute;left:8640;top:10971;width:1962;height:506" fillcolor="#bfbfbf [2412]" strokecolor="#bfbfbf [2412]">
              <v:fill color2="fill darken(118)" rotate="t" method="linear sigma" focus="100%" type="gradient"/>
              <v:textbox style="mso-next-textbox:#_x0000_s3021">
                <w:txbxContent>
                  <w:p w:rsidR="0050730E" w:rsidRPr="00702C24" w:rsidRDefault="0050730E" w:rsidP="00D67806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Start Upgrade</w:t>
                    </w:r>
                  </w:p>
                </w:txbxContent>
              </v:textbox>
            </v:shape>
            <v:shape id="_x0000_s3023" type="#_x0000_t62" style="position:absolute;left:7675;top:8498;width:1185;height:520" adj="474,48475">
              <v:textbox style="mso-next-textbox:#_x0000_s3023">
                <w:txbxContent>
                  <w:p w:rsidR="0050730E" w:rsidRPr="00AC1CE4" w:rsidRDefault="0050730E" w:rsidP="00D67806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基本信息</w:t>
                    </w:r>
                  </w:p>
                </w:txbxContent>
              </v:textbox>
            </v:shape>
            <v:shape id="_x0000_s3024" type="#_x0000_t62" style="position:absolute;left:7757;top:14200;width:1185;height:520" adj="2916,-16117">
              <v:textbox style="mso-next-textbox:#_x0000_s3024">
                <w:txbxContent>
                  <w:p w:rsidR="0050730E" w:rsidRPr="00AC1CE4" w:rsidRDefault="0050730E" w:rsidP="00D67806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网络信息</w:t>
                    </w:r>
                  </w:p>
                </w:txbxContent>
              </v:textbox>
            </v:shape>
            <v:shape id="_x0000_s3029" type="#_x0000_t202" style="position:absolute;left:3280;top:9404;width:1522;height:5463" fillcolor="white [3212]" strokecolor="#bfbfbf [2412]">
              <v:textbox style="mso-next-textbox:#_x0000_s3029">
                <w:txbxContent>
                  <w:p w:rsidR="0050730E" w:rsidRDefault="0050730E" w:rsidP="00D6780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Slot A  -</w:t>
                    </w:r>
                    <w:r w:rsidRPr="00BF00AE"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 w:rsidRPr="00BF00AE">
                      <w:rPr>
                        <w:rFonts w:hint="eastAsia"/>
                        <w:sz w:val="13"/>
                        <w:szCs w:val="13"/>
                      </w:rPr>
                      <w:t>TUHD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A</w:t>
                    </w:r>
                  </w:p>
                  <w:p w:rsidR="0050730E" w:rsidRDefault="0050730E" w:rsidP="00D6780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Slot B  DVI</w:t>
                    </w:r>
                  </w:p>
                  <w:p w:rsidR="0050730E" w:rsidRDefault="0050730E" w:rsidP="00D67806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Slot C  DT</w:t>
                    </w:r>
                  </w:p>
                  <w:p w:rsidR="0050730E" w:rsidRPr="00B202F6" w:rsidRDefault="0050730E" w:rsidP="00D67806">
                    <w:pPr>
                      <w:rPr>
                        <w:color w:val="A6A6A6" w:themeColor="background1" w:themeShade="A6"/>
                        <w:sz w:val="13"/>
                        <w:szCs w:val="13"/>
                      </w:rPr>
                    </w:pPr>
                    <w:r w:rsidRPr="00B202F6">
                      <w:rPr>
                        <w:rFonts w:hint="eastAsia"/>
                        <w:color w:val="A6A6A6" w:themeColor="background1" w:themeShade="A6"/>
                        <w:sz w:val="13"/>
                        <w:szCs w:val="13"/>
                      </w:rPr>
                      <w:t>Slot D      (no card)</w:t>
                    </w:r>
                  </w:p>
                  <w:p w:rsidR="0050730E" w:rsidRPr="00BF00AE" w:rsidRDefault="0050730E" w:rsidP="00D67806">
                    <w:pPr>
                      <w:rPr>
                        <w:sz w:val="13"/>
                        <w:szCs w:val="13"/>
                      </w:rPr>
                    </w:pPr>
                  </w:p>
                </w:txbxContent>
              </v:textbox>
            </v:shape>
            <v:shape id="_x0000_s3030" type="#_x0000_t62" style="position:absolute;left:2260;top:11923;width:1185;height:520" adj="22019,-12503">
              <v:textbox style="mso-next-textbox:#_x0000_s3030">
                <w:txbxContent>
                  <w:p w:rsidR="0050730E" w:rsidRPr="00AC1CE4" w:rsidRDefault="0050730E" w:rsidP="00D67806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子板列表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613F6" w:rsidRPr="00BB542C" w:rsidRDefault="009613F6" w:rsidP="009613F6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>
        <w:rPr>
          <w:b/>
          <w:noProof/>
          <w:sz w:val="13"/>
          <w:szCs w:val="13"/>
        </w:rPr>
        <w:t>17</w:t>
      </w:r>
      <w:r w:rsidR="00ED20E6" w:rsidRPr="00BB542C">
        <w:rPr>
          <w:b/>
          <w:sz w:val="13"/>
          <w:szCs w:val="13"/>
        </w:rPr>
        <w:fldChar w:fldCharType="end"/>
      </w:r>
      <w:r>
        <w:rPr>
          <w:rFonts w:hint="eastAsia"/>
          <w:b/>
          <w:sz w:val="13"/>
          <w:szCs w:val="13"/>
        </w:rPr>
        <w:t>：子板配置界面</w:t>
      </w:r>
      <w:r w:rsidRPr="00BB542C">
        <w:rPr>
          <w:rFonts w:hint="eastAsia"/>
          <w:b/>
          <w:sz w:val="13"/>
          <w:szCs w:val="13"/>
        </w:rPr>
        <w:t>（草图）</w:t>
      </w:r>
    </w:p>
    <w:p w:rsidR="00D67806" w:rsidRPr="009613F6" w:rsidRDefault="00D67806" w:rsidP="00D67806">
      <w:pPr>
        <w:pStyle w:val="a6"/>
      </w:pPr>
    </w:p>
    <w:p w:rsidR="00322D2D" w:rsidRDefault="00322D2D" w:rsidP="00322D2D">
      <w:pPr>
        <w:pStyle w:val="a6"/>
      </w:pPr>
    </w:p>
    <w:p w:rsidR="00322D2D" w:rsidRDefault="00E73E9F" w:rsidP="00E73E9F">
      <w:pPr>
        <w:pStyle w:val="50"/>
      </w:pPr>
      <w:r>
        <w:rPr>
          <w:rFonts w:hint="eastAsia"/>
        </w:rPr>
        <w:t>操作步骤</w:t>
      </w:r>
    </w:p>
    <w:p w:rsidR="0007055D" w:rsidRDefault="0007055D" w:rsidP="008D028B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在导航栏中单击“Configure</w:t>
      </w:r>
      <w:r>
        <w:t>”</w:t>
      </w:r>
      <w:r>
        <w:rPr>
          <w:rFonts w:hint="eastAsia"/>
        </w:rPr>
        <w:t>，选择“Card”，显示“子板配置界面”，在“子板列表”栏中会显示所有插槽的状态，如果插槽有子板，就显示子板名称；如果没有子板，则显示“(no card)”；在“子板列表”栏中</w:t>
      </w:r>
      <w:r w:rsidR="00963AF8">
        <w:rPr>
          <w:rFonts w:hint="eastAsia"/>
        </w:rPr>
        <w:t>选择板卡“slot</w:t>
      </w:r>
      <w:r w:rsidR="00905E75">
        <w:rPr>
          <w:rFonts w:hint="eastAsia"/>
        </w:rPr>
        <w:t>[</w:t>
      </w:r>
      <w:r w:rsidR="00905E75" w:rsidRPr="00905E75">
        <w:rPr>
          <w:rFonts w:hint="eastAsia"/>
          <w:i/>
        </w:rPr>
        <w:t>插槽字母</w:t>
      </w:r>
      <w:r w:rsidR="00905E75">
        <w:rPr>
          <w:rFonts w:hint="eastAsia"/>
        </w:rPr>
        <w:t>]</w:t>
      </w:r>
      <w:r w:rsidR="00963AF8">
        <w:rPr>
          <w:rFonts w:hint="eastAsia"/>
        </w:rPr>
        <w:t>”,</w:t>
      </w:r>
      <w:r>
        <w:rPr>
          <w:rFonts w:hint="eastAsia"/>
        </w:rPr>
        <w:t>子板的信息就会显示到右边的信息栏中；</w:t>
      </w:r>
      <w:r w:rsidR="00E93BDD">
        <w:rPr>
          <w:rFonts w:hint="eastAsia"/>
        </w:rPr>
        <w:t>如果插槽上没有子板，则这个插槽的按钮为灰，不可用；</w:t>
      </w:r>
    </w:p>
    <w:p w:rsidR="00BE6248" w:rsidRDefault="0007055D" w:rsidP="008D028B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基本信息栏，</w:t>
      </w:r>
      <w:r w:rsidR="004A4BB4">
        <w:rPr>
          <w:rFonts w:hint="eastAsia"/>
        </w:rPr>
        <w:t>显示子板基本信息，</w:t>
      </w:r>
      <w:r w:rsidR="00BE6248">
        <w:rPr>
          <w:rFonts w:hint="eastAsia"/>
        </w:rPr>
        <w:t>包括</w:t>
      </w:r>
      <w:r>
        <w:rPr>
          <w:rFonts w:hint="eastAsia"/>
        </w:rPr>
        <w:t>“</w:t>
      </w:r>
      <w:r w:rsidR="00BE6248">
        <w:rPr>
          <w:rFonts w:hint="eastAsia"/>
        </w:rPr>
        <w:t>model</w:t>
      </w:r>
      <w:r>
        <w:rPr>
          <w:rFonts w:hint="eastAsia"/>
        </w:rPr>
        <w:t>”</w:t>
      </w:r>
      <w:r w:rsidR="00BE6248">
        <w:rPr>
          <w:rFonts w:hint="eastAsia"/>
        </w:rPr>
        <w:t>,</w:t>
      </w:r>
      <w:r>
        <w:rPr>
          <w:rFonts w:hint="eastAsia"/>
        </w:rPr>
        <w:t>“model ID”</w:t>
      </w:r>
      <w:r w:rsidR="004F1417">
        <w:rPr>
          <w:rFonts w:hint="eastAsia"/>
        </w:rPr>
        <w:t>(类型ID)</w:t>
      </w:r>
      <w:r w:rsidR="00BE6248">
        <w:rPr>
          <w:rFonts w:hint="eastAsia"/>
        </w:rPr>
        <w:t>,</w:t>
      </w:r>
      <w:r>
        <w:rPr>
          <w:rFonts w:hint="eastAsia"/>
        </w:rPr>
        <w:t xml:space="preserve">“Firmware </w:t>
      </w:r>
      <w:r w:rsidR="00BE6248">
        <w:rPr>
          <w:rFonts w:hint="eastAsia"/>
        </w:rPr>
        <w:t>version</w:t>
      </w:r>
      <w:r>
        <w:t>”</w:t>
      </w:r>
      <w:r w:rsidR="006C13D7">
        <w:rPr>
          <w:rFonts w:hint="eastAsia"/>
        </w:rPr>
        <w:t>，</w:t>
      </w:r>
      <w:r>
        <w:rPr>
          <w:rFonts w:hint="eastAsia"/>
        </w:rPr>
        <w:t>“Direction”视频</w:t>
      </w:r>
      <w:r w:rsidR="006C13D7">
        <w:rPr>
          <w:rFonts w:hint="eastAsia"/>
        </w:rPr>
        <w:t>端口方向</w:t>
      </w:r>
      <w:r w:rsidR="004F1417">
        <w:rPr>
          <w:rFonts w:hint="eastAsia"/>
        </w:rPr>
        <w:t>等</w:t>
      </w:r>
      <w:r w:rsidR="00BE6248">
        <w:rPr>
          <w:rFonts w:hint="eastAsia"/>
        </w:rPr>
        <w:t>，</w:t>
      </w:r>
      <w:r w:rsidR="007F4C79">
        <w:rPr>
          <w:rFonts w:hint="eastAsia"/>
        </w:rPr>
        <w:t>这些信息为只读信息，不能修改</w:t>
      </w:r>
      <w:r w:rsidR="00BE6248">
        <w:rPr>
          <w:rFonts w:hint="eastAsia"/>
        </w:rPr>
        <w:t>；</w:t>
      </w:r>
    </w:p>
    <w:p w:rsidR="00BE6248" w:rsidRDefault="00BE6248" w:rsidP="008D028B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“</w:t>
      </w:r>
      <w:r w:rsidR="004A4BB4">
        <w:rPr>
          <w:rFonts w:hint="eastAsia"/>
        </w:rPr>
        <w:t>网络信息</w:t>
      </w:r>
      <w:r>
        <w:rPr>
          <w:rFonts w:hint="eastAsia"/>
        </w:rPr>
        <w:t>”</w:t>
      </w:r>
      <w:r w:rsidR="004A4BB4">
        <w:rPr>
          <w:rFonts w:hint="eastAsia"/>
        </w:rPr>
        <w:t>栏</w:t>
      </w:r>
      <w:r>
        <w:rPr>
          <w:rFonts w:hint="eastAsia"/>
        </w:rPr>
        <w:t>显示</w:t>
      </w:r>
      <w:r w:rsidR="004F1417">
        <w:rPr>
          <w:rFonts w:hint="eastAsia"/>
        </w:rPr>
        <w:t>子板</w:t>
      </w:r>
      <w:r>
        <w:rPr>
          <w:rFonts w:hint="eastAsia"/>
        </w:rPr>
        <w:t>的网络相关参数信息</w:t>
      </w:r>
      <w:r w:rsidR="004A4BB4">
        <w:rPr>
          <w:rFonts w:hint="eastAsia"/>
        </w:rPr>
        <w:t>，子板的网络参数，包括MAC都可修改，修改完成后，单击“Save Changes”按钮，弹出对话框，提示确认修改，用户选择“确定”后，再发送网络参数信息给子板</w:t>
      </w:r>
      <w:r>
        <w:rPr>
          <w:rFonts w:hint="eastAsia"/>
        </w:rPr>
        <w:t>；</w:t>
      </w:r>
      <w:r w:rsidR="004A4BB4">
        <w:rPr>
          <w:rFonts w:hint="eastAsia"/>
        </w:rPr>
        <w:t>注意，如果子板不支持网络，则不显示“网络信息”栏和“Save Changes”按钮</w:t>
      </w:r>
      <w:r w:rsidR="004F1417">
        <w:rPr>
          <w:rFonts w:hint="eastAsia"/>
        </w:rPr>
        <w:t>；</w:t>
      </w:r>
    </w:p>
    <w:p w:rsidR="00BE6248" w:rsidRDefault="00BE6248" w:rsidP="008D028B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“</w:t>
      </w:r>
      <w:r w:rsidR="004A4BB4">
        <w:rPr>
          <w:rFonts w:hint="eastAsia"/>
        </w:rPr>
        <w:t>Reset</w:t>
      </w:r>
      <w:r>
        <w:rPr>
          <w:rFonts w:hint="eastAsia"/>
        </w:rPr>
        <w:t>”</w:t>
      </w:r>
      <w:r w:rsidR="004A4BB4">
        <w:rPr>
          <w:rFonts w:hint="eastAsia"/>
        </w:rPr>
        <w:t>按钮</w:t>
      </w:r>
      <w:r>
        <w:rPr>
          <w:rFonts w:hint="eastAsia"/>
        </w:rPr>
        <w:t>，</w:t>
      </w:r>
      <w:r w:rsidR="004A4BB4">
        <w:rPr>
          <w:rFonts w:hint="eastAsia"/>
        </w:rPr>
        <w:t>为子板复位按钮，子板的参数将恢复到出厂默认，单击按钮后，需要出现三次确认对话框，确认三次后，再发送复位子板指令</w:t>
      </w:r>
      <w:r>
        <w:rPr>
          <w:rFonts w:hint="eastAsia"/>
        </w:rPr>
        <w:t>；</w:t>
      </w:r>
    </w:p>
    <w:p w:rsidR="00963AF8" w:rsidRDefault="00AF14A0" w:rsidP="008D028B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升级功能，单击“Browse”按钮，选择固件升级文件并发送给矩阵中保存，发送文件成功后，</w:t>
      </w:r>
      <w:r>
        <w:rPr>
          <w:rFonts w:hint="eastAsia"/>
        </w:rPr>
        <w:lastRenderedPageBreak/>
        <w:t>“Start Upgrade”按钮变为可用，单击“Start Upgrade”</w:t>
      </w:r>
      <w:r w:rsidR="004A0BA3">
        <w:rPr>
          <w:rFonts w:hint="eastAsia"/>
        </w:rPr>
        <w:t>，弹出对话框，提示用户确认升级，当用户确认后，</w:t>
      </w:r>
      <w:r>
        <w:rPr>
          <w:rFonts w:hint="eastAsia"/>
        </w:rPr>
        <w:t>开始升级固件</w:t>
      </w:r>
      <w:r w:rsidR="00963AF8">
        <w:rPr>
          <w:rFonts w:hint="eastAsia"/>
        </w:rPr>
        <w:t>；</w:t>
      </w:r>
      <w:r>
        <w:rPr>
          <w:rFonts w:hint="eastAsia"/>
        </w:rPr>
        <w:t>此升级过程，只</w:t>
      </w:r>
      <w:r w:rsidR="002D2C95">
        <w:rPr>
          <w:rFonts w:hint="eastAsia"/>
        </w:rPr>
        <w:t>升级</w:t>
      </w:r>
      <w:r>
        <w:rPr>
          <w:rFonts w:hint="eastAsia"/>
        </w:rPr>
        <w:t>当前一块子板，而不是动态升级矩阵中相同类型的所有子板；</w:t>
      </w:r>
    </w:p>
    <w:p w:rsidR="00050105" w:rsidRPr="00322D2D" w:rsidRDefault="00050105" w:rsidP="00322D2D">
      <w:pPr>
        <w:pStyle w:val="a6"/>
      </w:pPr>
    </w:p>
    <w:p w:rsidR="00007997" w:rsidRDefault="00E73E9F" w:rsidP="00E73E9F">
      <w:pPr>
        <w:pStyle w:val="50"/>
      </w:pPr>
      <w:r>
        <w:rPr>
          <w:rFonts w:hint="eastAsia"/>
        </w:rPr>
        <w:t>IE与CGI协作过程说明</w:t>
      </w:r>
    </w:p>
    <w:p w:rsidR="00E73E9F" w:rsidRDefault="0007055D" w:rsidP="00B969C0">
      <w:pPr>
        <w:pStyle w:val="a6"/>
      </w:pPr>
      <w:r>
        <w:rPr>
          <w:rFonts w:hint="eastAsia"/>
        </w:rPr>
        <w:t>向lig_cfg_card.cgi查询子板的基本信息</w:t>
      </w:r>
    </w:p>
    <w:p w:rsidR="00FA2176" w:rsidRDefault="00FA2176" w:rsidP="00FA2176">
      <w:pPr>
        <w:pStyle w:val="a6"/>
      </w:pPr>
      <w:r>
        <w:rPr>
          <w:rFonts w:hint="eastAsia"/>
        </w:rPr>
        <w:t>1. 查询子板列表信息</w:t>
      </w:r>
    </w:p>
    <w:p w:rsidR="00FA2176" w:rsidRPr="00E53C3E" w:rsidRDefault="00FA2176" w:rsidP="00FA2176">
      <w:pPr>
        <w:pStyle w:val="a6"/>
      </w:pPr>
      <w:r>
        <w:rPr>
          <w:rFonts w:hint="eastAsia"/>
          <w:highlight w:val="yellow"/>
        </w:rPr>
        <w:t>[URL_GET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15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</w:t>
      </w:r>
      <w:r w:rsidRPr="0003508F">
        <w:rPr>
          <w:rFonts w:hint="eastAsia"/>
        </w:rPr>
        <w:t xml:space="preserve"> </w:t>
      </w:r>
      <w:r>
        <w:rPr>
          <w:rFonts w:hint="eastAsia"/>
        </w:rPr>
        <w:t>lig_cfg_card.cgi</w:t>
      </w:r>
      <w:r w:rsidRPr="00E53C3E">
        <w:rPr>
          <w:rFonts w:hint="eastAsia"/>
        </w:rPr>
        <w:t>?query=</w:t>
      </w:r>
    </w:p>
    <w:p w:rsidR="00FA2176" w:rsidRPr="00E53C3E" w:rsidRDefault="00FA2176" w:rsidP="00FA2176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,</w:t>
      </w:r>
    </w:p>
    <w:p w:rsidR="00FA2176" w:rsidRDefault="00FA2176" w:rsidP="00FA2176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“attribute</w:t>
      </w:r>
      <w:r w:rsidRPr="00E53C3E">
        <w:rPr>
          <w:rFonts w:hint="eastAsia"/>
        </w:rPr>
        <w:t>_name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card</w:t>
      </w:r>
      <w:r w:rsidRPr="00E53C3E">
        <w:t>”</w:t>
      </w:r>
      <w:r>
        <w:rPr>
          <w:rFonts w:hint="eastAsia"/>
        </w:rPr>
        <w:t>,</w:t>
      </w:r>
    </w:p>
    <w:p w:rsidR="00FA2176" w:rsidRPr="00E53C3E" w:rsidRDefault="00FA2176" w:rsidP="00FA2176">
      <w:pPr>
        <w:pStyle w:val="a6"/>
      </w:pPr>
      <w:r>
        <w:rPr>
          <w:rFonts w:hint="eastAsia"/>
        </w:rPr>
        <w:t xml:space="preserve">                           </w:t>
      </w:r>
      <w:r>
        <w:t>“</w:t>
      </w:r>
      <w:r w:rsidR="00483AC6">
        <w:rPr>
          <w:rFonts w:hint="eastAsia"/>
        </w:rPr>
        <w:t>slot</w:t>
      </w:r>
      <w:r>
        <w:t>”</w:t>
      </w:r>
      <w:r>
        <w:rPr>
          <w:rFonts w:hint="eastAsia"/>
        </w:rPr>
        <w:t>:0</w:t>
      </w:r>
      <w:r w:rsidRPr="00E53C3E">
        <w:rPr>
          <w:rFonts w:hint="eastAsia"/>
        </w:rPr>
        <w:t>}}</w:t>
      </w:r>
    </w:p>
    <w:p w:rsidR="00FA2176" w:rsidRPr="00F327A5" w:rsidRDefault="00FA2176" w:rsidP="00FA2176">
      <w:pPr>
        <w:pStyle w:val="a6"/>
      </w:pPr>
    </w:p>
    <w:p w:rsidR="00FA2176" w:rsidRPr="00E53C3E" w:rsidRDefault="00FA2176" w:rsidP="00FA2176">
      <w:pPr>
        <w:pStyle w:val="a6"/>
      </w:pPr>
      <w:r>
        <w:rPr>
          <w:rFonts w:hint="eastAsia"/>
          <w:highlight w:val="yellow"/>
        </w:rPr>
        <w:t>[URL_GET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</w:t>
      </w:r>
      <w:r w:rsidR="00B82173">
        <w:rPr>
          <w:rFonts w:hint="eastAsia"/>
          <w:highlight w:val="yellow"/>
        </w:rPr>
        <w:t>5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FA2176" w:rsidRPr="00E53C3E" w:rsidRDefault="00FA2176" w:rsidP="00FA2176">
      <w:pPr>
        <w:pStyle w:val="a6"/>
      </w:pPr>
      <w:r w:rsidRPr="00E53C3E">
        <w:t>{“status”:”success”</w:t>
      </w:r>
      <w:r w:rsidRPr="00E53C3E">
        <w:rPr>
          <w:rFonts w:hint="eastAsia"/>
        </w:rPr>
        <w:t>，</w:t>
      </w:r>
      <w:r w:rsidRPr="00E53C3E">
        <w:t>“name”:”</w:t>
      </w:r>
      <w:r w:rsidRPr="0003508F">
        <w:rPr>
          <w:rFonts w:hint="eastAsia"/>
        </w:rPr>
        <w:t xml:space="preserve"> </w:t>
      </w:r>
      <w:r>
        <w:rPr>
          <w:rFonts w:hint="eastAsia"/>
        </w:rPr>
        <w:t>cfg_</w:t>
      </w:r>
      <w:r w:rsidR="00B82173">
        <w:rPr>
          <w:rFonts w:hint="eastAsia"/>
        </w:rPr>
        <w:t>card</w:t>
      </w:r>
      <w:r w:rsidRPr="00E53C3E">
        <w:t>”</w:t>
      </w:r>
      <w:r w:rsidRPr="00E53C3E">
        <w:rPr>
          <w:rFonts w:hint="eastAsia"/>
        </w:rPr>
        <w:t>，</w:t>
      </w:r>
    </w:p>
    <w:p w:rsidR="00FA2176" w:rsidRDefault="00FA2176" w:rsidP="00FA2176">
      <w:pPr>
        <w:pStyle w:val="a6"/>
      </w:pPr>
      <w:r>
        <w:rPr>
          <w:rFonts w:hint="eastAsia"/>
        </w:rPr>
        <w:t xml:space="preserve">  </w:t>
      </w:r>
      <w:r w:rsidRPr="00E53C3E">
        <w:t>”date”:{“attribute_name”:”</w:t>
      </w:r>
      <w:r w:rsidR="00B82173">
        <w:rPr>
          <w:rFonts w:hint="eastAsia"/>
        </w:rPr>
        <w:t>card</w:t>
      </w:r>
      <w:r w:rsidRPr="00E53C3E">
        <w:t>”,</w:t>
      </w:r>
      <w:r w:rsidR="007D4C62">
        <w:rPr>
          <w:rFonts w:hint="eastAsia"/>
        </w:rPr>
        <w:t xml:space="preserve"> </w:t>
      </w:r>
      <w:r w:rsidR="007D4C62">
        <w:t>“</w:t>
      </w:r>
      <w:r w:rsidR="007D4C62">
        <w:rPr>
          <w:rFonts w:hint="eastAsia"/>
        </w:rPr>
        <w:t>index</w:t>
      </w:r>
      <w:r w:rsidR="007D4C62">
        <w:t>”</w:t>
      </w:r>
      <w:r w:rsidR="007D4C62">
        <w:rPr>
          <w:rFonts w:hint="eastAsia"/>
        </w:rPr>
        <w:t>:0,</w:t>
      </w:r>
    </w:p>
    <w:p w:rsidR="00B82173" w:rsidRDefault="00FA2176" w:rsidP="00FA2176">
      <w:pPr>
        <w:pStyle w:val="a6"/>
      </w:pPr>
      <w:r>
        <w:rPr>
          <w:rFonts w:hint="eastAsia"/>
        </w:rPr>
        <w:t xml:space="preserve">             </w:t>
      </w:r>
      <w:r w:rsidRPr="00355157">
        <w:t>"</w:t>
      </w:r>
      <w:r w:rsidR="00B82173">
        <w:rPr>
          <w:rFonts w:hint="eastAsia"/>
        </w:rPr>
        <w:t>card</w:t>
      </w:r>
      <w:r w:rsidRPr="00355157">
        <w:t>":</w:t>
      </w:r>
      <w:r w:rsidR="00B82173">
        <w:rPr>
          <w:rFonts w:hint="eastAsia"/>
        </w:rPr>
        <w:t>[{</w:t>
      </w:r>
      <w:r w:rsidR="00B82173" w:rsidRPr="00B82173">
        <w:t>"slot":</w:t>
      </w:r>
      <w:r w:rsidR="00B82173">
        <w:rPr>
          <w:rFonts w:hint="eastAsia"/>
        </w:rPr>
        <w:t>1</w:t>
      </w:r>
      <w:r w:rsidR="00B82173" w:rsidRPr="00B82173">
        <w:t>,"type":18,"name":"VGAA"</w:t>
      </w:r>
      <w:r w:rsidR="00B82173">
        <w:rPr>
          <w:rFonts w:hint="eastAsia"/>
        </w:rPr>
        <w:t>},</w:t>
      </w:r>
    </w:p>
    <w:p w:rsidR="007D4C62" w:rsidRDefault="00B82173" w:rsidP="00FA2176">
      <w:pPr>
        <w:pStyle w:val="a6"/>
      </w:pPr>
      <w:r>
        <w:rPr>
          <w:rFonts w:hint="eastAsia"/>
        </w:rPr>
        <w:t xml:space="preserve">                     {</w:t>
      </w:r>
      <w:r w:rsidRPr="00B82173">
        <w:t>"slot":</w:t>
      </w:r>
      <w:r>
        <w:rPr>
          <w:rFonts w:hint="eastAsia"/>
        </w:rPr>
        <w:t>2</w:t>
      </w:r>
      <w:r w:rsidRPr="00B82173">
        <w:t>,"type":</w:t>
      </w:r>
      <w:r>
        <w:rPr>
          <w:rFonts w:hint="eastAsia"/>
        </w:rPr>
        <w:t>-1</w:t>
      </w:r>
      <w:r w:rsidRPr="00B82173">
        <w:t>,"name":""</w:t>
      </w:r>
      <w:r>
        <w:rPr>
          <w:rFonts w:hint="eastAsia"/>
        </w:rPr>
        <w:t>}</w:t>
      </w:r>
      <w:r w:rsidR="007D4C62">
        <w:rPr>
          <w:rFonts w:hint="eastAsia"/>
        </w:rPr>
        <w:t>,</w:t>
      </w:r>
      <w:r w:rsidR="007D4C62">
        <w:t>…</w:t>
      </w:r>
      <w:r w:rsidR="007D4C62">
        <w:rPr>
          <w:rFonts w:hint="eastAsia"/>
        </w:rPr>
        <w:t>,</w:t>
      </w:r>
    </w:p>
    <w:p w:rsidR="00FA2176" w:rsidRDefault="007D4C62" w:rsidP="00FA2176">
      <w:pPr>
        <w:pStyle w:val="a6"/>
      </w:pPr>
      <w:r>
        <w:rPr>
          <w:rFonts w:hint="eastAsia"/>
        </w:rPr>
        <w:t xml:space="preserve">                     {</w:t>
      </w:r>
      <w:r w:rsidRPr="00B82173">
        <w:t>"slot":</w:t>
      </w:r>
      <w:r>
        <w:rPr>
          <w:rFonts w:hint="eastAsia"/>
        </w:rPr>
        <w:t>17</w:t>
      </w:r>
      <w:r w:rsidRPr="00B82173">
        <w:t>,"type":</w:t>
      </w:r>
      <w:r>
        <w:rPr>
          <w:rFonts w:hint="eastAsia"/>
        </w:rPr>
        <w:t>49</w:t>
      </w:r>
      <w:r w:rsidRPr="00B82173">
        <w:t>,"name":"</w:t>
      </w:r>
      <w:r>
        <w:rPr>
          <w:rFonts w:hint="eastAsia"/>
        </w:rPr>
        <w:t>TUHD</w:t>
      </w:r>
      <w:r w:rsidRPr="00B82173">
        <w:t>"</w:t>
      </w:r>
      <w:r>
        <w:rPr>
          <w:rFonts w:hint="eastAsia"/>
        </w:rPr>
        <w:t>}</w:t>
      </w:r>
      <w:r w:rsidR="00B82173">
        <w:rPr>
          <w:rFonts w:hint="eastAsia"/>
        </w:rPr>
        <w:t>]</w:t>
      </w:r>
    </w:p>
    <w:p w:rsidR="00FA2176" w:rsidRDefault="00FA2176" w:rsidP="00FA2176">
      <w:pPr>
        <w:pStyle w:val="a6"/>
      </w:pPr>
      <w:r>
        <w:rPr>
          <w:rFonts w:hint="eastAsia"/>
        </w:rPr>
        <w:t xml:space="preserve">           </w:t>
      </w:r>
      <w:r w:rsidRPr="00E53C3E">
        <w:t>}</w:t>
      </w:r>
    </w:p>
    <w:p w:rsidR="00FA2176" w:rsidRPr="00E53C3E" w:rsidRDefault="00FA2176" w:rsidP="00FA2176">
      <w:pPr>
        <w:pStyle w:val="a6"/>
      </w:pPr>
      <w:r w:rsidRPr="00E53C3E">
        <w:t>}</w:t>
      </w:r>
    </w:p>
    <w:p w:rsidR="00FA2176" w:rsidRPr="00E53C3E" w:rsidRDefault="00FA2176" w:rsidP="00FA2176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</w:t>
      </w:r>
      <w:r w:rsidR="00067DE9">
        <w:rPr>
          <w:rFonts w:hint="eastAsia"/>
          <w:highlight w:val="yellow"/>
        </w:rPr>
        <w:t>5</w:t>
      </w:r>
      <w:r>
        <w:rPr>
          <w:rFonts w:hint="eastAsia"/>
          <w:highlight w:val="yellow"/>
        </w:rPr>
        <w:t>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FA2176" w:rsidRPr="00E53C3E" w:rsidRDefault="00FA2176" w:rsidP="00FA2176">
      <w:pPr>
        <w:pStyle w:val="a6"/>
      </w:pPr>
      <w:r w:rsidRPr="00E53C3E">
        <w:t xml:space="preserve"> {“status”:”failed”,“name”:”</w:t>
      </w:r>
      <w:r w:rsidRPr="0003508F">
        <w:rPr>
          <w:rFonts w:hint="eastAsia"/>
        </w:rPr>
        <w:t xml:space="preserve"> </w:t>
      </w:r>
      <w:r>
        <w:rPr>
          <w:rFonts w:hint="eastAsia"/>
        </w:rPr>
        <w:t>cfg_</w:t>
      </w:r>
      <w:r w:rsidR="00067DE9">
        <w:rPr>
          <w:rFonts w:hint="eastAsia"/>
        </w:rPr>
        <w:t>card</w:t>
      </w:r>
      <w:r w:rsidRPr="00E53C3E">
        <w:t>”</w:t>
      </w:r>
      <w:r w:rsidRPr="00E53C3E">
        <w:rPr>
          <w:rFonts w:hint="eastAsia"/>
        </w:rPr>
        <w:t>，</w:t>
      </w:r>
    </w:p>
    <w:p w:rsidR="00067DE9" w:rsidRDefault="00FA2176" w:rsidP="00FA2176">
      <w:pPr>
        <w:pStyle w:val="a6"/>
      </w:pPr>
      <w:r>
        <w:rPr>
          <w:rFonts w:hint="eastAsia"/>
        </w:rPr>
        <w:t xml:space="preserve">   </w:t>
      </w:r>
      <w:r w:rsidRPr="00E53C3E">
        <w:t>”date”:{“attribute_name”:”</w:t>
      </w:r>
      <w:r w:rsidR="00067DE9">
        <w:rPr>
          <w:rFonts w:hint="eastAsia"/>
        </w:rPr>
        <w:t>card</w:t>
      </w:r>
      <w:r w:rsidRPr="00E53C3E">
        <w:t>”</w:t>
      </w:r>
      <w:r w:rsidR="00067DE9">
        <w:rPr>
          <w:rFonts w:hint="eastAsia"/>
        </w:rPr>
        <w:t>,</w:t>
      </w:r>
      <w:r w:rsidR="00067DE9">
        <w:t>”</w:t>
      </w:r>
      <w:r w:rsidR="00067DE9">
        <w:rPr>
          <w:rFonts w:hint="eastAsia"/>
        </w:rPr>
        <w:t>index</w:t>
      </w:r>
      <w:r w:rsidR="00067DE9">
        <w:t>”</w:t>
      </w:r>
      <w:r w:rsidR="00067DE9">
        <w:rPr>
          <w:rFonts w:hint="eastAsia"/>
        </w:rPr>
        <w:t>:0,</w:t>
      </w:r>
    </w:p>
    <w:p w:rsidR="00FA2176" w:rsidRPr="00E53C3E" w:rsidRDefault="00067DE9" w:rsidP="00FA2176">
      <w:pPr>
        <w:pStyle w:val="a6"/>
      </w:pPr>
      <w:r>
        <w:rPr>
          <w:rFonts w:hint="eastAsia"/>
        </w:rPr>
        <w:t xml:space="preserve">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</w:t>
      </w:r>
      <w:r>
        <w:t>”</w:t>
      </w:r>
      <w:r w:rsidR="00FA2176" w:rsidRPr="00E53C3E">
        <w:t xml:space="preserve"> }}</w:t>
      </w:r>
    </w:p>
    <w:p w:rsidR="00FA2176" w:rsidRDefault="00FA2176" w:rsidP="00FA2176">
      <w:pPr>
        <w:pStyle w:val="a6"/>
      </w:pPr>
    </w:p>
    <w:p w:rsidR="0096540E" w:rsidRDefault="0096540E" w:rsidP="00FA2176">
      <w:pPr>
        <w:pStyle w:val="a6"/>
      </w:pPr>
      <w:r>
        <w:rPr>
          <w:rFonts w:hint="eastAsia"/>
        </w:rPr>
        <w:t>2.查询单个子板详细信息</w:t>
      </w:r>
    </w:p>
    <w:p w:rsidR="0096540E" w:rsidRPr="00E53C3E" w:rsidRDefault="0096540E" w:rsidP="0096540E">
      <w:pPr>
        <w:pStyle w:val="a6"/>
      </w:pPr>
      <w:r>
        <w:rPr>
          <w:rFonts w:hint="eastAsia"/>
          <w:highlight w:val="yellow"/>
        </w:rPr>
        <w:t>[URL_GET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16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</w:t>
      </w:r>
      <w:r w:rsidRPr="0003508F">
        <w:rPr>
          <w:rFonts w:hint="eastAsia"/>
        </w:rPr>
        <w:t xml:space="preserve"> </w:t>
      </w:r>
      <w:r>
        <w:rPr>
          <w:rFonts w:hint="eastAsia"/>
        </w:rPr>
        <w:t>lig_cfg_card.cgi</w:t>
      </w:r>
      <w:r w:rsidRPr="00E53C3E">
        <w:rPr>
          <w:rFonts w:hint="eastAsia"/>
        </w:rPr>
        <w:t>?query=</w:t>
      </w:r>
    </w:p>
    <w:p w:rsidR="0096540E" w:rsidRPr="00E53C3E" w:rsidRDefault="0096540E" w:rsidP="0096540E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,</w:t>
      </w:r>
    </w:p>
    <w:p w:rsidR="0096540E" w:rsidRDefault="0096540E" w:rsidP="0096540E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“attribute</w:t>
      </w:r>
      <w:r w:rsidRPr="00E53C3E">
        <w:rPr>
          <w:rFonts w:hint="eastAsia"/>
        </w:rPr>
        <w:t>_name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card</w:t>
      </w:r>
      <w:r w:rsidRPr="00E53C3E">
        <w:t>”</w:t>
      </w:r>
      <w:r>
        <w:rPr>
          <w:rFonts w:hint="eastAsia"/>
        </w:rPr>
        <w:t>,</w:t>
      </w:r>
    </w:p>
    <w:p w:rsidR="0096540E" w:rsidRPr="00E53C3E" w:rsidRDefault="0096540E" w:rsidP="0096540E">
      <w:pPr>
        <w:pStyle w:val="a6"/>
      </w:pPr>
      <w:r>
        <w:rPr>
          <w:rFonts w:hint="eastAsia"/>
        </w:rPr>
        <w:t xml:space="preserve">                           </w:t>
      </w:r>
      <w:r>
        <w:t>“</w:t>
      </w:r>
      <w:r w:rsidR="00483AC6">
        <w:rPr>
          <w:rFonts w:hint="eastAsia"/>
        </w:rPr>
        <w:t>slot</w:t>
      </w:r>
      <w:r>
        <w:t>”</w:t>
      </w:r>
      <w:r>
        <w:rPr>
          <w:rFonts w:hint="eastAsia"/>
        </w:rPr>
        <w:t>:n (n&gt;0)</w:t>
      </w:r>
      <w:r w:rsidRPr="00E53C3E">
        <w:rPr>
          <w:rFonts w:hint="eastAsia"/>
        </w:rPr>
        <w:t>}}</w:t>
      </w:r>
    </w:p>
    <w:p w:rsidR="00581BBA" w:rsidRPr="00E53C3E" w:rsidRDefault="00581BBA" w:rsidP="00581BBA">
      <w:pPr>
        <w:pStyle w:val="a6"/>
      </w:pPr>
      <w:r>
        <w:rPr>
          <w:rFonts w:hint="eastAsia"/>
          <w:highlight w:val="yellow"/>
        </w:rPr>
        <w:t>[URL_GET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16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581BBA" w:rsidRPr="00E53C3E" w:rsidRDefault="00581BBA" w:rsidP="00581BBA">
      <w:pPr>
        <w:pStyle w:val="a6"/>
      </w:pPr>
      <w:r w:rsidRPr="00E53C3E">
        <w:t>{“status”:”success”</w:t>
      </w:r>
      <w:r w:rsidRPr="00E53C3E">
        <w:rPr>
          <w:rFonts w:hint="eastAsia"/>
        </w:rPr>
        <w:t>，</w:t>
      </w:r>
      <w:r w:rsidRPr="00E53C3E">
        <w:t>“name”:”</w:t>
      </w:r>
      <w:r w:rsidRPr="0003508F">
        <w:rPr>
          <w:rFonts w:hint="eastAsia"/>
        </w:rPr>
        <w:t xml:space="preserve"> 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，</w:t>
      </w:r>
    </w:p>
    <w:p w:rsidR="00581BBA" w:rsidRDefault="00581BBA" w:rsidP="00581BBA">
      <w:pPr>
        <w:pStyle w:val="a6"/>
      </w:pPr>
      <w:r>
        <w:rPr>
          <w:rFonts w:hint="eastAsia"/>
        </w:rPr>
        <w:t xml:space="preserve">  </w:t>
      </w:r>
      <w:r w:rsidRPr="00E53C3E">
        <w:t>”date”:{“attribute_name”:”</w:t>
      </w:r>
      <w:r>
        <w:rPr>
          <w:rFonts w:hint="eastAsia"/>
        </w:rPr>
        <w:t>card</w:t>
      </w:r>
      <w:r w:rsidRPr="00E53C3E">
        <w:t>”,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</w:t>
      </w:r>
      <w:r w:rsidR="00715157">
        <w:rPr>
          <w:rFonts w:hint="eastAsia"/>
        </w:rPr>
        <w:t>n</w:t>
      </w:r>
      <w:r>
        <w:rPr>
          <w:rFonts w:hint="eastAsia"/>
        </w:rPr>
        <w:t>,</w:t>
      </w:r>
    </w:p>
    <w:p w:rsidR="00715157" w:rsidRDefault="00581BBA" w:rsidP="00581BBA">
      <w:pPr>
        <w:pStyle w:val="a6"/>
      </w:pPr>
      <w:r>
        <w:rPr>
          <w:rFonts w:hint="eastAsia"/>
        </w:rPr>
        <w:t xml:space="preserve">             </w:t>
      </w:r>
      <w:r w:rsidRPr="00355157">
        <w:t>"</w:t>
      </w:r>
      <w:r>
        <w:rPr>
          <w:rFonts w:hint="eastAsia"/>
        </w:rPr>
        <w:t>card</w:t>
      </w:r>
      <w:r w:rsidRPr="00355157">
        <w:t>":</w:t>
      </w:r>
      <w:r w:rsidR="00715157" w:rsidRPr="00B82173">
        <w:t>{"slot":</w:t>
      </w:r>
      <w:r w:rsidR="006F13DF">
        <w:rPr>
          <w:rFonts w:hint="eastAsia"/>
        </w:rPr>
        <w:t>n</w:t>
      </w:r>
      <w:r w:rsidR="00715157" w:rsidRPr="00B82173">
        <w:t>,"type":18,"name":"VGAA",</w:t>
      </w:r>
      <w:r w:rsidR="0037380D" w:rsidRPr="00B82173">
        <w:t>"</w:t>
      </w:r>
      <w:r w:rsidR="0037380D">
        <w:rPr>
          <w:rFonts w:hint="eastAsia"/>
        </w:rPr>
        <w:t>dir</w:t>
      </w:r>
      <w:r w:rsidR="0037380D" w:rsidRPr="00B82173">
        <w:t>":"</w:t>
      </w:r>
      <w:r w:rsidR="0037380D">
        <w:rPr>
          <w:rFonts w:hint="eastAsia"/>
        </w:rPr>
        <w:t>in</w:t>
      </w:r>
      <w:r w:rsidR="0037380D" w:rsidRPr="00B82173">
        <w:t>"</w:t>
      </w:r>
    </w:p>
    <w:p w:rsidR="00715157" w:rsidRDefault="00715157" w:rsidP="00581BBA">
      <w:pPr>
        <w:pStyle w:val="a6"/>
      </w:pPr>
      <w:r>
        <w:rPr>
          <w:rFonts w:hint="eastAsia"/>
        </w:rPr>
        <w:lastRenderedPageBreak/>
        <w:t xml:space="preserve">                     </w:t>
      </w:r>
      <w:r w:rsidRPr="00B82173">
        <w:t>"fw_info":[{"type":"cpu","version":"1.1.0"}],</w:t>
      </w:r>
    </w:p>
    <w:p w:rsidR="00715157" w:rsidRDefault="00715157" w:rsidP="00715157">
      <w:pPr>
        <w:pStyle w:val="a6"/>
      </w:pPr>
      <w:r>
        <w:rPr>
          <w:rFonts w:hint="eastAsia"/>
        </w:rPr>
        <w:t xml:space="preserve">                     </w:t>
      </w:r>
      <w:r w:rsidRPr="00B82173">
        <w:t>"Ethernet":[</w:t>
      </w:r>
      <w:r w:rsidRPr="00355157">
        <w:t>{"ifname":"eth0",</w:t>
      </w:r>
    </w:p>
    <w:p w:rsidR="00715157" w:rsidRDefault="00715157" w:rsidP="00715157">
      <w:pPr>
        <w:pStyle w:val="a6"/>
      </w:pPr>
      <w:r>
        <w:rPr>
          <w:rFonts w:hint="eastAsia"/>
        </w:rPr>
        <w:t xml:space="preserve">                                   </w:t>
      </w:r>
      <w:r w:rsidRPr="00355157">
        <w:t>"mac":"52-54-00-13-34-74",</w:t>
      </w:r>
    </w:p>
    <w:p w:rsidR="00715157" w:rsidRDefault="00715157" w:rsidP="00715157">
      <w:pPr>
        <w:pStyle w:val="a6"/>
      </w:pPr>
      <w:r>
        <w:rPr>
          <w:rFonts w:hint="eastAsia"/>
        </w:rPr>
        <w:t xml:space="preserve">                                    </w:t>
      </w:r>
      <w:r w:rsidRPr="00355157">
        <w:t>"ip":"192.168.020.135",</w:t>
      </w:r>
    </w:p>
    <w:p w:rsidR="00715157" w:rsidRDefault="00715157" w:rsidP="00715157">
      <w:pPr>
        <w:pStyle w:val="a6"/>
      </w:pPr>
      <w:r>
        <w:rPr>
          <w:rFonts w:hint="eastAsia"/>
        </w:rPr>
        <w:t xml:space="preserve">                                    </w:t>
      </w:r>
      <w:r w:rsidRPr="00355157">
        <w:t>"mask":"255.255.000.000",</w:t>
      </w:r>
    </w:p>
    <w:p w:rsidR="00715157" w:rsidRDefault="00715157" w:rsidP="00715157">
      <w:pPr>
        <w:pStyle w:val="a6"/>
      </w:pPr>
      <w:r>
        <w:rPr>
          <w:rFonts w:hint="eastAsia"/>
        </w:rPr>
        <w:t xml:space="preserve">                                     </w:t>
      </w:r>
      <w:r w:rsidRPr="00355157">
        <w:t>"gate":"192.168.0.1",</w:t>
      </w:r>
    </w:p>
    <w:p w:rsidR="00715157" w:rsidRDefault="00715157" w:rsidP="00715157">
      <w:pPr>
        <w:pStyle w:val="a6"/>
      </w:pPr>
      <w:r>
        <w:rPr>
          <w:rFonts w:hint="eastAsia"/>
        </w:rPr>
        <w:t xml:space="preserve">                                     </w:t>
      </w:r>
      <w:r w:rsidRPr="00355157">
        <w:t>"tcp":5000,</w:t>
      </w:r>
    </w:p>
    <w:p w:rsidR="00581BBA" w:rsidRDefault="00715157" w:rsidP="00715157">
      <w:pPr>
        <w:pStyle w:val="a6"/>
      </w:pPr>
      <w:r>
        <w:rPr>
          <w:rFonts w:hint="eastAsia"/>
        </w:rPr>
        <w:t xml:space="preserve">                                     </w:t>
      </w:r>
      <w:r w:rsidRPr="00355157">
        <w:t>"udp":50000}</w:t>
      </w:r>
      <w:r w:rsidRPr="00B82173">
        <w:t>]}</w:t>
      </w:r>
    </w:p>
    <w:p w:rsidR="00581BBA" w:rsidRDefault="00581BBA" w:rsidP="00581BBA">
      <w:pPr>
        <w:pStyle w:val="a6"/>
      </w:pPr>
      <w:r>
        <w:rPr>
          <w:rFonts w:hint="eastAsia"/>
        </w:rPr>
        <w:t xml:space="preserve">           </w:t>
      </w:r>
      <w:r w:rsidRPr="00E53C3E">
        <w:t>}</w:t>
      </w:r>
    </w:p>
    <w:p w:rsidR="00581BBA" w:rsidRDefault="00581BBA" w:rsidP="00581BBA">
      <w:pPr>
        <w:pStyle w:val="a6"/>
      </w:pPr>
      <w:r w:rsidRPr="00E53C3E">
        <w:t>}</w:t>
      </w:r>
    </w:p>
    <w:p w:rsidR="007F368D" w:rsidRDefault="007F368D" w:rsidP="00581BBA">
      <w:pPr>
        <w:pStyle w:val="a6"/>
      </w:pPr>
      <w:r>
        <w:rPr>
          <w:rFonts w:hint="eastAsia"/>
        </w:rPr>
        <w:t>如果端口无Ethernet信息，表示此子板不支持网络参数配置；</w:t>
      </w:r>
    </w:p>
    <w:p w:rsidR="004410B1" w:rsidRDefault="004410B1" w:rsidP="00581BBA">
      <w:pPr>
        <w:pStyle w:val="a6"/>
      </w:pPr>
    </w:p>
    <w:p w:rsidR="006F13DF" w:rsidRPr="00E53C3E" w:rsidRDefault="006F13DF" w:rsidP="006F13DF">
      <w:pPr>
        <w:pStyle w:val="a6"/>
      </w:pPr>
      <w:r w:rsidRPr="00E53C3E">
        <w:t>{“status”:”success”</w:t>
      </w:r>
      <w:r w:rsidRPr="00E53C3E">
        <w:rPr>
          <w:rFonts w:hint="eastAsia"/>
        </w:rPr>
        <w:t>，</w:t>
      </w:r>
      <w:r w:rsidRPr="00E53C3E">
        <w:t>“name”:”</w:t>
      </w:r>
      <w:r w:rsidRPr="0003508F">
        <w:rPr>
          <w:rFonts w:hint="eastAsia"/>
        </w:rPr>
        <w:t xml:space="preserve"> 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，</w:t>
      </w:r>
    </w:p>
    <w:p w:rsidR="006F13DF" w:rsidRDefault="006F13DF" w:rsidP="006F13DF">
      <w:pPr>
        <w:pStyle w:val="a6"/>
      </w:pPr>
      <w:r>
        <w:rPr>
          <w:rFonts w:hint="eastAsia"/>
        </w:rPr>
        <w:t xml:space="preserve">  </w:t>
      </w:r>
      <w:r w:rsidRPr="00E53C3E">
        <w:t>”date”:{“attribute_name”:”</w:t>
      </w:r>
      <w:r>
        <w:rPr>
          <w:rFonts w:hint="eastAsia"/>
        </w:rPr>
        <w:t>card</w:t>
      </w:r>
      <w:r w:rsidRPr="00E53C3E">
        <w:t>”,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:n,</w:t>
      </w:r>
    </w:p>
    <w:p w:rsidR="006F13DF" w:rsidRDefault="006F13DF" w:rsidP="006F13DF">
      <w:pPr>
        <w:pStyle w:val="a6"/>
      </w:pPr>
      <w:r>
        <w:rPr>
          <w:rFonts w:hint="eastAsia"/>
        </w:rPr>
        <w:t xml:space="preserve">             </w:t>
      </w:r>
      <w:r w:rsidRPr="00355157">
        <w:t>"</w:t>
      </w:r>
      <w:r>
        <w:rPr>
          <w:rFonts w:hint="eastAsia"/>
        </w:rPr>
        <w:t>card</w:t>
      </w:r>
      <w:r w:rsidRPr="00355157">
        <w:t>":</w:t>
      </w:r>
      <w:r w:rsidRPr="00B82173">
        <w:t>{"slot":</w:t>
      </w:r>
      <w:r>
        <w:rPr>
          <w:rFonts w:hint="eastAsia"/>
        </w:rPr>
        <w:t>n</w:t>
      </w:r>
      <w:r w:rsidRPr="00B82173">
        <w:t>,"type":</w:t>
      </w:r>
      <w:r>
        <w:rPr>
          <w:rFonts w:hint="eastAsia"/>
        </w:rPr>
        <w:t>-1</w:t>
      </w:r>
      <w:r w:rsidRPr="00B82173">
        <w:t>}</w:t>
      </w:r>
    </w:p>
    <w:p w:rsidR="006F13DF" w:rsidRDefault="006F13DF" w:rsidP="006F13DF">
      <w:pPr>
        <w:pStyle w:val="a6"/>
      </w:pPr>
      <w:r>
        <w:rPr>
          <w:rFonts w:hint="eastAsia"/>
        </w:rPr>
        <w:t xml:space="preserve">           </w:t>
      </w:r>
      <w:r w:rsidRPr="00E53C3E">
        <w:t>}</w:t>
      </w:r>
    </w:p>
    <w:p w:rsidR="006F13DF" w:rsidRDefault="006F13DF" w:rsidP="006F13DF">
      <w:pPr>
        <w:pStyle w:val="a6"/>
      </w:pPr>
      <w:r w:rsidRPr="00E53C3E">
        <w:t>}</w:t>
      </w:r>
    </w:p>
    <w:p w:rsidR="006F13DF" w:rsidRDefault="006F13DF" w:rsidP="00581BBA">
      <w:pPr>
        <w:pStyle w:val="a6"/>
      </w:pPr>
      <w:r>
        <w:rPr>
          <w:rFonts w:hint="eastAsia"/>
        </w:rPr>
        <w:t>type为-1，表示此插槽无子板在线；</w:t>
      </w:r>
    </w:p>
    <w:p w:rsidR="006F13DF" w:rsidRPr="00E53C3E" w:rsidRDefault="006F13DF" w:rsidP="00581BBA">
      <w:pPr>
        <w:pStyle w:val="a6"/>
      </w:pPr>
    </w:p>
    <w:p w:rsidR="00581BBA" w:rsidRPr="00E53C3E" w:rsidRDefault="00581BBA" w:rsidP="00581BBA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GET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16_CGI_ERR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581BBA" w:rsidRPr="00E53C3E" w:rsidRDefault="00581BBA" w:rsidP="00581BBA">
      <w:pPr>
        <w:pStyle w:val="a6"/>
      </w:pPr>
      <w:r w:rsidRPr="00E53C3E">
        <w:t xml:space="preserve"> {“status”:”failed”,“name”:”</w:t>
      </w:r>
      <w:r w:rsidRPr="0003508F">
        <w:rPr>
          <w:rFonts w:hint="eastAsia"/>
        </w:rPr>
        <w:t xml:space="preserve"> 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，</w:t>
      </w:r>
    </w:p>
    <w:p w:rsidR="00581BBA" w:rsidRDefault="00581BBA" w:rsidP="00581BBA">
      <w:pPr>
        <w:pStyle w:val="a6"/>
      </w:pPr>
      <w:r>
        <w:rPr>
          <w:rFonts w:hint="eastAsia"/>
        </w:rPr>
        <w:t xml:space="preserve">   </w:t>
      </w:r>
      <w:r w:rsidRPr="00E53C3E">
        <w:t>”date”:{“attribute_name”:”</w:t>
      </w:r>
      <w:r>
        <w:rPr>
          <w:rFonts w:hint="eastAsia"/>
        </w:rPr>
        <w:t>card</w:t>
      </w:r>
      <w:r w:rsidRPr="00E53C3E"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:n,</w:t>
      </w:r>
    </w:p>
    <w:p w:rsidR="00581BBA" w:rsidRPr="00E53C3E" w:rsidRDefault="00581BBA" w:rsidP="00581BBA">
      <w:pPr>
        <w:pStyle w:val="a6"/>
      </w:pPr>
      <w:r>
        <w:rPr>
          <w:rFonts w:hint="eastAsia"/>
        </w:rPr>
        <w:t xml:space="preserve">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</w:t>
      </w:r>
      <w:r>
        <w:t>”</w:t>
      </w:r>
      <w:r w:rsidRPr="00E53C3E">
        <w:t xml:space="preserve"> }}</w:t>
      </w:r>
    </w:p>
    <w:p w:rsidR="0096540E" w:rsidRPr="00581BBA" w:rsidRDefault="0096540E" w:rsidP="00FA2176">
      <w:pPr>
        <w:pStyle w:val="a6"/>
      </w:pPr>
    </w:p>
    <w:p w:rsidR="00E73E9F" w:rsidRDefault="002161CA" w:rsidP="00B969C0">
      <w:pPr>
        <w:pStyle w:val="a6"/>
      </w:pPr>
      <w:r>
        <w:rPr>
          <w:rFonts w:hint="eastAsia"/>
        </w:rPr>
        <w:t>3.设置子板参数</w:t>
      </w:r>
    </w:p>
    <w:p w:rsidR="002161CA" w:rsidRPr="00E53C3E" w:rsidRDefault="002161CA" w:rsidP="002161CA">
      <w:pPr>
        <w:pStyle w:val="a6"/>
      </w:pPr>
      <w:r>
        <w:rPr>
          <w:rFonts w:hint="eastAsia"/>
          <w:highlight w:val="yellow"/>
        </w:rPr>
        <w:t>[URL_SET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12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</w:t>
      </w:r>
      <w:r w:rsidRPr="002161CA">
        <w:rPr>
          <w:rFonts w:hint="eastAsia"/>
        </w:rPr>
        <w:t xml:space="preserve"> </w:t>
      </w:r>
      <w:r>
        <w:rPr>
          <w:rFonts w:hint="eastAsia"/>
        </w:rPr>
        <w:t>lig_cfg_card.cgi</w:t>
      </w:r>
      <w:r w:rsidRPr="00E53C3E">
        <w:rPr>
          <w:rFonts w:hint="eastAsia"/>
        </w:rPr>
        <w:t>?</w:t>
      </w:r>
      <w:r>
        <w:rPr>
          <w:rFonts w:hint="eastAsia"/>
        </w:rPr>
        <w:t>update</w:t>
      </w:r>
      <w:r w:rsidRPr="00E53C3E">
        <w:rPr>
          <w:rFonts w:hint="eastAsia"/>
        </w:rPr>
        <w:t>=</w:t>
      </w:r>
    </w:p>
    <w:p w:rsidR="002161CA" w:rsidRPr="00E53C3E" w:rsidRDefault="002161CA" w:rsidP="002161CA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,</w:t>
      </w:r>
    </w:p>
    <w:p w:rsidR="002161CA" w:rsidRDefault="002161CA" w:rsidP="002161CA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>
        <w:rPr>
          <w:rFonts w:hint="eastAsia"/>
        </w:rPr>
        <w:t>:</w:t>
      </w:r>
      <w:r w:rsidRPr="00B82173">
        <w:t>{"slot":</w:t>
      </w:r>
      <w:r>
        <w:rPr>
          <w:rFonts w:hint="eastAsia"/>
        </w:rPr>
        <w:t>n</w:t>
      </w:r>
      <w:r w:rsidRPr="00B82173">
        <w:t>,</w:t>
      </w:r>
    </w:p>
    <w:p w:rsidR="002161CA" w:rsidRDefault="002161CA" w:rsidP="002161CA">
      <w:pPr>
        <w:pStyle w:val="a6"/>
      </w:pPr>
      <w:r>
        <w:rPr>
          <w:rFonts w:hint="eastAsia"/>
        </w:rPr>
        <w:t xml:space="preserve">                     </w:t>
      </w:r>
      <w:r w:rsidRPr="00B82173">
        <w:t>"Ethernet":[</w:t>
      </w:r>
      <w:r w:rsidRPr="00355157">
        <w:t>{"ifname":"eth0",</w:t>
      </w:r>
    </w:p>
    <w:p w:rsidR="002161CA" w:rsidRDefault="002161CA" w:rsidP="002161CA">
      <w:pPr>
        <w:pStyle w:val="a6"/>
      </w:pPr>
      <w:r>
        <w:rPr>
          <w:rFonts w:hint="eastAsia"/>
        </w:rPr>
        <w:t xml:space="preserve">                                   </w:t>
      </w:r>
      <w:r w:rsidRPr="00355157">
        <w:t>"mac":"52-54-00-13-34-74",</w:t>
      </w:r>
    </w:p>
    <w:p w:rsidR="002161CA" w:rsidRDefault="002161CA" w:rsidP="002161CA">
      <w:pPr>
        <w:pStyle w:val="a6"/>
      </w:pPr>
      <w:r>
        <w:rPr>
          <w:rFonts w:hint="eastAsia"/>
        </w:rPr>
        <w:t xml:space="preserve">                                    </w:t>
      </w:r>
      <w:r w:rsidRPr="00355157">
        <w:t>"ip":"192.168.020.135",</w:t>
      </w:r>
    </w:p>
    <w:p w:rsidR="002161CA" w:rsidRDefault="002161CA" w:rsidP="002161CA">
      <w:pPr>
        <w:pStyle w:val="a6"/>
      </w:pPr>
      <w:r>
        <w:rPr>
          <w:rFonts w:hint="eastAsia"/>
        </w:rPr>
        <w:t xml:space="preserve">                                    </w:t>
      </w:r>
      <w:r w:rsidRPr="00355157">
        <w:t>"mask":"255.255.000.000",</w:t>
      </w:r>
    </w:p>
    <w:p w:rsidR="002161CA" w:rsidRDefault="002161CA" w:rsidP="002161CA">
      <w:pPr>
        <w:pStyle w:val="a6"/>
      </w:pPr>
      <w:r>
        <w:rPr>
          <w:rFonts w:hint="eastAsia"/>
        </w:rPr>
        <w:t xml:space="preserve">                                     </w:t>
      </w:r>
      <w:r w:rsidRPr="00355157">
        <w:t>"gate":"192.168.0.1",</w:t>
      </w:r>
    </w:p>
    <w:p w:rsidR="002161CA" w:rsidRDefault="002161CA" w:rsidP="002161CA">
      <w:pPr>
        <w:pStyle w:val="a6"/>
      </w:pPr>
      <w:r>
        <w:rPr>
          <w:rFonts w:hint="eastAsia"/>
        </w:rPr>
        <w:t xml:space="preserve">                                     </w:t>
      </w:r>
      <w:r w:rsidRPr="00355157">
        <w:t>"tcp":5000,</w:t>
      </w:r>
    </w:p>
    <w:p w:rsidR="002161CA" w:rsidRDefault="002161CA" w:rsidP="002161CA">
      <w:pPr>
        <w:pStyle w:val="a6"/>
      </w:pPr>
      <w:r>
        <w:rPr>
          <w:rFonts w:hint="eastAsia"/>
        </w:rPr>
        <w:lastRenderedPageBreak/>
        <w:t xml:space="preserve">                                     </w:t>
      </w:r>
      <w:r w:rsidRPr="00355157">
        <w:t>"udp":50000}</w:t>
      </w:r>
      <w:r w:rsidRPr="00B82173">
        <w:t>]}</w:t>
      </w:r>
    </w:p>
    <w:p w:rsidR="002161CA" w:rsidRPr="00E53C3E" w:rsidRDefault="002161CA" w:rsidP="002161CA">
      <w:pPr>
        <w:pStyle w:val="a6"/>
      </w:pPr>
      <w:r>
        <w:rPr>
          <w:rFonts w:hint="eastAsia"/>
        </w:rPr>
        <w:t xml:space="preserve">               </w:t>
      </w:r>
      <w:r w:rsidRPr="00E53C3E">
        <w:rPr>
          <w:rFonts w:hint="eastAsia"/>
        </w:rPr>
        <w:t>}</w:t>
      </w:r>
    </w:p>
    <w:p w:rsidR="002161CA" w:rsidRPr="00E53C3E" w:rsidRDefault="002161CA" w:rsidP="002161CA">
      <w:pPr>
        <w:pStyle w:val="a6"/>
      </w:pPr>
      <w:r>
        <w:rPr>
          <w:rFonts w:hint="eastAsia"/>
          <w:highlight w:val="yellow"/>
        </w:rPr>
        <w:t>[URL_SET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12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2161CA" w:rsidRPr="00E53C3E" w:rsidRDefault="002161CA" w:rsidP="002161CA">
      <w:pPr>
        <w:pStyle w:val="a6"/>
      </w:pPr>
      <w:r w:rsidRPr="00E53C3E">
        <w:rPr>
          <w:rFonts w:hint="eastAsia"/>
        </w:rPr>
        <w:t>{</w:t>
      </w:r>
      <w:r w:rsidRPr="00E53C3E">
        <w:t>“status”:”success”</w:t>
      </w:r>
      <w:r w:rsidRPr="00E53C3E">
        <w:rPr>
          <w:rFonts w:hint="eastAsia"/>
        </w:rPr>
        <w:t>，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,</w:t>
      </w:r>
    </w:p>
    <w:p w:rsidR="002161CA" w:rsidRPr="00E53C3E" w:rsidRDefault="002161CA" w:rsidP="002161CA">
      <w:pPr>
        <w:pStyle w:val="a6"/>
      </w:pPr>
      <w:r>
        <w:rPr>
          <w:rFonts w:hint="eastAsia"/>
        </w:rPr>
        <w:t xml:space="preserve">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</w:t>
      </w:r>
      <w:r>
        <w:rPr>
          <w:rFonts w:hint="eastAsia"/>
        </w:rPr>
        <w:t>slot</w:t>
      </w:r>
      <w:r w:rsidRPr="00E53C3E">
        <w:t>”</w:t>
      </w:r>
      <w:r w:rsidRPr="00E53C3E">
        <w:rPr>
          <w:rFonts w:hint="eastAsia"/>
        </w:rPr>
        <w:t>:</w:t>
      </w:r>
      <w:r>
        <w:rPr>
          <w:rFonts w:hint="eastAsia"/>
        </w:rPr>
        <w:t>n</w:t>
      </w:r>
      <w:r w:rsidRPr="00E53C3E">
        <w:rPr>
          <w:rFonts w:hint="eastAsia"/>
        </w:rPr>
        <w:t>}}</w:t>
      </w:r>
    </w:p>
    <w:p w:rsidR="002161CA" w:rsidRPr="00E53C3E" w:rsidRDefault="002161CA" w:rsidP="002161CA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12_CGI_ERR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2161CA" w:rsidRPr="00E53C3E" w:rsidRDefault="002161CA" w:rsidP="002161CA">
      <w:pPr>
        <w:pStyle w:val="a6"/>
      </w:pPr>
      <w:r w:rsidRPr="00E53C3E">
        <w:t xml:space="preserve"> {“status”:”failed”,“name”:”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，</w:t>
      </w:r>
    </w:p>
    <w:p w:rsidR="002161CA" w:rsidRPr="00E53C3E" w:rsidRDefault="002161CA" w:rsidP="002161CA">
      <w:pPr>
        <w:pStyle w:val="a6"/>
      </w:pPr>
      <w:r>
        <w:rPr>
          <w:rFonts w:hint="eastAsia"/>
        </w:rPr>
        <w:t xml:space="preserve">   </w:t>
      </w:r>
      <w:r w:rsidRPr="00E53C3E">
        <w:t>”date”:{“</w:t>
      </w:r>
      <w:r>
        <w:rPr>
          <w:rFonts w:hint="eastAsia"/>
        </w:rPr>
        <w:t>slot</w:t>
      </w:r>
      <w:r w:rsidRPr="00E53C3E">
        <w:t>”:</w:t>
      </w:r>
      <w:r>
        <w:rPr>
          <w:rFonts w:hint="eastAsia"/>
        </w:rPr>
        <w:t>n,</w:t>
      </w:r>
      <w:r>
        <w:t>”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</w:t>
      </w:r>
      <w:r>
        <w:t>”</w:t>
      </w:r>
      <w:r w:rsidRPr="00E53C3E">
        <w:t xml:space="preserve"> }}</w:t>
      </w:r>
    </w:p>
    <w:p w:rsidR="002161CA" w:rsidRDefault="002161CA" w:rsidP="00B969C0">
      <w:pPr>
        <w:pStyle w:val="a6"/>
      </w:pPr>
    </w:p>
    <w:p w:rsidR="00884D68" w:rsidRDefault="00884D68" w:rsidP="00884D68">
      <w:pPr>
        <w:pStyle w:val="a6"/>
      </w:pPr>
      <w:r>
        <w:rPr>
          <w:rFonts w:hint="eastAsia"/>
        </w:rPr>
        <w:t>4. 升级</w:t>
      </w:r>
    </w:p>
    <w:p w:rsidR="00884D68" w:rsidRDefault="00884D68" w:rsidP="00884D68">
      <w:pPr>
        <w:pStyle w:val="a6"/>
      </w:pPr>
      <w:r>
        <w:rPr>
          <w:rFonts w:hint="eastAsia"/>
        </w:rPr>
        <w:t>所有升级相关的操作，都由</w:t>
      </w:r>
      <w:r w:rsidRPr="00B57209">
        <w:rPr>
          <w:rFonts w:hint="eastAsia"/>
        </w:rPr>
        <w:t>lig_update.cgi</w:t>
      </w:r>
      <w:r>
        <w:rPr>
          <w:rFonts w:hint="eastAsia"/>
        </w:rPr>
        <w:t>提供，</w:t>
      </w:r>
      <w:r w:rsidRPr="00B57209">
        <w:rPr>
          <w:rFonts w:hint="eastAsia"/>
        </w:rPr>
        <w:t>lig_update.cgi</w:t>
      </w:r>
      <w:r>
        <w:rPr>
          <w:rFonts w:hint="eastAsia"/>
        </w:rPr>
        <w:t>只接收POST请求方式。</w:t>
      </w:r>
    </w:p>
    <w:p w:rsidR="00884D68" w:rsidRPr="002161CA" w:rsidRDefault="00884D68" w:rsidP="00B969C0">
      <w:pPr>
        <w:pStyle w:val="a6"/>
      </w:pPr>
      <w:r>
        <w:rPr>
          <w:rFonts w:hint="eastAsia"/>
        </w:rPr>
        <w:t>参考“7.3.5.1.3”的“升级”过程；</w:t>
      </w:r>
    </w:p>
    <w:p w:rsidR="00A9218A" w:rsidRDefault="00A9218A" w:rsidP="00B969C0">
      <w:pPr>
        <w:pStyle w:val="a6"/>
      </w:pPr>
    </w:p>
    <w:p w:rsidR="00146FA4" w:rsidRDefault="00146FA4" w:rsidP="00146FA4">
      <w:pPr>
        <w:pStyle w:val="a6"/>
      </w:pPr>
      <w:r>
        <w:rPr>
          <w:rFonts w:hint="eastAsia"/>
        </w:rPr>
        <w:t>5. reset子板</w:t>
      </w:r>
    </w:p>
    <w:p w:rsidR="00146FA4" w:rsidRPr="00E53C3E" w:rsidRDefault="00146FA4" w:rsidP="00146FA4">
      <w:pPr>
        <w:pStyle w:val="a6"/>
      </w:pPr>
      <w:r>
        <w:rPr>
          <w:rFonts w:hint="eastAsia"/>
          <w:highlight w:val="yellow"/>
        </w:rPr>
        <w:t>[URL_SET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13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</w:t>
      </w:r>
      <w:r w:rsidRPr="002161CA">
        <w:rPr>
          <w:rFonts w:hint="eastAsia"/>
        </w:rPr>
        <w:t xml:space="preserve"> </w:t>
      </w:r>
      <w:r>
        <w:rPr>
          <w:rFonts w:hint="eastAsia"/>
        </w:rPr>
        <w:t>lig_cfg_card.cgi</w:t>
      </w:r>
      <w:r w:rsidRPr="00E53C3E">
        <w:rPr>
          <w:rFonts w:hint="eastAsia"/>
        </w:rPr>
        <w:t>?</w:t>
      </w:r>
      <w:r>
        <w:rPr>
          <w:rFonts w:hint="eastAsia"/>
        </w:rPr>
        <w:t>update</w:t>
      </w:r>
      <w:r w:rsidRPr="00E53C3E">
        <w:rPr>
          <w:rFonts w:hint="eastAsia"/>
        </w:rPr>
        <w:t>=</w:t>
      </w:r>
    </w:p>
    <w:p w:rsidR="00146FA4" w:rsidRPr="00E53C3E" w:rsidRDefault="00146FA4" w:rsidP="00146FA4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,</w:t>
      </w:r>
    </w:p>
    <w:p w:rsidR="00146FA4" w:rsidRDefault="00146FA4" w:rsidP="00146FA4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146FA4">
        <w:t xml:space="preserve"> </w:t>
      </w:r>
      <w:r w:rsidRPr="00E53C3E">
        <w:t>“</w:t>
      </w:r>
      <w:r>
        <w:rPr>
          <w:rFonts w:hint="eastAsia"/>
        </w:rPr>
        <w:t>slot</w:t>
      </w:r>
      <w:r w:rsidRPr="00E53C3E">
        <w:t>”:</w:t>
      </w:r>
      <w:r>
        <w:rPr>
          <w:rFonts w:hint="eastAsia"/>
        </w:rPr>
        <w:t>n,</w:t>
      </w:r>
      <w:r w:rsidRPr="00E53C3E">
        <w:t xml:space="preserve"> “</w:t>
      </w:r>
      <w:r>
        <w:rPr>
          <w:rFonts w:hint="eastAsia"/>
        </w:rPr>
        <w:t>reset</w:t>
      </w:r>
      <w:r w:rsidRPr="00E53C3E">
        <w:t>”</w:t>
      </w:r>
      <w:r w:rsidRPr="00E53C3E">
        <w:rPr>
          <w:rFonts w:hint="eastAsia"/>
        </w:rPr>
        <w:t>:</w:t>
      </w:r>
      <w:r w:rsidRPr="00EF521D">
        <w:t xml:space="preserve"> </w:t>
      </w:r>
      <w:r>
        <w:rPr>
          <w:rFonts w:hint="eastAsia"/>
        </w:rPr>
        <w:t>1</w:t>
      </w:r>
      <w:r w:rsidRPr="00E53C3E">
        <w:rPr>
          <w:rFonts w:hint="eastAsia"/>
        </w:rPr>
        <w:t>}</w:t>
      </w:r>
    </w:p>
    <w:p w:rsidR="00146FA4" w:rsidRPr="00E53C3E" w:rsidRDefault="00146FA4" w:rsidP="00146FA4">
      <w:pPr>
        <w:pStyle w:val="a6"/>
      </w:pPr>
      <w:r>
        <w:rPr>
          <w:rFonts w:hint="eastAsia"/>
        </w:rPr>
        <w:t xml:space="preserve">               </w:t>
      </w:r>
      <w:r w:rsidRPr="00E53C3E">
        <w:rPr>
          <w:rFonts w:hint="eastAsia"/>
        </w:rPr>
        <w:t>}</w:t>
      </w:r>
    </w:p>
    <w:p w:rsidR="00146FA4" w:rsidRPr="00E53C3E" w:rsidRDefault="00146FA4" w:rsidP="00146FA4">
      <w:pPr>
        <w:pStyle w:val="a6"/>
      </w:pPr>
      <w:r>
        <w:rPr>
          <w:rFonts w:hint="eastAsia"/>
          <w:highlight w:val="yellow"/>
        </w:rPr>
        <w:t>[URL_SET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</w:t>
      </w:r>
      <w:r w:rsidR="009446D5">
        <w:rPr>
          <w:rFonts w:hint="eastAsia"/>
          <w:highlight w:val="yellow"/>
        </w:rPr>
        <w:t>3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146FA4" w:rsidRPr="00E53C3E" w:rsidRDefault="00146FA4" w:rsidP="00146FA4">
      <w:pPr>
        <w:pStyle w:val="a6"/>
      </w:pPr>
      <w:r w:rsidRPr="00E53C3E">
        <w:rPr>
          <w:rFonts w:hint="eastAsia"/>
        </w:rPr>
        <w:t>{</w:t>
      </w:r>
      <w:r w:rsidRPr="00E53C3E">
        <w:t>“status”:”success”</w:t>
      </w:r>
      <w:r w:rsidRPr="00E53C3E">
        <w:rPr>
          <w:rFonts w:hint="eastAsia"/>
        </w:rPr>
        <w:t>，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Pr="00146FA4">
        <w:rPr>
          <w:rFonts w:hint="eastAsia"/>
        </w:rPr>
        <w:t xml:space="preserve"> 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,</w:t>
      </w:r>
    </w:p>
    <w:p w:rsidR="00146FA4" w:rsidRPr="00E53C3E" w:rsidRDefault="00146FA4" w:rsidP="00146FA4">
      <w:pPr>
        <w:pStyle w:val="a6"/>
      </w:pPr>
      <w:r>
        <w:rPr>
          <w:rFonts w:hint="eastAsia"/>
        </w:rPr>
        <w:t xml:space="preserve">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146FA4">
        <w:t xml:space="preserve"> </w:t>
      </w:r>
      <w:r w:rsidRPr="00E53C3E">
        <w:t>“</w:t>
      </w:r>
      <w:r>
        <w:rPr>
          <w:rFonts w:hint="eastAsia"/>
        </w:rPr>
        <w:t>slot</w:t>
      </w:r>
      <w:r w:rsidRPr="00E53C3E">
        <w:t>”:</w:t>
      </w:r>
      <w:r>
        <w:rPr>
          <w:rFonts w:hint="eastAsia"/>
        </w:rPr>
        <w:t>n,</w:t>
      </w:r>
      <w:r w:rsidRPr="00E53C3E">
        <w:t xml:space="preserve"> “</w:t>
      </w:r>
      <w:r>
        <w:rPr>
          <w:rFonts w:hint="eastAsia"/>
        </w:rPr>
        <w:t>reset</w:t>
      </w:r>
      <w:r w:rsidRPr="00E53C3E">
        <w:t>”</w:t>
      </w:r>
      <w:r w:rsidRPr="00E53C3E">
        <w:rPr>
          <w:rFonts w:hint="eastAsia"/>
        </w:rPr>
        <w:t>:</w:t>
      </w:r>
      <w:r>
        <w:rPr>
          <w:rFonts w:hint="eastAsia"/>
        </w:rPr>
        <w:t>1</w:t>
      </w:r>
      <w:r w:rsidRPr="00E53C3E">
        <w:rPr>
          <w:rFonts w:hint="eastAsia"/>
        </w:rPr>
        <w:t>}}</w:t>
      </w:r>
    </w:p>
    <w:p w:rsidR="00146FA4" w:rsidRPr="00E53C3E" w:rsidRDefault="00146FA4" w:rsidP="00146FA4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</w:t>
      </w:r>
      <w:r w:rsidR="009446D5"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146FA4" w:rsidRPr="00E53C3E" w:rsidRDefault="00146FA4" w:rsidP="00146FA4">
      <w:pPr>
        <w:pStyle w:val="a6"/>
      </w:pPr>
      <w:r w:rsidRPr="00E53C3E">
        <w:t xml:space="preserve"> {“status”:”failed”,“name”:”</w:t>
      </w:r>
      <w:r w:rsidRPr="00146FA4">
        <w:rPr>
          <w:rFonts w:hint="eastAsia"/>
        </w:rPr>
        <w:t xml:space="preserve"> </w:t>
      </w:r>
      <w:r>
        <w:rPr>
          <w:rFonts w:hint="eastAsia"/>
        </w:rPr>
        <w:t>cfg_card</w:t>
      </w:r>
      <w:r w:rsidRPr="00E53C3E">
        <w:t>”</w:t>
      </w:r>
      <w:r w:rsidRPr="00E53C3E">
        <w:rPr>
          <w:rFonts w:hint="eastAsia"/>
        </w:rPr>
        <w:t>，</w:t>
      </w:r>
    </w:p>
    <w:p w:rsidR="00146FA4" w:rsidRPr="00E53C3E" w:rsidRDefault="00146FA4" w:rsidP="00146FA4">
      <w:pPr>
        <w:pStyle w:val="a6"/>
      </w:pPr>
      <w:r>
        <w:rPr>
          <w:rFonts w:hint="eastAsia"/>
        </w:rPr>
        <w:t xml:space="preserve">   </w:t>
      </w:r>
      <w:r w:rsidRPr="00E53C3E">
        <w:t>”date”:{</w:t>
      </w:r>
      <w:r w:rsidRPr="00146FA4">
        <w:t xml:space="preserve"> </w:t>
      </w:r>
      <w:r w:rsidRPr="00E53C3E">
        <w:t>“</w:t>
      </w:r>
      <w:r>
        <w:rPr>
          <w:rFonts w:hint="eastAsia"/>
        </w:rPr>
        <w:t>slot</w:t>
      </w:r>
      <w:r w:rsidRPr="00E53C3E">
        <w:t>”:</w:t>
      </w:r>
      <w:r>
        <w:rPr>
          <w:rFonts w:hint="eastAsia"/>
        </w:rPr>
        <w:t>n,</w:t>
      </w:r>
      <w:r w:rsidRPr="00E53C3E">
        <w:t xml:space="preserve"> “</w:t>
      </w:r>
      <w:r>
        <w:rPr>
          <w:rFonts w:hint="eastAsia"/>
        </w:rPr>
        <w:t>reset</w:t>
      </w:r>
      <w:r w:rsidRPr="00E53C3E">
        <w:t>”:</w:t>
      </w:r>
      <w:r>
        <w:rPr>
          <w:rFonts w:hint="eastAsia"/>
        </w:rPr>
        <w:t>1,</w:t>
      </w:r>
      <w:r>
        <w:t>”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</w:t>
      </w:r>
      <w:r>
        <w:t>”</w:t>
      </w:r>
      <w:r w:rsidRPr="00E53C3E">
        <w:t xml:space="preserve"> }}</w:t>
      </w:r>
    </w:p>
    <w:p w:rsidR="00146FA4" w:rsidRPr="00BE0F5A" w:rsidRDefault="00146FA4" w:rsidP="00146FA4">
      <w:pPr>
        <w:pStyle w:val="a6"/>
      </w:pPr>
    </w:p>
    <w:p w:rsidR="00146FA4" w:rsidRPr="00884D68" w:rsidRDefault="00146FA4" w:rsidP="00B969C0">
      <w:pPr>
        <w:pStyle w:val="a6"/>
      </w:pPr>
    </w:p>
    <w:p w:rsidR="00435D19" w:rsidRDefault="00435D19" w:rsidP="00435D19">
      <w:pPr>
        <w:pStyle w:val="40"/>
      </w:pPr>
      <w:bookmarkStart w:id="6" w:name="_端口参数"/>
      <w:bookmarkEnd w:id="6"/>
      <w:r>
        <w:rPr>
          <w:rFonts w:hint="eastAsia"/>
        </w:rPr>
        <w:t>端口参数</w:t>
      </w:r>
    </w:p>
    <w:p w:rsidR="006429C4" w:rsidRDefault="006429C4" w:rsidP="006429C4">
      <w:pPr>
        <w:pStyle w:val="50"/>
      </w:pPr>
      <w:r>
        <w:rPr>
          <w:rFonts w:hint="eastAsia"/>
        </w:rPr>
        <w:t>网页图例</w:t>
      </w:r>
    </w:p>
    <w:p w:rsidR="00E6476A" w:rsidRDefault="00ED20E6" w:rsidP="00E6476A">
      <w:pPr>
        <w:pStyle w:val="a6"/>
      </w:pPr>
      <w:r>
        <w:rPr>
          <w:noProof/>
        </w:rPr>
        <w:lastRenderedPageBreak/>
        <w:pict>
          <v:shape id="_x0000_s3055" type="#_x0000_t202" style="position:absolute;left:0;text-align:left;margin-left:21.5pt;margin-top:138.35pt;width:70.55pt;height:27.2pt;z-index:251717632" filled="f" stroked="f" strokecolor="black [3213]">
            <v:textbox style="mso-next-textbox:#_x0000_s3055">
              <w:txbxContent>
                <w:p w:rsidR="0050730E" w:rsidRPr="00227139" w:rsidRDefault="0050730E" w:rsidP="00E6476A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</w:rPr>
                    <w:t>About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3054" type="#_x0000_t202" style="position:absolute;left:0;text-align:left;margin-left:19.6pt;margin-top:3.1pt;width:356.65pt;height:30.25pt;z-index:251716608" filled="f" stroked="f">
            <v:textbox style="mso-next-textbox:#_x0000_s3054">
              <w:txbxContent>
                <w:p w:rsidR="0050730E" w:rsidRPr="00544F63" w:rsidRDefault="0050730E" w:rsidP="00E6476A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3031" editas="canvas" style="width:440pt;height:325.95pt;mso-position-horizontal-relative:char;mso-position-vertical-relative:line" coordorigin="1869,8357" coordsize="8800,6519">
            <o:lock v:ext="edit" aspectratio="t"/>
            <v:shape id="_x0000_s3032" type="#_x0000_t75" style="position:absolute;left:1869;top:8357;width:8800;height:6519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3033" style="position:absolute;left:1869;top:9404;width:1338;height:5463" fillcolor="gray [1629]" strokecolor="gray [1629]"/>
            <v:rect id="_x0000_s3034" style="position:absolute;left:1869;top:8357;width:8800;height:464" fillcolor="black [3213]"/>
            <v:shape id="_x0000_s3035" type="#_x0000_t202" style="position:absolute;left:1869;top:9397;width:1475;height:544" filled="f" fillcolor="#f2f2f2 [3052]" stroked="f">
              <v:textbox style="mso-next-textbox:#_x0000_s3035">
                <w:txbxContent>
                  <w:p w:rsidR="0050730E" w:rsidRPr="00EF43D5" w:rsidRDefault="0050730E" w:rsidP="00E6476A">
                    <w:pPr>
                      <w:rPr>
                        <w:b/>
                        <w:color w:val="FFFFFF" w:themeColor="background1"/>
                      </w:rPr>
                    </w:pPr>
                    <w:r w:rsidRPr="00EF43D5">
                      <w:rPr>
                        <w:rFonts w:hint="eastAsia"/>
                        <w:b/>
                        <w:color w:val="FFFFFF" w:themeColor="background1"/>
                      </w:rPr>
                      <w:t>Switch</w:t>
                    </w:r>
                  </w:p>
                </w:txbxContent>
              </v:textbox>
            </v:shape>
            <v:shape id="_x0000_s3036" type="#_x0000_t5" style="position:absolute;left:3029;top:9052;width:223;height:155;rotation:270" fillcolor="gray [1629]"/>
            <v:shape id="_x0000_s3037" type="#_x0000_t202" style="position:absolute;left:1869;top:9952;width:1411;height:544" filled="f" fillcolor="#f2f2f2 [3052]" stroked="f" strokecolor="black [3213]">
              <v:textbox style="mso-next-textbox:#_x0000_s3037">
                <w:txbxContent>
                  <w:p w:rsidR="0050730E" w:rsidRPr="00EF43D5" w:rsidRDefault="0050730E" w:rsidP="00E6476A">
                    <w:pPr>
                      <w:rPr>
                        <w:b/>
                      </w:rPr>
                    </w:pPr>
                    <w:r w:rsidRPr="00EF43D5"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shape id="_x0000_s3038" type="#_x0000_t202" style="position:absolute;left:1869;top:10491;width:1411;height:544" fillcolor="#f2f2f2 [3052]" stroked="f" strokecolor="black [3213]">
              <v:textbox style="mso-next-textbox:#_x0000_s3038">
                <w:txbxContent>
                  <w:p w:rsidR="0050730E" w:rsidRPr="00227139" w:rsidRDefault="0050730E" w:rsidP="00E6476A">
                    <w:pPr>
                      <w:rPr>
                        <w:b/>
                        <w:color w:val="FFFFFF" w:themeColor="background1"/>
                      </w:rPr>
                    </w:pPr>
                    <w:r w:rsidRPr="00EF43D5">
                      <w:rPr>
                        <w:rFonts w:hint="eastAsia"/>
                        <w:b/>
                      </w:rPr>
                      <w:t>Configure</w:t>
                    </w:r>
                  </w:p>
                </w:txbxContent>
              </v:textbox>
            </v:shape>
            <v:shape id="_x0000_s3040" type="#_x0000_t202" style="position:absolute;left:3280;top:8921;width:943;height:476" fillcolor="white [3212]" strokecolor="#bfbfbf [2412]">
              <v:textbox style="mso-next-textbox:#_x0000_s3040">
                <w:txbxContent>
                  <w:p w:rsidR="0050730E" w:rsidRPr="00D67806" w:rsidRDefault="0050730E" w:rsidP="00E6476A">
                    <w:pPr>
                      <w:rPr>
                        <w:b/>
                      </w:rPr>
                    </w:pPr>
                    <w:r w:rsidRPr="00D67806">
                      <w:rPr>
                        <w:rFonts w:hint="eastAsia"/>
                        <w:b/>
                      </w:rPr>
                      <w:t>Device</w:t>
                    </w:r>
                  </w:p>
                </w:txbxContent>
              </v:textbox>
            </v:shape>
            <v:shape id="_x0000_s3041" type="#_x0000_t202" style="position:absolute;left:4223;top:8921;width:943;height:476" fillcolor="white [3212]" strokecolor="#bfbfbf [2412]">
              <v:textbox style="mso-next-textbox:#_x0000_s3041">
                <w:txbxContent>
                  <w:p w:rsidR="0050730E" w:rsidRPr="00B11E06" w:rsidRDefault="0050730E" w:rsidP="00E6476A">
                    <w:pPr>
                      <w:rPr>
                        <w:b/>
                      </w:rPr>
                    </w:pPr>
                    <w:r w:rsidRPr="00B11E06">
                      <w:rPr>
                        <w:rFonts w:hint="eastAsia"/>
                        <w:b/>
                      </w:rPr>
                      <w:t>Card</w:t>
                    </w:r>
                  </w:p>
                </w:txbxContent>
              </v:textbox>
            </v:shape>
            <v:shape id="_x0000_s3042" type="#_x0000_t202" style="position:absolute;left:5166;top:8921;width:943;height:476" fillcolor="gray [1629]" strokecolor="#bfbfbf [2412]">
              <v:textbox style="mso-next-textbox:#_x0000_s3042">
                <w:txbxContent>
                  <w:p w:rsidR="0050730E" w:rsidRPr="00B11E06" w:rsidRDefault="0050730E" w:rsidP="00E6476A">
                    <w:pPr>
                      <w:rPr>
                        <w:b/>
                        <w:color w:val="FFFFFF" w:themeColor="background1"/>
                      </w:rPr>
                    </w:pPr>
                    <w:r w:rsidRPr="00B11E06">
                      <w:rPr>
                        <w:rFonts w:hint="eastAsia"/>
                        <w:b/>
                        <w:color w:val="FFFFFF" w:themeColor="background1"/>
                      </w:rPr>
                      <w:t>Port</w:t>
                    </w:r>
                  </w:p>
                </w:txbxContent>
              </v:textbox>
            </v:shape>
            <v:shape id="_x0000_s3043" type="#_x0000_t202" style="position:absolute;left:6109;top:8921;width:4503;height:476" fillcolor="white [3212]" strokecolor="#bfbfbf [2412]">
              <v:textbox style="mso-next-textbox:#_x0000_s3043">
                <w:txbxContent>
                  <w:p w:rsidR="0050730E" w:rsidRDefault="0050730E" w:rsidP="00E6476A"/>
                </w:txbxContent>
              </v:textbox>
            </v:shape>
            <v:shape id="_x0000_s3044" type="#_x0000_t202" style="position:absolute;left:4813;top:9404;width:5816;height:4966" fillcolor="white [3212]" strokecolor="#bfbfbf [2412]">
              <v:textbox style="mso-next-textbox:#_x0000_s3044">
                <w:txbxContent>
                  <w:p w:rsidR="0050730E" w:rsidRDefault="0050730E" w:rsidP="00E6476A">
                    <w:r>
                      <w:rPr>
                        <w:rFonts w:hint="eastAsia"/>
                      </w:rPr>
                      <w:t xml:space="preserve">A1 Input port - TUHD(P1) </w:t>
                    </w:r>
                  </w:p>
                  <w:p w:rsidR="0050730E" w:rsidRDefault="0050730E" w:rsidP="00A427BA">
                    <w:r>
                      <w:rPr>
                        <w:rFonts w:hint="eastAsia"/>
                      </w:rPr>
                      <w:t xml:space="preserve">volume: 50  </w:t>
                    </w:r>
                    <w:r>
                      <w:rPr>
                        <w:rFonts w:hint="eastAsia"/>
                      </w:rPr>
                      <w:t>（滑动条设置）</w:t>
                    </w:r>
                  </w:p>
                  <w:p w:rsidR="0050730E" w:rsidRDefault="0050730E" w:rsidP="00A427BA">
                    <w:r>
                      <w:rPr>
                        <w:rFonts w:hint="eastAsia"/>
                      </w:rPr>
                      <w:t xml:space="preserve">HDCP:  </w:t>
                    </w:r>
                    <w:r w:rsidRPr="008C0517">
                      <w:rPr>
                        <w:rFonts w:hint="eastAsia"/>
                        <w:color w:val="FFFF00"/>
                        <w:highlight w:val="lightGray"/>
                      </w:rPr>
                      <w:t>ON</w:t>
                    </w:r>
                    <w:r w:rsidRPr="008C0517">
                      <w:rPr>
                        <w:rFonts w:hint="eastAsia"/>
                        <w:highlight w:val="lightGray"/>
                      </w:rPr>
                      <w:t>/OFF</w:t>
                    </w:r>
                    <w:r>
                      <w:rPr>
                        <w:rFonts w:hint="eastAsia"/>
                      </w:rPr>
                      <w:t xml:space="preserve">    </w:t>
                    </w:r>
                  </w:p>
                  <w:p w:rsidR="0050730E" w:rsidRDefault="0050730E" w:rsidP="00A427BA">
                    <w:r>
                      <w:rPr>
                        <w:rFonts w:hint="eastAsia"/>
                      </w:rPr>
                      <w:t>Switch Speed:  0-Normal   (</w:t>
                    </w:r>
                    <w:r>
                      <w:rPr>
                        <w:rFonts w:hint="eastAsia"/>
                      </w:rPr>
                      <w:t>下拉列表设置</w:t>
                    </w:r>
                    <w:r>
                      <w:rPr>
                        <w:rFonts w:hint="eastAsia"/>
                      </w:rPr>
                      <w:t>)</w:t>
                    </w:r>
                  </w:p>
                  <w:p w:rsidR="0050730E" w:rsidRDefault="0050730E" w:rsidP="00E6476A"/>
                </w:txbxContent>
              </v:textbox>
            </v:shape>
            <v:shape id="_x0000_s3045" type="#_x0000_t202" style="position:absolute;left:4803;top:14370;width:2328;height:506" fillcolor="#548dd4 [1951]" strokecolor="#bfbfbf [2412]">
              <v:fill color2="fill darken(118)" rotate="t" method="linear sigma" focus="100%" type="gradient"/>
              <v:textbox style="mso-next-textbox:#_x0000_s3045">
                <w:txbxContent>
                  <w:p w:rsidR="0050730E" w:rsidRPr="00702C24" w:rsidRDefault="0050730E" w:rsidP="00E6476A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 w:rsidRPr="00702C24">
                      <w:rPr>
                        <w:rFonts w:hint="eastAsia"/>
                        <w:b/>
                        <w:color w:val="FFFFFF" w:themeColor="background1"/>
                      </w:rPr>
                      <w:t>Save Changes</w:t>
                    </w:r>
                  </w:p>
                </w:txbxContent>
              </v:textbox>
            </v:shape>
            <v:shape id="_x0000_s3051" type="#_x0000_t62" style="position:absolute;left:7757;top:14200;width:1185;height:520" adj="2916,-16117">
              <v:textbox style="mso-next-textbox:#_x0000_s3051">
                <w:txbxContent>
                  <w:p w:rsidR="0050730E" w:rsidRPr="00AC1CE4" w:rsidRDefault="0050730E" w:rsidP="00E6476A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详细参数信息</w:t>
                    </w:r>
                  </w:p>
                </w:txbxContent>
              </v:textbox>
            </v:shape>
            <v:shape id="_x0000_s3052" type="#_x0000_t202" style="position:absolute;left:3280;top:9404;width:1522;height:5463" fillcolor="white [3212]" strokecolor="#bfbfbf [2412]">
              <v:textbox style="mso-next-textbox:#_x0000_s3052">
                <w:txbxContent>
                  <w:p w:rsidR="0050730E" w:rsidRDefault="0050730E" w:rsidP="00A427BA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>A</w:t>
                    </w:r>
                    <w:r w:rsidRPr="00BF00AE">
                      <w:rPr>
                        <w:rFonts w:hint="eastAsia"/>
                        <w:sz w:val="13"/>
                        <w:szCs w:val="13"/>
                      </w:rPr>
                      <w:t xml:space="preserve">1 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视频端口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Title</w:t>
                    </w:r>
                  </w:p>
                  <w:p w:rsidR="0050730E" w:rsidRDefault="0050730E" w:rsidP="00A427BA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A2  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视频端口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Title</w:t>
                    </w:r>
                  </w:p>
                  <w:p w:rsidR="0050730E" w:rsidRPr="00B202F6" w:rsidRDefault="0050730E" w:rsidP="00A427BA">
                    <w:pPr>
                      <w:rPr>
                        <w:color w:val="A6A6A6" w:themeColor="background1" w:themeShade="A6"/>
                        <w:sz w:val="13"/>
                        <w:szCs w:val="13"/>
                      </w:rPr>
                    </w:pPr>
                    <w:r w:rsidRPr="00B202F6">
                      <w:rPr>
                        <w:rFonts w:hint="eastAsia"/>
                        <w:color w:val="A6A6A6" w:themeColor="background1" w:themeShade="A6"/>
                        <w:sz w:val="13"/>
                        <w:szCs w:val="13"/>
                      </w:rPr>
                      <w:t>B1      (no card)</w:t>
                    </w:r>
                  </w:p>
                  <w:p w:rsidR="0050730E" w:rsidRPr="00B202F6" w:rsidRDefault="0050730E" w:rsidP="00A427BA">
                    <w:pPr>
                      <w:rPr>
                        <w:color w:val="A6A6A6" w:themeColor="background1" w:themeShade="A6"/>
                        <w:sz w:val="13"/>
                        <w:szCs w:val="13"/>
                      </w:rPr>
                    </w:pPr>
                    <w:r w:rsidRPr="00B202F6">
                      <w:rPr>
                        <w:rFonts w:hint="eastAsia"/>
                        <w:color w:val="A6A6A6" w:themeColor="background1" w:themeShade="A6"/>
                        <w:sz w:val="13"/>
                        <w:szCs w:val="13"/>
                      </w:rPr>
                      <w:t>B2      (no card)</w:t>
                    </w:r>
                  </w:p>
                  <w:p w:rsidR="0050730E" w:rsidRDefault="0050730E" w:rsidP="00A427BA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C1  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视频端口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Title</w:t>
                    </w:r>
                  </w:p>
                  <w:p w:rsidR="0050730E" w:rsidRPr="009D60CB" w:rsidRDefault="0050730E" w:rsidP="00A427BA">
                    <w:pPr>
                      <w:rPr>
                        <w:sz w:val="13"/>
                        <w:szCs w:val="13"/>
                      </w:rPr>
                    </w:pPr>
                    <w:r>
                      <w:rPr>
                        <w:rFonts w:hint="eastAsia"/>
                        <w:sz w:val="13"/>
                        <w:szCs w:val="13"/>
                      </w:rPr>
                      <w:t xml:space="preserve">C2  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视频端口</w:t>
                    </w:r>
                    <w:r>
                      <w:rPr>
                        <w:rFonts w:hint="eastAsia"/>
                        <w:sz w:val="13"/>
                        <w:szCs w:val="13"/>
                      </w:rPr>
                      <w:t>Title</w:t>
                    </w:r>
                  </w:p>
                  <w:p w:rsidR="0050730E" w:rsidRPr="00A427BA" w:rsidRDefault="0050730E" w:rsidP="00A427BA">
                    <w:pPr>
                      <w:rPr>
                        <w:szCs w:val="13"/>
                      </w:rPr>
                    </w:pPr>
                  </w:p>
                </w:txbxContent>
              </v:textbox>
            </v:shape>
            <v:shape id="_x0000_s3053" type="#_x0000_t62" style="position:absolute;left:2260;top:11923;width:1185;height:520" adj="22019,-12503">
              <v:textbox style="mso-next-textbox:#_x0000_s3053">
                <w:txbxContent>
                  <w:p w:rsidR="0050730E" w:rsidRPr="00AC1CE4" w:rsidRDefault="0050730E" w:rsidP="00E6476A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端口列表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6476A" w:rsidRPr="00BB542C" w:rsidRDefault="00E6476A" w:rsidP="00E6476A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>
        <w:rPr>
          <w:b/>
          <w:noProof/>
          <w:sz w:val="13"/>
          <w:szCs w:val="13"/>
        </w:rPr>
        <w:t>18</w:t>
      </w:r>
      <w:r w:rsidR="00ED20E6" w:rsidRPr="00BB542C">
        <w:rPr>
          <w:b/>
          <w:sz w:val="13"/>
          <w:szCs w:val="13"/>
        </w:rPr>
        <w:fldChar w:fldCharType="end"/>
      </w:r>
      <w:r>
        <w:rPr>
          <w:rFonts w:hint="eastAsia"/>
          <w:b/>
          <w:sz w:val="13"/>
          <w:szCs w:val="13"/>
        </w:rPr>
        <w:t>：端口配置界面</w:t>
      </w:r>
      <w:r w:rsidRPr="00BB542C">
        <w:rPr>
          <w:rFonts w:hint="eastAsia"/>
          <w:b/>
          <w:sz w:val="13"/>
          <w:szCs w:val="13"/>
        </w:rPr>
        <w:t>（草图）</w:t>
      </w:r>
    </w:p>
    <w:p w:rsidR="00E6476A" w:rsidRPr="009613F6" w:rsidRDefault="00E6476A" w:rsidP="00E6476A">
      <w:pPr>
        <w:pStyle w:val="a6"/>
      </w:pPr>
    </w:p>
    <w:p w:rsidR="00E6476A" w:rsidRPr="00E6476A" w:rsidRDefault="00E6476A" w:rsidP="00E6476A">
      <w:pPr>
        <w:pStyle w:val="a6"/>
      </w:pPr>
    </w:p>
    <w:p w:rsidR="00646A60" w:rsidRDefault="006429C4" w:rsidP="006429C4">
      <w:pPr>
        <w:pStyle w:val="50"/>
      </w:pPr>
      <w:r>
        <w:rPr>
          <w:rFonts w:hint="eastAsia"/>
        </w:rPr>
        <w:t>操作步骤</w:t>
      </w:r>
    </w:p>
    <w:p w:rsidR="00780D7C" w:rsidRDefault="00780D7C" w:rsidP="008D028B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在导航栏中单击“Configure</w:t>
      </w:r>
      <w:r>
        <w:t>”</w:t>
      </w:r>
      <w:r>
        <w:rPr>
          <w:rFonts w:hint="eastAsia"/>
        </w:rPr>
        <w:t>，选择“Port”，显示“端口配置界面”，在“端口列表”栏中会显示所有端口的状态，如果插槽有子板，就显示“</w:t>
      </w:r>
      <w:r w:rsidR="001D7BB3">
        <w:rPr>
          <w:rFonts w:hint="eastAsia"/>
        </w:rPr>
        <w:t>视频端口Title</w:t>
      </w:r>
      <w:r>
        <w:rPr>
          <w:rFonts w:hint="eastAsia"/>
        </w:rPr>
        <w:t>”；如果没有子板，则显示“(no card)”；在“端口列表”栏中选择板端口“A1</w:t>
      </w:r>
      <w:r>
        <w:t>…</w:t>
      </w:r>
      <w:r>
        <w:rPr>
          <w:rFonts w:hint="eastAsia"/>
        </w:rPr>
        <w:t>”,端口的信息就显示在右边的“详细参数信息”栏中</w:t>
      </w:r>
      <w:r w:rsidR="002D55E1">
        <w:rPr>
          <w:rFonts w:hint="eastAsia"/>
        </w:rPr>
        <w:t>；</w:t>
      </w:r>
    </w:p>
    <w:p w:rsidR="002D55E1" w:rsidRDefault="0000385D" w:rsidP="008D028B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在</w:t>
      </w:r>
      <w:r w:rsidR="00780D7C">
        <w:rPr>
          <w:rFonts w:hint="eastAsia"/>
        </w:rPr>
        <w:t>“详细参数信息”栏中</w:t>
      </w:r>
      <w:r w:rsidR="002D55E1">
        <w:rPr>
          <w:rFonts w:hint="eastAsia"/>
        </w:rPr>
        <w:t>，</w:t>
      </w:r>
      <w:r>
        <w:rPr>
          <w:rFonts w:hint="eastAsia"/>
        </w:rPr>
        <w:t>设置</w:t>
      </w:r>
      <w:r w:rsidR="00780D7C">
        <w:rPr>
          <w:rFonts w:hint="eastAsia"/>
        </w:rPr>
        <w:t>参数，</w:t>
      </w:r>
      <w:r>
        <w:rPr>
          <w:rFonts w:hint="eastAsia"/>
        </w:rPr>
        <w:t>完成后，单击“</w:t>
      </w:r>
      <w:r w:rsidR="00780D7C">
        <w:rPr>
          <w:rFonts w:hint="eastAsia"/>
        </w:rPr>
        <w:t>S</w:t>
      </w:r>
      <w:r>
        <w:rPr>
          <w:rFonts w:hint="eastAsia"/>
        </w:rPr>
        <w:t>ave</w:t>
      </w:r>
      <w:r w:rsidR="00780D7C">
        <w:rPr>
          <w:rFonts w:hint="eastAsia"/>
        </w:rPr>
        <w:t xml:space="preserve"> Changes</w:t>
      </w:r>
      <w:r>
        <w:rPr>
          <w:rFonts w:hint="eastAsia"/>
        </w:rPr>
        <w:t>”，提交端口参数设置</w:t>
      </w:r>
      <w:r w:rsidR="002D55E1">
        <w:rPr>
          <w:rFonts w:hint="eastAsia"/>
        </w:rPr>
        <w:t>；</w:t>
      </w:r>
      <w:r w:rsidR="002F1342">
        <w:rPr>
          <w:rFonts w:hint="eastAsia"/>
        </w:rPr>
        <w:t>IE需要判断</w:t>
      </w:r>
    </w:p>
    <w:p w:rsidR="002D55E1" w:rsidRDefault="002D55E1" w:rsidP="008D028B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提交设置后，需要再次查询当前端口的功能，可能出现关联参数；</w:t>
      </w:r>
    </w:p>
    <w:p w:rsidR="0064107C" w:rsidRPr="002D55E1" w:rsidRDefault="0064107C" w:rsidP="00B969C0">
      <w:pPr>
        <w:pStyle w:val="a6"/>
      </w:pPr>
    </w:p>
    <w:p w:rsidR="00007997" w:rsidRPr="00665C0E" w:rsidRDefault="00780D7C" w:rsidP="00B969C0">
      <w:pPr>
        <w:pStyle w:val="a6"/>
        <w:rPr>
          <w:rFonts w:hint="eastAsia"/>
          <w:color w:val="FF0000"/>
          <w:highlight w:val="yellow"/>
        </w:rPr>
      </w:pPr>
      <w:r w:rsidRPr="00665C0E">
        <w:rPr>
          <w:rFonts w:hint="eastAsia"/>
          <w:color w:val="FF0000"/>
          <w:highlight w:val="yellow"/>
        </w:rPr>
        <w:t>注：</w:t>
      </w:r>
      <w:r w:rsidR="00140EA2" w:rsidRPr="00665C0E">
        <w:rPr>
          <w:rFonts w:hint="eastAsia"/>
          <w:color w:val="FF0000"/>
          <w:highlight w:val="yellow"/>
        </w:rPr>
        <w:t>对于参数，需要</w:t>
      </w:r>
      <w:r w:rsidR="00007997" w:rsidRPr="00665C0E">
        <w:rPr>
          <w:rFonts w:hint="eastAsia"/>
          <w:color w:val="FF0000"/>
          <w:highlight w:val="yellow"/>
        </w:rPr>
        <w:t>区分list, number等属性，选择对应控件操作，如单选框，复选框，下拉列表，滑动条等</w:t>
      </w:r>
      <w:r w:rsidR="0052183E" w:rsidRPr="00665C0E">
        <w:rPr>
          <w:rFonts w:hint="eastAsia"/>
          <w:color w:val="FF0000"/>
          <w:highlight w:val="yellow"/>
        </w:rPr>
        <w:t>等</w:t>
      </w:r>
      <w:r w:rsidR="00007997" w:rsidRPr="00665C0E">
        <w:rPr>
          <w:rFonts w:hint="eastAsia"/>
          <w:color w:val="FF0000"/>
          <w:highlight w:val="yellow"/>
        </w:rPr>
        <w:t>；</w:t>
      </w:r>
    </w:p>
    <w:p w:rsidR="00665C0E" w:rsidRPr="00665C0E" w:rsidRDefault="00665C0E" w:rsidP="00B969C0">
      <w:pPr>
        <w:pStyle w:val="a6"/>
        <w:rPr>
          <w:color w:val="FF0000"/>
        </w:rPr>
      </w:pPr>
      <w:r w:rsidRPr="00665C0E">
        <w:rPr>
          <w:rFonts w:hint="eastAsia"/>
          <w:color w:val="FF0000"/>
          <w:highlight w:val="yellow"/>
        </w:rPr>
        <w:t>使用metadata文件记录对应参数使用什么控件，控件参数范围等；metadata文件的格式和存放目录，由IE开发人员决定。</w:t>
      </w:r>
    </w:p>
    <w:p w:rsidR="00007997" w:rsidRDefault="00007997" w:rsidP="00B969C0">
      <w:pPr>
        <w:pStyle w:val="a6"/>
      </w:pPr>
    </w:p>
    <w:p w:rsidR="006429C4" w:rsidRDefault="006429C4" w:rsidP="006429C4">
      <w:pPr>
        <w:pStyle w:val="50"/>
      </w:pPr>
      <w:r>
        <w:rPr>
          <w:rFonts w:hint="eastAsia"/>
        </w:rPr>
        <w:lastRenderedPageBreak/>
        <w:t>IE与CGI协作过程说明</w:t>
      </w:r>
    </w:p>
    <w:p w:rsidR="0037380D" w:rsidRDefault="0037380D" w:rsidP="0037380D">
      <w:pPr>
        <w:pStyle w:val="a6"/>
      </w:pPr>
      <w:r>
        <w:rPr>
          <w:rFonts w:hint="eastAsia"/>
        </w:rPr>
        <w:t>向lig_cfg_port.cgi查询子板的基本信息</w:t>
      </w:r>
    </w:p>
    <w:p w:rsidR="0037380D" w:rsidRDefault="0037380D" w:rsidP="0037380D">
      <w:pPr>
        <w:pStyle w:val="a6"/>
      </w:pPr>
      <w:r>
        <w:rPr>
          <w:rFonts w:hint="eastAsia"/>
        </w:rPr>
        <w:t>1. 查询</w:t>
      </w:r>
      <w:r w:rsidR="00A12D95">
        <w:rPr>
          <w:rFonts w:hint="eastAsia"/>
        </w:rPr>
        <w:t>端口</w:t>
      </w:r>
      <w:r>
        <w:rPr>
          <w:rFonts w:hint="eastAsia"/>
        </w:rPr>
        <w:t>列表信息</w:t>
      </w:r>
    </w:p>
    <w:p w:rsidR="0037380D" w:rsidRPr="00E53C3E" w:rsidRDefault="0037380D" w:rsidP="0037380D">
      <w:pPr>
        <w:pStyle w:val="a6"/>
      </w:pPr>
      <w:r>
        <w:rPr>
          <w:rFonts w:hint="eastAsia"/>
          <w:highlight w:val="yellow"/>
        </w:rPr>
        <w:t>[URL_GET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17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</w:t>
      </w:r>
      <w:r w:rsidRPr="0003508F">
        <w:rPr>
          <w:rFonts w:hint="eastAsia"/>
        </w:rPr>
        <w:t xml:space="preserve"> </w:t>
      </w:r>
      <w:r>
        <w:rPr>
          <w:rFonts w:hint="eastAsia"/>
        </w:rPr>
        <w:t>lig_cfg_port.cgi</w:t>
      </w:r>
      <w:r w:rsidRPr="00E53C3E">
        <w:rPr>
          <w:rFonts w:hint="eastAsia"/>
        </w:rPr>
        <w:t>?query=</w:t>
      </w:r>
    </w:p>
    <w:p w:rsidR="0037380D" w:rsidRPr="00E53C3E" w:rsidRDefault="0037380D" w:rsidP="0037380D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cfg_port</w:t>
      </w:r>
      <w:r w:rsidRPr="00E53C3E">
        <w:t>”</w:t>
      </w:r>
      <w:r w:rsidRPr="00E53C3E">
        <w:rPr>
          <w:rFonts w:hint="eastAsia"/>
        </w:rPr>
        <w:t>,</w:t>
      </w:r>
    </w:p>
    <w:p w:rsidR="0037380D" w:rsidRDefault="0037380D" w:rsidP="0037380D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“attribute</w:t>
      </w:r>
      <w:r w:rsidRPr="00E53C3E">
        <w:rPr>
          <w:rFonts w:hint="eastAsia"/>
        </w:rPr>
        <w:t>_name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port</w:t>
      </w:r>
      <w:r w:rsidRPr="00E53C3E">
        <w:t>”</w:t>
      </w:r>
      <w:r>
        <w:rPr>
          <w:rFonts w:hint="eastAsia"/>
        </w:rPr>
        <w:t>,</w:t>
      </w:r>
    </w:p>
    <w:p w:rsidR="0037380D" w:rsidRPr="00E53C3E" w:rsidRDefault="0037380D" w:rsidP="0037380D">
      <w:pPr>
        <w:pStyle w:val="a6"/>
      </w:pPr>
      <w:r>
        <w:rPr>
          <w:rFonts w:hint="eastAsia"/>
        </w:rPr>
        <w:t xml:space="preserve">                           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</w:t>
      </w:r>
      <w:r w:rsidRPr="00E53C3E">
        <w:rPr>
          <w:rFonts w:hint="eastAsia"/>
        </w:rPr>
        <w:t>}}</w:t>
      </w:r>
    </w:p>
    <w:p w:rsidR="0037380D" w:rsidRPr="00F327A5" w:rsidRDefault="0037380D" w:rsidP="0037380D">
      <w:pPr>
        <w:pStyle w:val="a6"/>
      </w:pPr>
    </w:p>
    <w:p w:rsidR="0037380D" w:rsidRPr="00E53C3E" w:rsidRDefault="0037380D" w:rsidP="0037380D">
      <w:pPr>
        <w:pStyle w:val="a6"/>
      </w:pPr>
      <w:r>
        <w:rPr>
          <w:rFonts w:hint="eastAsia"/>
          <w:highlight w:val="yellow"/>
        </w:rPr>
        <w:t>[URL_GET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17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37380D" w:rsidRPr="00E53C3E" w:rsidRDefault="0037380D" w:rsidP="0037380D">
      <w:pPr>
        <w:pStyle w:val="a6"/>
      </w:pPr>
      <w:r w:rsidRPr="00E53C3E">
        <w:t>{“status”:”success”</w:t>
      </w:r>
      <w:r w:rsidRPr="00E53C3E">
        <w:rPr>
          <w:rFonts w:hint="eastAsia"/>
        </w:rPr>
        <w:t>，</w:t>
      </w:r>
      <w:r w:rsidRPr="00E53C3E">
        <w:t>“name”:”</w:t>
      </w:r>
      <w:r w:rsidRPr="0003508F">
        <w:rPr>
          <w:rFonts w:hint="eastAsia"/>
        </w:rPr>
        <w:t xml:space="preserve"> </w:t>
      </w:r>
      <w:r>
        <w:rPr>
          <w:rFonts w:hint="eastAsia"/>
        </w:rPr>
        <w:t>cfg_port</w:t>
      </w:r>
      <w:r w:rsidRPr="00E53C3E">
        <w:t>”</w:t>
      </w:r>
      <w:r w:rsidRPr="00E53C3E">
        <w:rPr>
          <w:rFonts w:hint="eastAsia"/>
        </w:rPr>
        <w:t>，</w:t>
      </w:r>
    </w:p>
    <w:p w:rsidR="0037380D" w:rsidRDefault="0037380D" w:rsidP="0037380D">
      <w:pPr>
        <w:pStyle w:val="a6"/>
      </w:pPr>
      <w:r>
        <w:rPr>
          <w:rFonts w:hint="eastAsia"/>
        </w:rPr>
        <w:t xml:space="preserve">  </w:t>
      </w:r>
      <w:r w:rsidRPr="00E53C3E">
        <w:t>”date”:{“attribute_name”:”</w:t>
      </w:r>
      <w:r>
        <w:rPr>
          <w:rFonts w:hint="eastAsia"/>
        </w:rPr>
        <w:t>port</w:t>
      </w:r>
      <w:r w:rsidRPr="00E53C3E">
        <w:t>”,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:0,</w:t>
      </w:r>
    </w:p>
    <w:p w:rsidR="0037380D" w:rsidRDefault="0037380D" w:rsidP="0037380D">
      <w:pPr>
        <w:pStyle w:val="a6"/>
      </w:pPr>
      <w:r>
        <w:rPr>
          <w:rFonts w:hint="eastAsia"/>
        </w:rPr>
        <w:t xml:space="preserve">             </w:t>
      </w:r>
      <w:r w:rsidRPr="00355157">
        <w:t>"</w:t>
      </w:r>
      <w:r w:rsidR="00537CC2">
        <w:rPr>
          <w:rFonts w:hint="eastAsia"/>
        </w:rPr>
        <w:t>port</w:t>
      </w:r>
      <w:r w:rsidRPr="00355157">
        <w:t>":</w:t>
      </w:r>
      <w:r>
        <w:rPr>
          <w:rFonts w:hint="eastAsia"/>
        </w:rPr>
        <w:t>[{</w:t>
      </w:r>
      <w:r w:rsidRPr="00B82173">
        <w:t>"</w:t>
      </w:r>
      <w:r w:rsidR="00537CC2">
        <w:rPr>
          <w:rFonts w:hint="eastAsia"/>
        </w:rPr>
        <w:t>index</w:t>
      </w:r>
      <w:r w:rsidRPr="00B82173">
        <w:t>":</w:t>
      </w:r>
      <w:r>
        <w:rPr>
          <w:rFonts w:hint="eastAsia"/>
        </w:rPr>
        <w:t>1</w:t>
      </w:r>
      <w:r w:rsidRPr="00B82173">
        <w:t>,"</w:t>
      </w:r>
      <w:r w:rsidR="00537CC2">
        <w:rPr>
          <w:rFonts w:hint="eastAsia"/>
        </w:rPr>
        <w:t>dir</w:t>
      </w:r>
      <w:r w:rsidR="00537CC2">
        <w:t>":</w:t>
      </w:r>
      <w:r w:rsidR="00537CC2" w:rsidRPr="0037380D">
        <w:t>"out"</w:t>
      </w:r>
      <w:r w:rsidRPr="00B82173">
        <w:t>,</w:t>
      </w:r>
      <w:r w:rsidR="00537CC2">
        <w:t>"typeid":</w:t>
      </w:r>
      <w:r w:rsidR="00537CC2">
        <w:rPr>
          <w:rFonts w:hint="eastAsia"/>
        </w:rPr>
        <w:t>1,</w:t>
      </w:r>
      <w:r w:rsidRPr="00B82173">
        <w:t>"</w:t>
      </w:r>
      <w:r w:rsidR="00537CC2">
        <w:rPr>
          <w:rFonts w:hint="eastAsia"/>
        </w:rPr>
        <w:t>title</w:t>
      </w:r>
      <w:r w:rsidR="00537CC2">
        <w:t>":"</w:t>
      </w:r>
      <w:r w:rsidR="00537CC2">
        <w:rPr>
          <w:rFonts w:hint="eastAsia"/>
        </w:rPr>
        <w:t>ROOM-1</w:t>
      </w:r>
      <w:r w:rsidRPr="00B82173">
        <w:t>"</w:t>
      </w:r>
      <w:r>
        <w:rPr>
          <w:rFonts w:hint="eastAsia"/>
        </w:rPr>
        <w:t>},</w:t>
      </w:r>
    </w:p>
    <w:p w:rsidR="0037380D" w:rsidRDefault="0037380D" w:rsidP="0037380D">
      <w:pPr>
        <w:pStyle w:val="a6"/>
      </w:pPr>
      <w:r>
        <w:rPr>
          <w:rFonts w:hint="eastAsia"/>
        </w:rPr>
        <w:t xml:space="preserve">                     {</w:t>
      </w:r>
      <w:r w:rsidRPr="00B82173">
        <w:t>"</w:t>
      </w:r>
      <w:r w:rsidR="00537CC2">
        <w:rPr>
          <w:rFonts w:hint="eastAsia"/>
        </w:rPr>
        <w:t>index</w:t>
      </w:r>
      <w:r w:rsidRPr="00B82173">
        <w:t>":</w:t>
      </w:r>
      <w:r>
        <w:rPr>
          <w:rFonts w:hint="eastAsia"/>
        </w:rPr>
        <w:t>2</w:t>
      </w:r>
      <w:r w:rsidRPr="00B82173">
        <w:t>,</w:t>
      </w:r>
      <w:r w:rsidR="00537CC2" w:rsidRPr="00537CC2">
        <w:t xml:space="preserve"> </w:t>
      </w:r>
      <w:r w:rsidR="00537CC2" w:rsidRPr="00B82173">
        <w:t>"</w:t>
      </w:r>
      <w:r w:rsidR="00537CC2">
        <w:rPr>
          <w:rFonts w:hint="eastAsia"/>
        </w:rPr>
        <w:t>dir</w:t>
      </w:r>
      <w:r w:rsidR="00537CC2">
        <w:t>":"</w:t>
      </w:r>
      <w:r w:rsidR="00537CC2">
        <w:rPr>
          <w:rFonts w:hint="eastAsia"/>
        </w:rPr>
        <w:t>unknown</w:t>
      </w:r>
      <w:r w:rsidR="00537CC2" w:rsidRPr="0037380D">
        <w:t>"</w:t>
      </w:r>
      <w:r w:rsidR="00537CC2" w:rsidRPr="00B82173">
        <w:t>,</w:t>
      </w:r>
      <w:r w:rsidRPr="00B82173">
        <w:t>"type</w:t>
      </w:r>
      <w:r w:rsidR="00B202F6">
        <w:rPr>
          <w:rFonts w:hint="eastAsia"/>
        </w:rPr>
        <w:t>id</w:t>
      </w:r>
      <w:r w:rsidRPr="00B82173">
        <w:t>":</w:t>
      </w:r>
      <w:r>
        <w:rPr>
          <w:rFonts w:hint="eastAsia"/>
        </w:rPr>
        <w:t>-1},</w:t>
      </w:r>
      <w:r>
        <w:t>…</w:t>
      </w:r>
      <w:r>
        <w:rPr>
          <w:rFonts w:hint="eastAsia"/>
        </w:rPr>
        <w:t>,</w:t>
      </w:r>
    </w:p>
    <w:p w:rsidR="0037380D" w:rsidRDefault="0037380D" w:rsidP="0037380D">
      <w:pPr>
        <w:pStyle w:val="a6"/>
      </w:pPr>
      <w:r>
        <w:rPr>
          <w:rFonts w:hint="eastAsia"/>
        </w:rPr>
        <w:t xml:space="preserve">                     {</w:t>
      </w:r>
      <w:r w:rsidRPr="00B82173">
        <w:t>"</w:t>
      </w:r>
      <w:r w:rsidR="00537CC2">
        <w:rPr>
          <w:rFonts w:hint="eastAsia"/>
        </w:rPr>
        <w:t>index</w:t>
      </w:r>
      <w:r w:rsidRPr="00B82173">
        <w:t>":</w:t>
      </w:r>
      <w:r w:rsidR="00537CC2">
        <w:rPr>
          <w:rFonts w:hint="eastAsia"/>
        </w:rPr>
        <w:t>34</w:t>
      </w:r>
      <w:r w:rsidRPr="00B82173">
        <w:t>,</w:t>
      </w:r>
      <w:r w:rsidR="00537CC2" w:rsidRPr="00537CC2">
        <w:t xml:space="preserve"> </w:t>
      </w:r>
      <w:r w:rsidR="00537CC2" w:rsidRPr="00B82173">
        <w:t>"</w:t>
      </w:r>
      <w:r w:rsidR="00537CC2">
        <w:rPr>
          <w:rFonts w:hint="eastAsia"/>
        </w:rPr>
        <w:t>dir</w:t>
      </w:r>
      <w:r w:rsidR="00537CC2">
        <w:t>":</w:t>
      </w:r>
      <w:r w:rsidR="00537CC2" w:rsidRPr="0037380D">
        <w:t>"</w:t>
      </w:r>
      <w:r w:rsidR="00537CC2">
        <w:rPr>
          <w:rFonts w:hint="eastAsia"/>
        </w:rPr>
        <w:t>in</w:t>
      </w:r>
      <w:r w:rsidR="00537CC2" w:rsidRPr="0037380D">
        <w:t>"</w:t>
      </w:r>
      <w:r w:rsidR="00537CC2" w:rsidRPr="00B82173">
        <w:t>,</w:t>
      </w:r>
      <w:r w:rsidRPr="00B82173">
        <w:t>"type</w:t>
      </w:r>
      <w:r w:rsidR="00537CC2">
        <w:rPr>
          <w:rFonts w:hint="eastAsia"/>
        </w:rPr>
        <w:t>id</w:t>
      </w:r>
      <w:r w:rsidRPr="00B82173">
        <w:t>":</w:t>
      </w:r>
      <w:r w:rsidR="00537CC2">
        <w:rPr>
          <w:rFonts w:hint="eastAsia"/>
        </w:rPr>
        <w:t>10</w:t>
      </w:r>
      <w:r w:rsidR="00537CC2">
        <w:t>,"</w:t>
      </w:r>
      <w:r w:rsidR="00537CC2">
        <w:rPr>
          <w:rFonts w:hint="eastAsia"/>
        </w:rPr>
        <w:t>title</w:t>
      </w:r>
      <w:r w:rsidRPr="00B82173">
        <w:t>":"</w:t>
      </w:r>
      <w:r>
        <w:rPr>
          <w:rFonts w:hint="eastAsia"/>
        </w:rPr>
        <w:t>TUHD</w:t>
      </w:r>
      <w:r w:rsidR="00537CC2">
        <w:rPr>
          <w:rFonts w:hint="eastAsia"/>
        </w:rPr>
        <w:t>-V</w:t>
      </w:r>
      <w:r w:rsidRPr="00B82173">
        <w:t>"</w:t>
      </w:r>
      <w:r>
        <w:rPr>
          <w:rFonts w:hint="eastAsia"/>
        </w:rPr>
        <w:t>}]</w:t>
      </w:r>
    </w:p>
    <w:p w:rsidR="0037380D" w:rsidRDefault="0037380D" w:rsidP="0037380D">
      <w:pPr>
        <w:pStyle w:val="a6"/>
      </w:pPr>
      <w:r>
        <w:rPr>
          <w:rFonts w:hint="eastAsia"/>
        </w:rPr>
        <w:t xml:space="preserve">           </w:t>
      </w:r>
      <w:r w:rsidRPr="00E53C3E">
        <w:t>}</w:t>
      </w:r>
    </w:p>
    <w:p w:rsidR="0037380D" w:rsidRDefault="0037380D" w:rsidP="0037380D">
      <w:pPr>
        <w:pStyle w:val="a6"/>
      </w:pPr>
      <w:r w:rsidRPr="00E53C3E">
        <w:t>}</w:t>
      </w:r>
    </w:p>
    <w:p w:rsidR="0037380D" w:rsidRPr="00537CC2" w:rsidRDefault="0037380D" w:rsidP="0037380D">
      <w:pPr>
        <w:pStyle w:val="a6"/>
      </w:pPr>
    </w:p>
    <w:p w:rsidR="0037380D" w:rsidRPr="00E53C3E" w:rsidRDefault="00537CC2" w:rsidP="0037380D">
      <w:pPr>
        <w:pStyle w:val="a6"/>
      </w:pPr>
      <w:r w:rsidRPr="006C5E2E">
        <w:rPr>
          <w:rFonts w:hint="eastAsia"/>
          <w:highlight w:val="yellow"/>
        </w:rPr>
        <w:t xml:space="preserve"> </w:t>
      </w:r>
      <w:r w:rsidR="0037380D" w:rsidRPr="006C5E2E">
        <w:rPr>
          <w:rFonts w:hint="eastAsia"/>
          <w:highlight w:val="yellow"/>
        </w:rPr>
        <w:t>[URL_</w:t>
      </w:r>
      <w:r w:rsidR="0037380D">
        <w:rPr>
          <w:rFonts w:hint="eastAsia"/>
          <w:highlight w:val="yellow"/>
        </w:rPr>
        <w:t>GET</w:t>
      </w:r>
      <w:r w:rsidR="0037380D" w:rsidRPr="006C5E2E">
        <w:rPr>
          <w:rFonts w:hint="eastAsia"/>
          <w:highlight w:val="yellow"/>
        </w:rPr>
        <w:t>_</w:t>
      </w:r>
      <w:r w:rsidR="0037380D">
        <w:rPr>
          <w:rFonts w:hint="eastAsia"/>
          <w:highlight w:val="yellow"/>
        </w:rPr>
        <w:t>17_CGI_ERR</w:t>
      </w:r>
      <w:r w:rsidR="0037380D" w:rsidRPr="006C5E2E">
        <w:rPr>
          <w:rFonts w:hint="eastAsia"/>
          <w:highlight w:val="yellow"/>
        </w:rPr>
        <w:t>]</w:t>
      </w:r>
      <w:r w:rsidR="0037380D" w:rsidRPr="00E53C3E">
        <w:rPr>
          <w:rFonts w:hint="eastAsia"/>
        </w:rPr>
        <w:t>:失败；</w:t>
      </w:r>
    </w:p>
    <w:p w:rsidR="0037380D" w:rsidRPr="00E53C3E" w:rsidRDefault="0037380D" w:rsidP="0037380D">
      <w:pPr>
        <w:pStyle w:val="a6"/>
      </w:pPr>
      <w:r w:rsidRPr="00E53C3E">
        <w:t xml:space="preserve"> {“status”:”failed”,“name”:”</w:t>
      </w:r>
      <w:r w:rsidRPr="0003508F">
        <w:rPr>
          <w:rFonts w:hint="eastAsia"/>
        </w:rPr>
        <w:t xml:space="preserve"> </w:t>
      </w:r>
      <w:r w:rsidR="00537CC2">
        <w:rPr>
          <w:rFonts w:hint="eastAsia"/>
        </w:rPr>
        <w:t>cfg_port</w:t>
      </w:r>
      <w:r w:rsidRPr="00E53C3E">
        <w:t>”</w:t>
      </w:r>
      <w:r w:rsidRPr="00E53C3E">
        <w:rPr>
          <w:rFonts w:hint="eastAsia"/>
        </w:rPr>
        <w:t>，</w:t>
      </w:r>
    </w:p>
    <w:p w:rsidR="0037380D" w:rsidRDefault="0037380D" w:rsidP="0037380D">
      <w:pPr>
        <w:pStyle w:val="a6"/>
      </w:pPr>
      <w:r>
        <w:rPr>
          <w:rFonts w:hint="eastAsia"/>
        </w:rPr>
        <w:t xml:space="preserve">   </w:t>
      </w:r>
      <w:r w:rsidRPr="00E53C3E">
        <w:t>”date”:{“attribute_name”:”</w:t>
      </w:r>
      <w:r w:rsidR="00537CC2">
        <w:rPr>
          <w:rFonts w:hint="eastAsia"/>
        </w:rPr>
        <w:t>port</w:t>
      </w:r>
      <w:r w:rsidRPr="00E53C3E"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:0,</w:t>
      </w:r>
    </w:p>
    <w:p w:rsidR="0037380D" w:rsidRPr="00E53C3E" w:rsidRDefault="0037380D" w:rsidP="0037380D">
      <w:pPr>
        <w:pStyle w:val="a6"/>
      </w:pPr>
      <w:r>
        <w:rPr>
          <w:rFonts w:hint="eastAsia"/>
        </w:rPr>
        <w:t xml:space="preserve">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</w:t>
      </w:r>
      <w:r>
        <w:t>”</w:t>
      </w:r>
      <w:r w:rsidRPr="00E53C3E">
        <w:t xml:space="preserve"> }}</w:t>
      </w:r>
    </w:p>
    <w:p w:rsidR="006429C4" w:rsidRPr="0037380D" w:rsidRDefault="006429C4" w:rsidP="00B969C0">
      <w:pPr>
        <w:pStyle w:val="a6"/>
      </w:pPr>
    </w:p>
    <w:p w:rsidR="00A12D95" w:rsidRDefault="00A12D95" w:rsidP="00A12D95">
      <w:pPr>
        <w:pStyle w:val="a6"/>
      </w:pPr>
      <w:r>
        <w:rPr>
          <w:rFonts w:hint="eastAsia"/>
        </w:rPr>
        <w:t>2. 查询</w:t>
      </w:r>
      <w:r w:rsidR="00537CC2">
        <w:rPr>
          <w:rFonts w:hint="eastAsia"/>
        </w:rPr>
        <w:t>端口详细</w:t>
      </w:r>
      <w:r>
        <w:rPr>
          <w:rFonts w:hint="eastAsia"/>
        </w:rPr>
        <w:t>信息</w:t>
      </w:r>
    </w:p>
    <w:p w:rsidR="00A12D95" w:rsidRPr="00E53C3E" w:rsidRDefault="00A12D95" w:rsidP="00A12D95">
      <w:pPr>
        <w:pStyle w:val="a6"/>
      </w:pPr>
      <w:r>
        <w:rPr>
          <w:rFonts w:hint="eastAsia"/>
          <w:highlight w:val="yellow"/>
        </w:rPr>
        <w:t>[URL_GET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</w:t>
      </w:r>
      <w:r w:rsidR="00537CC2">
        <w:rPr>
          <w:rFonts w:hint="eastAsia"/>
          <w:highlight w:val="yellow"/>
        </w:rPr>
        <w:t>8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</w:t>
      </w:r>
      <w:r w:rsidRPr="0003508F">
        <w:rPr>
          <w:rFonts w:hint="eastAsia"/>
        </w:rPr>
        <w:t xml:space="preserve"> </w:t>
      </w:r>
      <w:r>
        <w:rPr>
          <w:rFonts w:hint="eastAsia"/>
        </w:rPr>
        <w:t>lig_cfg_port.cgi</w:t>
      </w:r>
      <w:r w:rsidRPr="00E53C3E">
        <w:rPr>
          <w:rFonts w:hint="eastAsia"/>
        </w:rPr>
        <w:t>?query=</w:t>
      </w:r>
    </w:p>
    <w:p w:rsidR="00A12D95" w:rsidRPr="00E53C3E" w:rsidRDefault="00A12D95" w:rsidP="00A12D95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cfg_port</w:t>
      </w:r>
      <w:r w:rsidRPr="00E53C3E">
        <w:t>”</w:t>
      </w:r>
      <w:r w:rsidRPr="00E53C3E">
        <w:rPr>
          <w:rFonts w:hint="eastAsia"/>
        </w:rPr>
        <w:t>,</w:t>
      </w:r>
    </w:p>
    <w:p w:rsidR="00A12D95" w:rsidRDefault="00A12D95" w:rsidP="00A12D95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“attribute</w:t>
      </w:r>
      <w:r w:rsidRPr="00E53C3E">
        <w:rPr>
          <w:rFonts w:hint="eastAsia"/>
        </w:rPr>
        <w:t>_name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port</w:t>
      </w:r>
      <w:r w:rsidRPr="00E53C3E">
        <w:t>”</w:t>
      </w:r>
      <w:r>
        <w:rPr>
          <w:rFonts w:hint="eastAsia"/>
        </w:rPr>
        <w:t>,</w:t>
      </w:r>
    </w:p>
    <w:p w:rsidR="00A12D95" w:rsidRPr="00E53C3E" w:rsidRDefault="00A12D95" w:rsidP="00A12D95">
      <w:pPr>
        <w:pStyle w:val="a6"/>
      </w:pPr>
      <w:r>
        <w:rPr>
          <w:rFonts w:hint="eastAsia"/>
        </w:rPr>
        <w:t xml:space="preserve">                           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</w:t>
      </w:r>
      <w:r w:rsidR="00537CC2">
        <w:rPr>
          <w:rFonts w:hint="eastAsia"/>
        </w:rPr>
        <w:t>n</w:t>
      </w:r>
      <w:r w:rsidRPr="00E53C3E">
        <w:rPr>
          <w:rFonts w:hint="eastAsia"/>
        </w:rPr>
        <w:t>}}</w:t>
      </w:r>
    </w:p>
    <w:p w:rsidR="00A12D95" w:rsidRDefault="00537CC2" w:rsidP="00A12D95">
      <w:pPr>
        <w:pStyle w:val="a6"/>
      </w:pPr>
      <w:r>
        <w:rPr>
          <w:rFonts w:hint="eastAsia"/>
        </w:rPr>
        <w:t>n&gt;0</w:t>
      </w:r>
    </w:p>
    <w:p w:rsidR="00537CC2" w:rsidRPr="00F327A5" w:rsidRDefault="00537CC2" w:rsidP="00A12D95">
      <w:pPr>
        <w:pStyle w:val="a6"/>
      </w:pPr>
    </w:p>
    <w:p w:rsidR="00A12D95" w:rsidRPr="00E53C3E" w:rsidRDefault="00A12D95" w:rsidP="00A12D95">
      <w:pPr>
        <w:pStyle w:val="a6"/>
      </w:pPr>
      <w:r>
        <w:rPr>
          <w:rFonts w:hint="eastAsia"/>
          <w:highlight w:val="yellow"/>
        </w:rPr>
        <w:t>[URL_GET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</w:t>
      </w:r>
      <w:r w:rsidR="00537CC2">
        <w:rPr>
          <w:rFonts w:hint="eastAsia"/>
          <w:highlight w:val="yellow"/>
        </w:rPr>
        <w:t>8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A12D95" w:rsidRPr="00E53C3E" w:rsidRDefault="00A12D95" w:rsidP="00A12D95">
      <w:pPr>
        <w:pStyle w:val="a6"/>
      </w:pPr>
      <w:r w:rsidRPr="00E53C3E">
        <w:t>{“status”:”success”</w:t>
      </w:r>
      <w:r w:rsidRPr="00E53C3E">
        <w:rPr>
          <w:rFonts w:hint="eastAsia"/>
        </w:rPr>
        <w:t>，</w:t>
      </w:r>
      <w:r w:rsidRPr="00E53C3E">
        <w:t>“name”:”</w:t>
      </w:r>
      <w:r w:rsidRPr="0003508F">
        <w:rPr>
          <w:rFonts w:hint="eastAsia"/>
        </w:rPr>
        <w:t xml:space="preserve"> </w:t>
      </w:r>
      <w:r>
        <w:rPr>
          <w:rFonts w:hint="eastAsia"/>
        </w:rPr>
        <w:t>cfg_port</w:t>
      </w:r>
      <w:r w:rsidRPr="00E53C3E">
        <w:t>”</w:t>
      </w:r>
      <w:r w:rsidRPr="00E53C3E">
        <w:rPr>
          <w:rFonts w:hint="eastAsia"/>
        </w:rPr>
        <w:t>，</w:t>
      </w:r>
    </w:p>
    <w:p w:rsidR="00A12D95" w:rsidRDefault="00A12D95" w:rsidP="00A12D95">
      <w:pPr>
        <w:pStyle w:val="a6"/>
      </w:pPr>
      <w:r>
        <w:rPr>
          <w:rFonts w:hint="eastAsia"/>
        </w:rPr>
        <w:t xml:space="preserve">  </w:t>
      </w:r>
      <w:r w:rsidRPr="00E53C3E">
        <w:t>”date”:{“attribute_name”:”</w:t>
      </w:r>
      <w:r>
        <w:rPr>
          <w:rFonts w:hint="eastAsia"/>
        </w:rPr>
        <w:t>port</w:t>
      </w:r>
      <w:r w:rsidRPr="00E53C3E">
        <w:t>”,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index</w:t>
      </w:r>
      <w:r>
        <w:t>”</w:t>
      </w:r>
      <w:r w:rsidR="00966A75">
        <w:rPr>
          <w:rFonts w:hint="eastAsia"/>
        </w:rPr>
        <w:t>:n</w:t>
      </w:r>
      <w:r>
        <w:rPr>
          <w:rFonts w:hint="eastAsia"/>
        </w:rPr>
        <w:t>,</w:t>
      </w:r>
    </w:p>
    <w:p w:rsidR="00B202F6" w:rsidRDefault="00A12D95" w:rsidP="00966A75">
      <w:pPr>
        <w:pStyle w:val="a6"/>
      </w:pPr>
      <w:r>
        <w:rPr>
          <w:rFonts w:hint="eastAsia"/>
        </w:rPr>
        <w:t xml:space="preserve">             </w:t>
      </w:r>
      <w:r w:rsidRPr="00355157">
        <w:t>"</w:t>
      </w:r>
      <w:r w:rsidR="00966A75">
        <w:rPr>
          <w:rFonts w:hint="eastAsia"/>
        </w:rPr>
        <w:t>port</w:t>
      </w:r>
      <w:r w:rsidRPr="00355157">
        <w:t>":</w:t>
      </w:r>
      <w:r w:rsidR="00966A75">
        <w:rPr>
          <w:rFonts w:hint="eastAsia"/>
        </w:rPr>
        <w:t>{</w:t>
      </w:r>
      <w:r w:rsidR="00966A75" w:rsidRPr="00B82173">
        <w:t>"</w:t>
      </w:r>
      <w:r w:rsidR="00966A75">
        <w:rPr>
          <w:rFonts w:hint="eastAsia"/>
        </w:rPr>
        <w:t>index</w:t>
      </w:r>
      <w:r w:rsidR="00966A75" w:rsidRPr="00B82173">
        <w:t>":</w:t>
      </w:r>
      <w:r w:rsidR="00966A75">
        <w:rPr>
          <w:rFonts w:hint="eastAsia"/>
        </w:rPr>
        <w:t>n</w:t>
      </w:r>
      <w:r w:rsidR="00966A75" w:rsidRPr="00B82173">
        <w:t>,"</w:t>
      </w:r>
      <w:r w:rsidR="00966A75">
        <w:rPr>
          <w:rFonts w:hint="eastAsia"/>
        </w:rPr>
        <w:t>dir</w:t>
      </w:r>
      <w:r w:rsidR="00966A75">
        <w:t>":</w:t>
      </w:r>
      <w:r w:rsidR="00966A75" w:rsidRPr="0037380D">
        <w:t>"out"</w:t>
      </w:r>
      <w:r w:rsidR="00966A75" w:rsidRPr="00B82173">
        <w:t>,</w:t>
      </w:r>
      <w:r w:rsidR="00966A75">
        <w:t>"typeid":</w:t>
      </w:r>
      <w:r w:rsidR="00966A75">
        <w:rPr>
          <w:rFonts w:hint="eastAsia"/>
        </w:rPr>
        <w:t>1,</w:t>
      </w:r>
    </w:p>
    <w:p w:rsidR="00B202F6" w:rsidRDefault="00B202F6" w:rsidP="00966A75">
      <w:pPr>
        <w:pStyle w:val="a6"/>
      </w:pPr>
      <w:r>
        <w:rPr>
          <w:rFonts w:hint="eastAsia"/>
        </w:rPr>
        <w:t xml:space="preserve">                       </w:t>
      </w:r>
      <w:r>
        <w:t>“</w:t>
      </w:r>
      <w:r>
        <w:rPr>
          <w:rFonts w:hint="eastAsia"/>
        </w:rPr>
        <w:t>portname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A1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portindex</w:t>
      </w:r>
      <w:r>
        <w:t>”</w:t>
      </w:r>
      <w:r>
        <w:rPr>
          <w:rFonts w:hint="eastAsia"/>
        </w:rPr>
        <w:t>:1,</w:t>
      </w:r>
    </w:p>
    <w:p w:rsidR="00B202F6" w:rsidRDefault="00B202F6" w:rsidP="00966A75">
      <w:pPr>
        <w:pStyle w:val="a6"/>
      </w:pPr>
      <w:r>
        <w:rPr>
          <w:rFonts w:hint="eastAsia"/>
        </w:rPr>
        <w:lastRenderedPageBreak/>
        <w:t xml:space="preserve">                        </w:t>
      </w:r>
      <w:r>
        <w:t>“</w:t>
      </w:r>
      <w:r>
        <w:rPr>
          <w:rFonts w:hint="eastAsia"/>
        </w:rPr>
        <w:t>boardname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UHDA</w:t>
      </w:r>
      <w:r>
        <w:t>”</w:t>
      </w:r>
      <w:r>
        <w:rPr>
          <w:rFonts w:hint="eastAsia"/>
        </w:rPr>
        <w:t>,</w:t>
      </w:r>
    </w:p>
    <w:p w:rsidR="00966A75" w:rsidRDefault="00B202F6" w:rsidP="00966A75">
      <w:pPr>
        <w:pStyle w:val="a6"/>
      </w:pPr>
      <w:r>
        <w:rPr>
          <w:rFonts w:hint="eastAsia"/>
        </w:rPr>
        <w:t xml:space="preserve">                       </w:t>
      </w:r>
      <w:r w:rsidR="00966A75" w:rsidRPr="00B82173">
        <w:t>"</w:t>
      </w:r>
      <w:r w:rsidR="00966A75">
        <w:rPr>
          <w:rFonts w:hint="eastAsia"/>
        </w:rPr>
        <w:t>title</w:t>
      </w:r>
      <w:r w:rsidR="00966A75">
        <w:t>":"</w:t>
      </w:r>
      <w:r w:rsidR="00966A75">
        <w:rPr>
          <w:rFonts w:hint="eastAsia"/>
        </w:rPr>
        <w:t>ROOM-1</w:t>
      </w:r>
      <w:r w:rsidR="00966A75" w:rsidRPr="00B82173">
        <w:t>"</w:t>
      </w:r>
      <w:r w:rsidR="00966A75">
        <w:rPr>
          <w:rFonts w:hint="eastAsia"/>
        </w:rPr>
        <w:t>,</w:t>
      </w:r>
    </w:p>
    <w:p w:rsidR="00A12D95" w:rsidRDefault="00966A75" w:rsidP="00966A75">
      <w:pPr>
        <w:pStyle w:val="a6"/>
      </w:pPr>
      <w:r>
        <w:rPr>
          <w:rFonts w:hint="eastAsia"/>
        </w:rPr>
        <w:t xml:space="preserve">                       </w:t>
      </w:r>
      <w:r w:rsidRPr="0037380D">
        <w:t>"HDMI":{"sid":9,"value":0}</w:t>
      </w:r>
      <w:r>
        <w:rPr>
          <w:rFonts w:hint="eastAsia"/>
        </w:rPr>
        <w:t>}</w:t>
      </w:r>
    </w:p>
    <w:p w:rsidR="00A12D95" w:rsidRDefault="00A12D95" w:rsidP="00A12D95">
      <w:pPr>
        <w:pStyle w:val="a6"/>
      </w:pPr>
      <w:r>
        <w:rPr>
          <w:rFonts w:hint="eastAsia"/>
        </w:rPr>
        <w:t xml:space="preserve">           </w:t>
      </w:r>
      <w:r w:rsidRPr="00E53C3E">
        <w:t>}</w:t>
      </w:r>
    </w:p>
    <w:p w:rsidR="00A12D95" w:rsidRDefault="00A12D95" w:rsidP="00A12D95">
      <w:pPr>
        <w:pStyle w:val="a6"/>
      </w:pPr>
      <w:r w:rsidRPr="00E53C3E">
        <w:t>}</w:t>
      </w:r>
    </w:p>
    <w:p w:rsidR="00430D2B" w:rsidRDefault="00430D2B" w:rsidP="00A12D95">
      <w:pPr>
        <w:pStyle w:val="a6"/>
        <w:rPr>
          <w:highlight w:val="yellow"/>
        </w:rPr>
      </w:pPr>
    </w:p>
    <w:p w:rsidR="00A12D95" w:rsidRPr="00E53C3E" w:rsidRDefault="00430D2B" w:rsidP="00A12D95">
      <w:pPr>
        <w:pStyle w:val="a6"/>
      </w:pPr>
      <w:r w:rsidRPr="006C5E2E">
        <w:rPr>
          <w:rFonts w:hint="eastAsia"/>
          <w:highlight w:val="yellow"/>
        </w:rPr>
        <w:t xml:space="preserve"> </w:t>
      </w:r>
      <w:r w:rsidR="00A12D95" w:rsidRPr="006C5E2E">
        <w:rPr>
          <w:rFonts w:hint="eastAsia"/>
          <w:highlight w:val="yellow"/>
        </w:rPr>
        <w:t>[URL_</w:t>
      </w:r>
      <w:r w:rsidR="00A12D95">
        <w:rPr>
          <w:rFonts w:hint="eastAsia"/>
          <w:highlight w:val="yellow"/>
        </w:rPr>
        <w:t>GET</w:t>
      </w:r>
      <w:r w:rsidR="00A12D95" w:rsidRPr="006C5E2E">
        <w:rPr>
          <w:rFonts w:hint="eastAsia"/>
          <w:highlight w:val="yellow"/>
        </w:rPr>
        <w:t>_</w:t>
      </w:r>
      <w:r w:rsidR="00A12D95"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8</w:t>
      </w:r>
      <w:r w:rsidR="00A12D95">
        <w:rPr>
          <w:rFonts w:hint="eastAsia"/>
          <w:highlight w:val="yellow"/>
        </w:rPr>
        <w:t>_CGI_ERR</w:t>
      </w:r>
      <w:r w:rsidR="00A12D95" w:rsidRPr="006C5E2E">
        <w:rPr>
          <w:rFonts w:hint="eastAsia"/>
          <w:highlight w:val="yellow"/>
        </w:rPr>
        <w:t>]</w:t>
      </w:r>
      <w:r w:rsidR="00A12D95" w:rsidRPr="00E53C3E">
        <w:rPr>
          <w:rFonts w:hint="eastAsia"/>
        </w:rPr>
        <w:t>:失败；</w:t>
      </w:r>
    </w:p>
    <w:p w:rsidR="00A12D95" w:rsidRPr="00E53C3E" w:rsidRDefault="00A12D95" w:rsidP="00A12D95">
      <w:pPr>
        <w:pStyle w:val="a6"/>
      </w:pPr>
      <w:r w:rsidRPr="00E53C3E">
        <w:t xml:space="preserve"> {“status”:”failed”,“name”:”</w:t>
      </w:r>
      <w:r w:rsidRPr="0003508F">
        <w:rPr>
          <w:rFonts w:hint="eastAsia"/>
        </w:rPr>
        <w:t xml:space="preserve"> </w:t>
      </w:r>
      <w:r w:rsidR="00430D2B">
        <w:rPr>
          <w:rFonts w:hint="eastAsia"/>
        </w:rPr>
        <w:t>cfg_port</w:t>
      </w:r>
      <w:r w:rsidRPr="00E53C3E">
        <w:t>”</w:t>
      </w:r>
      <w:r w:rsidRPr="00E53C3E">
        <w:rPr>
          <w:rFonts w:hint="eastAsia"/>
        </w:rPr>
        <w:t>，</w:t>
      </w:r>
    </w:p>
    <w:p w:rsidR="00A12D95" w:rsidRDefault="00A12D95" w:rsidP="00A12D95">
      <w:pPr>
        <w:pStyle w:val="a6"/>
      </w:pPr>
      <w:r>
        <w:rPr>
          <w:rFonts w:hint="eastAsia"/>
        </w:rPr>
        <w:t xml:space="preserve">   </w:t>
      </w:r>
      <w:r w:rsidRPr="00E53C3E">
        <w:t>”date”:{“attribute_name”:”</w:t>
      </w:r>
      <w:r w:rsidR="00430D2B">
        <w:rPr>
          <w:rFonts w:hint="eastAsia"/>
        </w:rPr>
        <w:t>port</w:t>
      </w:r>
      <w:r w:rsidRPr="00E53C3E"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index</w:t>
      </w:r>
      <w:r>
        <w:t>”</w:t>
      </w:r>
      <w:r w:rsidR="00430D2B">
        <w:rPr>
          <w:rFonts w:hint="eastAsia"/>
        </w:rPr>
        <w:t>:n</w:t>
      </w:r>
      <w:r>
        <w:rPr>
          <w:rFonts w:hint="eastAsia"/>
        </w:rPr>
        <w:t>,</w:t>
      </w:r>
    </w:p>
    <w:p w:rsidR="00A12D95" w:rsidRPr="00E53C3E" w:rsidRDefault="00A12D95" w:rsidP="00A12D95">
      <w:pPr>
        <w:pStyle w:val="a6"/>
      </w:pPr>
      <w:r>
        <w:rPr>
          <w:rFonts w:hint="eastAsia"/>
        </w:rPr>
        <w:t xml:space="preserve">            </w:t>
      </w:r>
      <w:r>
        <w:t>“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</w:t>
      </w:r>
      <w:r>
        <w:t>”</w:t>
      </w:r>
      <w:r w:rsidRPr="00E53C3E">
        <w:t xml:space="preserve"> }}</w:t>
      </w:r>
    </w:p>
    <w:p w:rsidR="00A12D95" w:rsidRPr="0037380D" w:rsidRDefault="00A12D95" w:rsidP="00A12D95">
      <w:pPr>
        <w:pStyle w:val="a6"/>
      </w:pPr>
    </w:p>
    <w:p w:rsidR="008C4CC9" w:rsidRDefault="008C4CC9" w:rsidP="008C4CC9">
      <w:pPr>
        <w:pStyle w:val="a6"/>
      </w:pPr>
      <w:r>
        <w:rPr>
          <w:rFonts w:hint="eastAsia"/>
        </w:rPr>
        <w:t>3.设置端口参数</w:t>
      </w:r>
    </w:p>
    <w:p w:rsidR="008C4CC9" w:rsidRPr="00E53C3E" w:rsidRDefault="008C4CC9" w:rsidP="008C4CC9">
      <w:pPr>
        <w:pStyle w:val="a6"/>
      </w:pPr>
      <w:r>
        <w:rPr>
          <w:rFonts w:hint="eastAsia"/>
          <w:highlight w:val="yellow"/>
        </w:rPr>
        <w:t>[URL_SET</w:t>
      </w:r>
      <w:r w:rsidRPr="00B7291A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14</w:t>
      </w:r>
      <w:r w:rsidRPr="00B7291A">
        <w:rPr>
          <w:rFonts w:hint="eastAsia"/>
          <w:highlight w:val="yellow"/>
        </w:rPr>
        <w:t>_IE]</w:t>
      </w:r>
      <w:r w:rsidRPr="00E53C3E">
        <w:rPr>
          <w:rFonts w:hint="eastAsia"/>
        </w:rPr>
        <w:t>：&lt;IP地址&gt;/cgi-bin/</w:t>
      </w:r>
      <w:r w:rsidRPr="002161CA">
        <w:rPr>
          <w:rFonts w:hint="eastAsia"/>
        </w:rPr>
        <w:t xml:space="preserve"> </w:t>
      </w:r>
      <w:r>
        <w:rPr>
          <w:rFonts w:hint="eastAsia"/>
        </w:rPr>
        <w:t>lig_cfg_port.cgi</w:t>
      </w:r>
      <w:r w:rsidRPr="00E53C3E">
        <w:rPr>
          <w:rFonts w:hint="eastAsia"/>
        </w:rPr>
        <w:t>?</w:t>
      </w:r>
      <w:r>
        <w:rPr>
          <w:rFonts w:hint="eastAsia"/>
        </w:rPr>
        <w:t>update</w:t>
      </w:r>
      <w:r w:rsidRPr="00E53C3E">
        <w:rPr>
          <w:rFonts w:hint="eastAsia"/>
        </w:rPr>
        <w:t>=</w:t>
      </w:r>
    </w:p>
    <w:p w:rsidR="008C4CC9" w:rsidRPr="00E53C3E" w:rsidRDefault="008C4CC9" w:rsidP="008C4CC9">
      <w:pPr>
        <w:pStyle w:val="a6"/>
      </w:pPr>
      <w:r w:rsidRPr="00E53C3E">
        <w:rPr>
          <w:rFonts w:hint="eastAsia"/>
        </w:rPr>
        <w:t xml:space="preserve">            </w:t>
      </w:r>
      <w:r>
        <w:rPr>
          <w:rFonts w:hint="eastAsia"/>
        </w:rPr>
        <w:t xml:space="preserve">    </w:t>
      </w:r>
      <w:r w:rsidRPr="00E53C3E">
        <w:rPr>
          <w:rFonts w:hint="eastAsia"/>
        </w:rPr>
        <w:t>{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 w:rsidR="00737711">
        <w:rPr>
          <w:rFonts w:hint="eastAsia"/>
        </w:rPr>
        <w:t>cfg_port</w:t>
      </w:r>
      <w:r w:rsidRPr="00E53C3E">
        <w:t>”</w:t>
      </w:r>
      <w:r w:rsidRPr="00E53C3E">
        <w:rPr>
          <w:rFonts w:hint="eastAsia"/>
        </w:rPr>
        <w:t>,</w:t>
      </w:r>
    </w:p>
    <w:p w:rsidR="00737711" w:rsidRDefault="008C4CC9" w:rsidP="00737711">
      <w:pPr>
        <w:pStyle w:val="a6"/>
      </w:pPr>
      <w:r w:rsidRPr="00E53C3E">
        <w:rPr>
          <w:rFonts w:hint="eastAsia"/>
        </w:rPr>
        <w:t xml:space="preserve">             </w:t>
      </w:r>
      <w:r>
        <w:rPr>
          <w:rFonts w:hint="eastAsia"/>
        </w:rPr>
        <w:t xml:space="preserve">   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>
        <w:rPr>
          <w:rFonts w:hint="eastAsia"/>
        </w:rPr>
        <w:t>:</w:t>
      </w:r>
      <w:r w:rsidRPr="00B82173">
        <w:t>{"</w:t>
      </w:r>
      <w:r w:rsidR="00737711">
        <w:rPr>
          <w:rFonts w:hint="eastAsia"/>
        </w:rPr>
        <w:t>port</w:t>
      </w:r>
      <w:r w:rsidR="00737711">
        <w:t>":</w:t>
      </w:r>
      <w:r w:rsidR="00737711">
        <w:rPr>
          <w:rFonts w:hint="eastAsia"/>
        </w:rPr>
        <w:t>{</w:t>
      </w:r>
      <w:r w:rsidR="00737711" w:rsidRPr="00B82173">
        <w:t>"</w:t>
      </w:r>
      <w:r w:rsidR="00737711">
        <w:rPr>
          <w:rFonts w:hint="eastAsia"/>
        </w:rPr>
        <w:t>index</w:t>
      </w:r>
      <w:r w:rsidR="00737711" w:rsidRPr="00B82173">
        <w:t>":</w:t>
      </w:r>
      <w:r w:rsidR="00737711">
        <w:rPr>
          <w:rFonts w:hint="eastAsia"/>
        </w:rPr>
        <w:t>n</w:t>
      </w:r>
      <w:r w:rsidR="00737711" w:rsidRPr="00B82173">
        <w:t>,"</w:t>
      </w:r>
      <w:r w:rsidR="00737711">
        <w:rPr>
          <w:rFonts w:hint="eastAsia"/>
        </w:rPr>
        <w:t>dir</w:t>
      </w:r>
      <w:r w:rsidR="00737711">
        <w:t>":</w:t>
      </w:r>
      <w:r w:rsidR="00737711" w:rsidRPr="0037380D">
        <w:t>"out"</w:t>
      </w:r>
      <w:r w:rsidR="00737711" w:rsidRPr="00B82173">
        <w:t>,</w:t>
      </w:r>
    </w:p>
    <w:p w:rsidR="00737711" w:rsidRDefault="00737711" w:rsidP="00737711">
      <w:pPr>
        <w:pStyle w:val="a6"/>
      </w:pPr>
      <w:r>
        <w:rPr>
          <w:rFonts w:hint="eastAsia"/>
        </w:rPr>
        <w:t xml:space="preserve">                       </w:t>
      </w:r>
      <w:r w:rsidRPr="0037380D">
        <w:t>"HDMI":{"sid":9,"value":0}</w:t>
      </w:r>
      <w:r>
        <w:rPr>
          <w:rFonts w:hint="eastAsia"/>
        </w:rPr>
        <w:t>}</w:t>
      </w:r>
    </w:p>
    <w:p w:rsidR="008C4CC9" w:rsidRDefault="008C4CC9" w:rsidP="00737711">
      <w:pPr>
        <w:pStyle w:val="a6"/>
      </w:pPr>
      <w:r>
        <w:rPr>
          <w:rFonts w:hint="eastAsia"/>
        </w:rPr>
        <w:t xml:space="preserve">               </w:t>
      </w:r>
      <w:r w:rsidRPr="00E53C3E">
        <w:rPr>
          <w:rFonts w:hint="eastAsia"/>
        </w:rPr>
        <w:t>}</w:t>
      </w:r>
    </w:p>
    <w:p w:rsidR="00F940BA" w:rsidRPr="00E53C3E" w:rsidRDefault="00F940BA" w:rsidP="00737711">
      <w:pPr>
        <w:pStyle w:val="a6"/>
      </w:pPr>
    </w:p>
    <w:p w:rsidR="008C4CC9" w:rsidRPr="00E53C3E" w:rsidRDefault="008C4CC9" w:rsidP="008C4CC9">
      <w:pPr>
        <w:pStyle w:val="a6"/>
      </w:pPr>
      <w:r>
        <w:rPr>
          <w:rFonts w:hint="eastAsia"/>
          <w:highlight w:val="yellow"/>
        </w:rPr>
        <w:t>[URL_SET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14</w:t>
      </w:r>
      <w:r w:rsidRPr="006C5E2E">
        <w:rPr>
          <w:rFonts w:hint="eastAsia"/>
          <w:highlight w:val="yellow"/>
        </w:rPr>
        <w:t>_CGI_</w:t>
      </w:r>
      <w:r>
        <w:rPr>
          <w:rFonts w:hint="eastAsia"/>
          <w:highlight w:val="yellow"/>
        </w:rPr>
        <w:t>OK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</w:t>
      </w:r>
      <w:r w:rsidRPr="00E53C3E">
        <w:t xml:space="preserve"> </w:t>
      </w:r>
      <w:r w:rsidRPr="00E53C3E">
        <w:rPr>
          <w:rFonts w:hint="eastAsia"/>
        </w:rPr>
        <w:t>成功；</w:t>
      </w:r>
    </w:p>
    <w:p w:rsidR="008C4CC9" w:rsidRPr="00E53C3E" w:rsidRDefault="008C4CC9" w:rsidP="008C4CC9">
      <w:pPr>
        <w:pStyle w:val="a6"/>
      </w:pPr>
      <w:r w:rsidRPr="00E53C3E">
        <w:rPr>
          <w:rFonts w:hint="eastAsia"/>
        </w:rPr>
        <w:t>{</w:t>
      </w:r>
      <w:r w:rsidRPr="00E53C3E">
        <w:t>“status”:”success”</w:t>
      </w:r>
      <w:r w:rsidRPr="00E53C3E">
        <w:rPr>
          <w:rFonts w:hint="eastAsia"/>
        </w:rPr>
        <w:t>，</w:t>
      </w:r>
      <w:r w:rsidRPr="00E53C3E">
        <w:t>“</w:t>
      </w:r>
      <w:r w:rsidRPr="00E53C3E">
        <w:rPr>
          <w:rFonts w:hint="eastAsia"/>
        </w:rPr>
        <w:t>name</w:t>
      </w:r>
      <w:r w:rsidRPr="00E53C3E">
        <w:t>”</w:t>
      </w:r>
      <w:r w:rsidRPr="00E53C3E">
        <w:rPr>
          <w:rFonts w:hint="eastAsia"/>
        </w:rPr>
        <w:t>:</w:t>
      </w:r>
      <w:r w:rsidRPr="00E53C3E">
        <w:t>”</w:t>
      </w:r>
      <w:r>
        <w:rPr>
          <w:rFonts w:hint="eastAsia"/>
        </w:rPr>
        <w:t>cfg_</w:t>
      </w:r>
      <w:r w:rsidR="0012730D">
        <w:rPr>
          <w:rFonts w:hint="eastAsia"/>
        </w:rPr>
        <w:t>port</w:t>
      </w:r>
      <w:r w:rsidRPr="00E53C3E">
        <w:t>”</w:t>
      </w:r>
      <w:r w:rsidRPr="00E53C3E">
        <w:rPr>
          <w:rFonts w:hint="eastAsia"/>
        </w:rPr>
        <w:t>,</w:t>
      </w:r>
    </w:p>
    <w:p w:rsidR="008C4CC9" w:rsidRDefault="008C4CC9" w:rsidP="008C4CC9">
      <w:pPr>
        <w:pStyle w:val="a6"/>
      </w:pPr>
      <w:r>
        <w:rPr>
          <w:rFonts w:hint="eastAsia"/>
        </w:rPr>
        <w:t xml:space="preserve"> </w:t>
      </w:r>
      <w:r w:rsidRPr="00E53C3E">
        <w:t>“</w:t>
      </w:r>
      <w:r w:rsidRPr="00E53C3E">
        <w:rPr>
          <w:rFonts w:hint="eastAsia"/>
        </w:rPr>
        <w:t>date</w:t>
      </w:r>
      <w:r w:rsidRPr="00E53C3E">
        <w:t>”</w:t>
      </w:r>
      <w:r w:rsidRPr="00E53C3E">
        <w:rPr>
          <w:rFonts w:hint="eastAsia"/>
        </w:rPr>
        <w:t>:{</w:t>
      </w:r>
      <w:r w:rsidRPr="00E53C3E">
        <w:t>“</w:t>
      </w:r>
      <w:r w:rsidR="0012730D">
        <w:rPr>
          <w:rFonts w:hint="eastAsia"/>
        </w:rPr>
        <w:t>port</w:t>
      </w:r>
      <w:r w:rsidRPr="00E53C3E">
        <w:t>”</w:t>
      </w:r>
      <w:r w:rsidRPr="00E53C3E">
        <w:rPr>
          <w:rFonts w:hint="eastAsia"/>
        </w:rPr>
        <w:t>:</w:t>
      </w:r>
      <w:r w:rsidR="0012730D">
        <w:rPr>
          <w:rFonts w:hint="eastAsia"/>
        </w:rPr>
        <w:t>{</w:t>
      </w:r>
      <w:r w:rsidR="0012730D" w:rsidRPr="0012730D">
        <w:t xml:space="preserve"> </w:t>
      </w:r>
      <w:r w:rsidR="0012730D" w:rsidRPr="00B82173">
        <w:t>"</w:t>
      </w:r>
      <w:r w:rsidR="0012730D">
        <w:rPr>
          <w:rFonts w:hint="eastAsia"/>
        </w:rPr>
        <w:t>index</w:t>
      </w:r>
      <w:r w:rsidR="0012730D" w:rsidRPr="00B82173">
        <w:t>":</w:t>
      </w:r>
      <w:r w:rsidR="0012730D">
        <w:rPr>
          <w:rFonts w:hint="eastAsia"/>
        </w:rPr>
        <w:t>n }</w:t>
      </w:r>
      <w:r w:rsidRPr="00E53C3E">
        <w:rPr>
          <w:rFonts w:hint="eastAsia"/>
        </w:rPr>
        <w:t>}}</w:t>
      </w:r>
    </w:p>
    <w:p w:rsidR="00F940BA" w:rsidRPr="00E53C3E" w:rsidRDefault="00F940BA" w:rsidP="008C4CC9">
      <w:pPr>
        <w:pStyle w:val="a6"/>
      </w:pPr>
    </w:p>
    <w:p w:rsidR="008C4CC9" w:rsidRPr="00E53C3E" w:rsidRDefault="008C4CC9" w:rsidP="008C4CC9">
      <w:pPr>
        <w:pStyle w:val="a6"/>
      </w:pPr>
      <w:r w:rsidRPr="006C5E2E">
        <w:rPr>
          <w:rFonts w:hint="eastAsia"/>
          <w:highlight w:val="yellow"/>
        </w:rPr>
        <w:t>[URL_</w:t>
      </w:r>
      <w:r>
        <w:rPr>
          <w:rFonts w:hint="eastAsia"/>
          <w:highlight w:val="yellow"/>
        </w:rPr>
        <w:t>SET</w:t>
      </w:r>
      <w:r w:rsidRPr="006C5E2E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14_CGI_ERR</w:t>
      </w:r>
      <w:r w:rsidRPr="006C5E2E">
        <w:rPr>
          <w:rFonts w:hint="eastAsia"/>
          <w:highlight w:val="yellow"/>
        </w:rPr>
        <w:t>]</w:t>
      </w:r>
      <w:r w:rsidRPr="00E53C3E">
        <w:rPr>
          <w:rFonts w:hint="eastAsia"/>
        </w:rPr>
        <w:t>:失败；</w:t>
      </w:r>
    </w:p>
    <w:p w:rsidR="008C4CC9" w:rsidRPr="00E53C3E" w:rsidRDefault="008C4CC9" w:rsidP="008C4CC9">
      <w:pPr>
        <w:pStyle w:val="a6"/>
      </w:pPr>
      <w:r w:rsidRPr="00E53C3E">
        <w:t xml:space="preserve"> {“status”:”failed”,“name”:”</w:t>
      </w:r>
      <w:r>
        <w:rPr>
          <w:rFonts w:hint="eastAsia"/>
        </w:rPr>
        <w:t>c</w:t>
      </w:r>
      <w:r w:rsidR="0012730D">
        <w:rPr>
          <w:rFonts w:hint="eastAsia"/>
        </w:rPr>
        <w:t>fg_port</w:t>
      </w:r>
      <w:r w:rsidRPr="00E53C3E">
        <w:t>”</w:t>
      </w:r>
      <w:r w:rsidRPr="00E53C3E">
        <w:rPr>
          <w:rFonts w:hint="eastAsia"/>
        </w:rPr>
        <w:t>，</w:t>
      </w:r>
    </w:p>
    <w:p w:rsidR="008C4CC9" w:rsidRPr="00E53C3E" w:rsidRDefault="008C4CC9" w:rsidP="008C4CC9">
      <w:pPr>
        <w:pStyle w:val="a6"/>
      </w:pPr>
      <w:r>
        <w:rPr>
          <w:rFonts w:hint="eastAsia"/>
        </w:rPr>
        <w:t xml:space="preserve">   </w:t>
      </w:r>
      <w:r w:rsidRPr="00E53C3E">
        <w:t>”date”:{</w:t>
      </w:r>
      <w:r w:rsidR="0012730D" w:rsidRPr="0012730D">
        <w:t xml:space="preserve"> </w:t>
      </w:r>
      <w:r w:rsidR="0012730D" w:rsidRPr="00E53C3E">
        <w:t>“</w:t>
      </w:r>
      <w:r w:rsidR="0012730D">
        <w:rPr>
          <w:rFonts w:hint="eastAsia"/>
        </w:rPr>
        <w:t>port</w:t>
      </w:r>
      <w:r w:rsidR="0012730D" w:rsidRPr="00E53C3E">
        <w:t>”</w:t>
      </w:r>
      <w:r w:rsidR="0012730D" w:rsidRPr="00E53C3E">
        <w:rPr>
          <w:rFonts w:hint="eastAsia"/>
        </w:rPr>
        <w:t>:</w:t>
      </w:r>
      <w:r w:rsidR="0012730D">
        <w:rPr>
          <w:rFonts w:hint="eastAsia"/>
        </w:rPr>
        <w:t>{</w:t>
      </w:r>
      <w:r w:rsidR="0012730D" w:rsidRPr="0012730D">
        <w:t xml:space="preserve"> </w:t>
      </w:r>
      <w:r w:rsidR="0012730D" w:rsidRPr="00B82173">
        <w:t>"</w:t>
      </w:r>
      <w:r w:rsidR="0012730D">
        <w:rPr>
          <w:rFonts w:hint="eastAsia"/>
        </w:rPr>
        <w:t>index</w:t>
      </w:r>
      <w:r w:rsidR="0012730D" w:rsidRPr="00B82173">
        <w:t>":</w:t>
      </w:r>
      <w:r w:rsidR="0012730D">
        <w:rPr>
          <w:rFonts w:hint="eastAsia"/>
        </w:rPr>
        <w:t>n }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err_string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xxx</w:t>
      </w:r>
      <w:r>
        <w:t>”</w:t>
      </w:r>
      <w:r w:rsidRPr="00E53C3E">
        <w:t xml:space="preserve"> }}</w:t>
      </w:r>
    </w:p>
    <w:p w:rsidR="00A9218A" w:rsidRPr="008C4CC9" w:rsidRDefault="00A9218A" w:rsidP="00B969C0">
      <w:pPr>
        <w:pStyle w:val="a6"/>
      </w:pPr>
    </w:p>
    <w:p w:rsidR="006429C4" w:rsidRDefault="006429C4" w:rsidP="00B969C0">
      <w:pPr>
        <w:pStyle w:val="a6"/>
      </w:pPr>
    </w:p>
    <w:p w:rsidR="005A5CB0" w:rsidRDefault="005A5CB0" w:rsidP="005A5CB0">
      <w:pPr>
        <w:pStyle w:val="30"/>
      </w:pPr>
      <w:r>
        <w:rPr>
          <w:rFonts w:hint="eastAsia"/>
        </w:rPr>
        <w:t>About页面</w:t>
      </w:r>
    </w:p>
    <w:p w:rsidR="001341C3" w:rsidRDefault="001341C3" w:rsidP="001341C3">
      <w:pPr>
        <w:pStyle w:val="40"/>
      </w:pPr>
      <w:r>
        <w:rPr>
          <w:rFonts w:hint="eastAsia"/>
        </w:rPr>
        <w:t>网页图例</w:t>
      </w:r>
    </w:p>
    <w:p w:rsidR="00D75465" w:rsidRDefault="00ED20E6" w:rsidP="00D75465">
      <w:pPr>
        <w:pStyle w:val="a6"/>
      </w:pPr>
      <w:r>
        <w:rPr>
          <w:noProof/>
        </w:rPr>
        <w:lastRenderedPageBreak/>
        <w:pict>
          <v:shape id="_x0000_s23555" type="#_x0000_t202" style="position:absolute;left:0;text-align:left;margin-left:21.5pt;margin-top:138.35pt;width:70.55pt;height:27.2pt;z-index:251720704" fillcolor="#f2f2f2 [3052]" stroked="f" strokecolor="black [3213]">
            <v:textbox style="mso-next-textbox:#_x0000_s23555">
              <w:txbxContent>
                <w:p w:rsidR="0050730E" w:rsidRPr="00D75465" w:rsidRDefault="0050730E" w:rsidP="00D75465">
                  <w:pPr>
                    <w:rPr>
                      <w:b/>
                    </w:rPr>
                  </w:pPr>
                  <w:r w:rsidRPr="00D75465">
                    <w:rPr>
                      <w:rFonts w:hint="eastAsia"/>
                      <w:b/>
                    </w:rPr>
                    <w:t>About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554" type="#_x0000_t202" style="position:absolute;left:0;text-align:left;margin-left:19.6pt;margin-top:3.1pt;width:356.65pt;height:30.25pt;z-index:251719680" filled="f" stroked="f">
            <v:textbox style="mso-next-textbox:#_x0000_s23554">
              <w:txbxContent>
                <w:p w:rsidR="0050730E" w:rsidRPr="00544F63" w:rsidRDefault="0050730E" w:rsidP="00D75465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- VS-34FD</w:t>
                  </w:r>
                </w:p>
              </w:txbxContent>
            </v:textbox>
          </v:shape>
        </w:pict>
      </w:r>
      <w:r>
        <w:pict>
          <v:group id="_x0000_s3057" editas="canvas" style="width:440pt;height:325.95pt;mso-position-horizontal-relative:char;mso-position-vertical-relative:line" coordorigin="1869,8357" coordsize="8800,6519">
            <o:lock v:ext="edit" aspectratio="t"/>
            <v:shape id="_x0000_s3058" type="#_x0000_t75" style="position:absolute;left:1869;top:8357;width:8800;height:6519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3059" style="position:absolute;left:1869;top:9404;width:1338;height:5463" fillcolor="gray [1629]" strokecolor="gray [1629]"/>
            <v:rect id="_x0000_s3060" style="position:absolute;left:1869;top:8357;width:8800;height:464" fillcolor="black [3213]"/>
            <v:shape id="_x0000_s3061" type="#_x0000_t202" style="position:absolute;left:1869;top:9397;width:1475;height:544" filled="f" fillcolor="#f2f2f2 [3052]" stroked="f">
              <v:textbox style="mso-next-textbox:#_x0000_s3061">
                <w:txbxContent>
                  <w:p w:rsidR="0050730E" w:rsidRPr="00EF43D5" w:rsidRDefault="0050730E" w:rsidP="00D75465">
                    <w:pPr>
                      <w:rPr>
                        <w:b/>
                        <w:color w:val="FFFFFF" w:themeColor="background1"/>
                      </w:rPr>
                    </w:pPr>
                    <w:r w:rsidRPr="00EF43D5">
                      <w:rPr>
                        <w:rFonts w:hint="eastAsia"/>
                        <w:b/>
                        <w:color w:val="FFFFFF" w:themeColor="background1"/>
                      </w:rPr>
                      <w:t>Switch</w:t>
                    </w:r>
                  </w:p>
                </w:txbxContent>
              </v:textbox>
            </v:shape>
            <v:shape id="_x0000_s3062" type="#_x0000_t5" style="position:absolute;left:3029;top:9052;width:223;height:155;rotation:270" fillcolor="gray [1629]"/>
            <v:shape id="_x0000_s3063" type="#_x0000_t202" style="position:absolute;left:1869;top:9952;width:1411;height:544" filled="f" fillcolor="#f2f2f2 [3052]" stroked="f" strokecolor="black [3213]">
              <v:textbox style="mso-next-textbox:#_x0000_s3063">
                <w:txbxContent>
                  <w:p w:rsidR="0050730E" w:rsidRPr="00EF43D5" w:rsidRDefault="0050730E" w:rsidP="00D75465">
                    <w:pPr>
                      <w:rPr>
                        <w:b/>
                      </w:rPr>
                    </w:pPr>
                    <w:r w:rsidRPr="00EF43D5">
                      <w:rPr>
                        <w:rFonts w:hint="eastAsia"/>
                        <w:b/>
                        <w:color w:val="FFFFFF" w:themeColor="background1"/>
                      </w:rPr>
                      <w:t>EDID</w:t>
                    </w:r>
                  </w:p>
                </w:txbxContent>
              </v:textbox>
            </v:shape>
            <v:shape id="_x0000_s3064" type="#_x0000_t202" style="position:absolute;left:1869;top:10491;width:1411;height:544" filled="f" fillcolor="#f2f2f2 [3052]" stroked="f" strokecolor="black [3213]">
              <v:textbox style="mso-next-textbox:#_x0000_s3064">
                <w:txbxContent>
                  <w:p w:rsidR="0050730E" w:rsidRPr="00D75465" w:rsidRDefault="0050730E" w:rsidP="00D75465">
                    <w:pPr>
                      <w:rPr>
                        <w:b/>
                        <w:color w:val="FFFFFF" w:themeColor="background1"/>
                      </w:rPr>
                    </w:pPr>
                    <w:r w:rsidRPr="00D75465">
                      <w:rPr>
                        <w:rFonts w:hint="eastAsia"/>
                        <w:b/>
                        <w:color w:val="FFFFFF" w:themeColor="background1"/>
                      </w:rPr>
                      <w:t>Configure</w:t>
                    </w:r>
                  </w:p>
                </w:txbxContent>
              </v:textbox>
            </v:shape>
            <v:shape id="_x0000_s3068" type="#_x0000_t202" style="position:absolute;left:3468;top:8921;width:7144;height:2976" fillcolor="white [3212]" strokecolor="#bfbfbf [2412]">
              <v:textbox style="mso-next-textbox:#_x0000_s3068">
                <w:txbxContent>
                  <w:p w:rsidR="0050730E" w:rsidRDefault="0050730E" w:rsidP="00D75465">
                    <w:r>
                      <w:rPr>
                        <w:rFonts w:hint="eastAsia"/>
                      </w:rPr>
                      <w:t>公司版本信息</w:t>
                    </w:r>
                    <w:r>
                      <w:t>…</w:t>
                    </w:r>
                  </w:p>
                  <w:p w:rsidR="0050730E" w:rsidRDefault="0050730E" w:rsidP="00D75465"/>
                </w:txbxContent>
              </v:textbox>
            </v:shape>
            <w10:wrap type="none"/>
            <w10:anchorlock/>
          </v:group>
        </w:pict>
      </w:r>
    </w:p>
    <w:p w:rsidR="00DB1536" w:rsidRPr="00BB542C" w:rsidRDefault="00DB1536" w:rsidP="00DB1536">
      <w:pPr>
        <w:pStyle w:val="af5"/>
        <w:jc w:val="center"/>
        <w:rPr>
          <w:b/>
          <w:sz w:val="13"/>
          <w:szCs w:val="13"/>
        </w:rPr>
      </w:pPr>
      <w:r w:rsidRPr="00BB542C">
        <w:rPr>
          <w:rFonts w:hint="eastAsia"/>
          <w:b/>
          <w:sz w:val="13"/>
          <w:szCs w:val="13"/>
        </w:rPr>
        <w:t>图</w:t>
      </w:r>
      <w:r w:rsidRPr="00BB542C">
        <w:rPr>
          <w:rFonts w:hint="eastAsia"/>
          <w:b/>
          <w:sz w:val="13"/>
          <w:szCs w:val="13"/>
        </w:rPr>
        <w:t xml:space="preserve"> </w:t>
      </w:r>
      <w:r w:rsidR="00ED20E6" w:rsidRPr="00BB542C">
        <w:rPr>
          <w:b/>
          <w:sz w:val="13"/>
          <w:szCs w:val="13"/>
        </w:rPr>
        <w:fldChar w:fldCharType="begin"/>
      </w:r>
      <w:r w:rsidRPr="00BB542C">
        <w:rPr>
          <w:b/>
          <w:sz w:val="13"/>
          <w:szCs w:val="13"/>
        </w:rPr>
        <w:instrText xml:space="preserve"> </w:instrText>
      </w:r>
      <w:r w:rsidRPr="00BB542C">
        <w:rPr>
          <w:rFonts w:hint="eastAsia"/>
          <w:b/>
          <w:sz w:val="13"/>
          <w:szCs w:val="13"/>
        </w:rPr>
        <w:instrText xml:space="preserve">SEQ </w:instrText>
      </w:r>
      <w:r w:rsidRPr="00BB542C">
        <w:rPr>
          <w:rFonts w:hint="eastAsia"/>
          <w:b/>
          <w:sz w:val="13"/>
          <w:szCs w:val="13"/>
        </w:rPr>
        <w:instrText>图</w:instrText>
      </w:r>
      <w:r w:rsidRPr="00BB542C">
        <w:rPr>
          <w:rFonts w:hint="eastAsia"/>
          <w:b/>
          <w:sz w:val="13"/>
          <w:szCs w:val="13"/>
        </w:rPr>
        <w:instrText xml:space="preserve"> \* ARABIC</w:instrText>
      </w:r>
      <w:r w:rsidRPr="00BB542C">
        <w:rPr>
          <w:b/>
          <w:sz w:val="13"/>
          <w:szCs w:val="13"/>
        </w:rPr>
        <w:instrText xml:space="preserve"> </w:instrText>
      </w:r>
      <w:r w:rsidR="00ED20E6" w:rsidRPr="00BB542C">
        <w:rPr>
          <w:b/>
          <w:sz w:val="13"/>
          <w:szCs w:val="13"/>
        </w:rPr>
        <w:fldChar w:fldCharType="separate"/>
      </w:r>
      <w:r>
        <w:rPr>
          <w:b/>
          <w:noProof/>
          <w:sz w:val="13"/>
          <w:szCs w:val="13"/>
        </w:rPr>
        <w:t>19</w:t>
      </w:r>
      <w:r w:rsidR="00ED20E6" w:rsidRPr="00BB542C">
        <w:rPr>
          <w:b/>
          <w:sz w:val="13"/>
          <w:szCs w:val="13"/>
        </w:rPr>
        <w:fldChar w:fldCharType="end"/>
      </w:r>
      <w:r>
        <w:rPr>
          <w:rFonts w:hint="eastAsia"/>
          <w:b/>
          <w:sz w:val="13"/>
          <w:szCs w:val="13"/>
        </w:rPr>
        <w:t>：</w:t>
      </w:r>
      <w:r>
        <w:rPr>
          <w:rFonts w:hint="eastAsia"/>
          <w:b/>
          <w:sz w:val="13"/>
          <w:szCs w:val="13"/>
        </w:rPr>
        <w:t>About</w:t>
      </w:r>
      <w:r>
        <w:rPr>
          <w:rFonts w:hint="eastAsia"/>
          <w:b/>
          <w:sz w:val="13"/>
          <w:szCs w:val="13"/>
        </w:rPr>
        <w:t>界面</w:t>
      </w:r>
      <w:r w:rsidRPr="00BB542C">
        <w:rPr>
          <w:rFonts w:hint="eastAsia"/>
          <w:b/>
          <w:sz w:val="13"/>
          <w:szCs w:val="13"/>
        </w:rPr>
        <w:t>（草图）</w:t>
      </w:r>
    </w:p>
    <w:p w:rsidR="005A5CB0" w:rsidRPr="00DB1536" w:rsidRDefault="005A5CB0" w:rsidP="005A5CB0">
      <w:pPr>
        <w:pStyle w:val="a6"/>
      </w:pPr>
    </w:p>
    <w:p w:rsidR="00DB1536" w:rsidRDefault="00DB1536" w:rsidP="005A5CB0">
      <w:pPr>
        <w:pStyle w:val="a6"/>
      </w:pPr>
    </w:p>
    <w:p w:rsidR="005A5CB0" w:rsidRDefault="001341C3" w:rsidP="001341C3">
      <w:pPr>
        <w:pStyle w:val="40"/>
      </w:pPr>
      <w:r>
        <w:rPr>
          <w:rFonts w:hint="eastAsia"/>
        </w:rPr>
        <w:t>操作步骤</w:t>
      </w:r>
    </w:p>
    <w:p w:rsidR="005A5CB0" w:rsidRDefault="00D75465" w:rsidP="005A5CB0">
      <w:pPr>
        <w:pStyle w:val="a6"/>
        <w:numPr>
          <w:ilvl w:val="0"/>
          <w:numId w:val="39"/>
        </w:numPr>
        <w:ind w:firstLineChars="0"/>
      </w:pPr>
      <w:r>
        <w:rPr>
          <w:rFonts w:hint="eastAsia"/>
        </w:rPr>
        <w:t>在导航栏中单击“About</w:t>
      </w:r>
      <w:r>
        <w:t>”</w:t>
      </w:r>
      <w:r>
        <w:rPr>
          <w:rFonts w:hint="eastAsia"/>
        </w:rPr>
        <w:t>，</w:t>
      </w:r>
      <w:r w:rsidR="005A5CB0">
        <w:rPr>
          <w:rFonts w:hint="eastAsia"/>
        </w:rPr>
        <w:t>显示网页版本信息，Kramer公司信息</w:t>
      </w:r>
      <w:r w:rsidR="007944DE">
        <w:rPr>
          <w:rFonts w:hint="eastAsia"/>
        </w:rPr>
        <w:t>(参考88网页的Kramer信息)</w:t>
      </w:r>
      <w:r w:rsidR="005A5CB0">
        <w:rPr>
          <w:rFonts w:hint="eastAsia"/>
        </w:rPr>
        <w:t>；</w:t>
      </w:r>
    </w:p>
    <w:p w:rsidR="00007997" w:rsidRDefault="00007997" w:rsidP="00B969C0">
      <w:pPr>
        <w:pStyle w:val="a6"/>
      </w:pPr>
    </w:p>
    <w:p w:rsidR="001341C3" w:rsidRPr="005A5CB0" w:rsidRDefault="001341C3" w:rsidP="001341C3">
      <w:pPr>
        <w:pStyle w:val="40"/>
      </w:pPr>
      <w:r>
        <w:rPr>
          <w:rFonts w:hint="eastAsia"/>
        </w:rPr>
        <w:t>IE与CGI协作过程说明</w:t>
      </w:r>
    </w:p>
    <w:p w:rsidR="005A5CB0" w:rsidRDefault="000D1688" w:rsidP="00B969C0">
      <w:pPr>
        <w:pStyle w:val="a6"/>
      </w:pPr>
      <w:r>
        <w:rPr>
          <w:rFonts w:hint="eastAsia"/>
        </w:rPr>
        <w:t>无，纯</w:t>
      </w:r>
      <w:r w:rsidR="00573E61">
        <w:rPr>
          <w:rFonts w:hint="eastAsia"/>
        </w:rPr>
        <w:t>静态</w:t>
      </w:r>
      <w:r>
        <w:rPr>
          <w:rFonts w:hint="eastAsia"/>
        </w:rPr>
        <w:t>网页</w:t>
      </w:r>
      <w:r w:rsidR="00573E61">
        <w:rPr>
          <w:rFonts w:hint="eastAsia"/>
        </w:rPr>
        <w:t>。</w:t>
      </w:r>
    </w:p>
    <w:p w:rsidR="00573E61" w:rsidRDefault="00573E61" w:rsidP="00B969C0">
      <w:pPr>
        <w:pStyle w:val="a6"/>
      </w:pPr>
    </w:p>
    <w:p w:rsidR="00582609" w:rsidRDefault="00582609" w:rsidP="00582609">
      <w:pPr>
        <w:pStyle w:val="30"/>
      </w:pPr>
      <w:bookmarkStart w:id="7" w:name="_子板ISP"/>
      <w:bookmarkEnd w:id="7"/>
      <w:r w:rsidRPr="00EB35CA">
        <w:rPr>
          <w:rFonts w:hint="eastAsia"/>
          <w:highlight w:val="darkCyan"/>
        </w:rPr>
        <w:t>子板ISP</w:t>
      </w:r>
      <w:r w:rsidR="006867C8">
        <w:rPr>
          <w:rFonts w:hint="eastAsia"/>
        </w:rPr>
        <w:t xml:space="preserve"> </w:t>
      </w:r>
    </w:p>
    <w:p w:rsidR="001341C3" w:rsidRPr="001341C3" w:rsidRDefault="001341C3" w:rsidP="001341C3">
      <w:pPr>
        <w:pStyle w:val="40"/>
      </w:pPr>
      <w:r>
        <w:rPr>
          <w:rFonts w:hint="eastAsia"/>
        </w:rPr>
        <w:t>网页图例</w:t>
      </w:r>
    </w:p>
    <w:p w:rsidR="00365B25" w:rsidRDefault="00ED20E6" w:rsidP="00365B25">
      <w:pPr>
        <w:pStyle w:val="a6"/>
      </w:pPr>
      <w:r>
        <w:rPr>
          <w:noProof/>
        </w:rPr>
        <w:lastRenderedPageBreak/>
        <w:pict>
          <v:shape id="_x0000_s2391" type="#_x0000_t202" style="position:absolute;left:0;text-align:left;margin-left:19.6pt;margin-top:6.6pt;width:406.6pt;height:30.25pt;z-index:251659264" filled="f" stroked="f">
            <v:textbox style="mso-next-textbox:#_x0000_s2391">
              <w:txbxContent>
                <w:p w:rsidR="0050730E" w:rsidRPr="00544F63" w:rsidRDefault="0050730E" w:rsidP="00365B25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544F63"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>MATRIX NETWORK</w:t>
                  </w:r>
                  <w:r>
                    <w:rPr>
                      <w:rFonts w:hint="eastAsia"/>
                      <w:b/>
                      <w:color w:val="FFFFFF" w:themeColor="background1"/>
                      <w:sz w:val="28"/>
                      <w:szCs w:val="28"/>
                    </w:rPr>
                    <w:t xml:space="preserve">                          ISP Control</w:t>
                  </w:r>
                </w:p>
              </w:txbxContent>
            </v:textbox>
          </v:shape>
        </w:pict>
      </w:r>
      <w:r>
        <w:pict>
          <v:group id="_x0000_s2383" editas="canvas" style="width:403.9pt;height:230.9pt;mso-position-horizontal-relative:char;mso-position-vertical-relative:line" coordorigin="1869,8357" coordsize="8078,4618">
            <o:lock v:ext="edit" aspectratio="t"/>
            <v:shape id="_x0000_s2384" type="#_x0000_t75" style="position:absolute;left:1869;top:8357;width:8078;height:4618" o:preferrelative="f" filled="t" fillcolor="#f2f2f2 [3052]" stroked="t" strokecolor="#d8d8d8 [2732]">
              <v:fill o:detectmouseclick="t"/>
              <v:path o:extrusionok="t" o:connecttype="none"/>
              <o:lock v:ext="edit" text="t"/>
            </v:shape>
            <v:rect id="_x0000_s2386" style="position:absolute;left:1869;top:8357;width:8078;height:464" fillcolor="black [3213]"/>
            <v:shape id="_x0000_s2388" type="#_x0000_t202" style="position:absolute;left:1989;top:8934;width:7906;height:476" fillcolor="white [3212]" strokecolor="#bfbfbf [2412]">
              <v:textbox style="mso-next-textbox:#_x0000_s2388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>Slot Control</w:t>
                    </w:r>
                  </w:p>
                </w:txbxContent>
              </v:textbox>
            </v:shape>
            <v:shape id="_x0000_s2395" type="#_x0000_t202" style="position:absolute;left:1989;top:9410;width:5845;height:476" fillcolor="gray [1629]" strokecolor="#bfbfbf [2412]">
              <v:textbox style="mso-next-textbox:#_x0000_s2395">
                <w:txbxContent>
                  <w:p w:rsidR="0050730E" w:rsidRPr="00D55D5C" w:rsidRDefault="0050730E" w:rsidP="00AE36BE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Slot A- Card Name</w:t>
                    </w:r>
                  </w:p>
                </w:txbxContent>
              </v:textbox>
            </v:shape>
            <v:shape id="_x0000_s2396" type="#_x0000_t202" style="position:absolute;left:8831;top:9410;width:1064;height:476" fillcolor="#76923c [2406]" strokecolor="#bfbfbf [2412]">
              <v:textbox style="mso-next-textbox:#_x0000_s2396">
                <w:txbxContent>
                  <w:p w:rsidR="0050730E" w:rsidRPr="00D55D5C" w:rsidRDefault="0050730E" w:rsidP="00AE36BE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</w:rPr>
                      <w:t>Power</w:t>
                    </w:r>
                  </w:p>
                </w:txbxContent>
              </v:textbox>
            </v:shape>
            <v:shape id="_x0000_s2397" type="#_x0000_t202" style="position:absolute;left:8831;top:9890;width:1064;height:476" fillcolor="white [3212]" strokecolor="#bfbfbf [2412]">
              <v:textbox style="mso-next-textbox:#_x0000_s2397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 xml:space="preserve">Power </w:t>
                    </w:r>
                  </w:p>
                </w:txbxContent>
              </v:textbox>
            </v:shape>
            <v:shape id="_x0000_s2398" type="#_x0000_t202" style="position:absolute;left:1989;top:9886;width:5845;height:476" fillcolor="white [3212]" strokecolor="#bfbfbf [2412]">
              <v:textbox style="mso-next-textbox:#_x0000_s2398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>Slot B - Card Name</w:t>
                    </w:r>
                  </w:p>
                </w:txbxContent>
              </v:textbox>
            </v:shape>
            <v:shape id="_x0000_s2399" type="#_x0000_t202" style="position:absolute;left:8831;top:10370;width:1064;height:476" fillcolor="white [3212]" strokecolor="#bfbfbf [2412]">
              <v:textbox style="mso-next-textbox:#_x0000_s2399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 xml:space="preserve">Power </w:t>
                    </w:r>
                  </w:p>
                </w:txbxContent>
              </v:textbox>
            </v:shape>
            <v:shape id="_x0000_s2400" type="#_x0000_t202" style="position:absolute;left:1989;top:10366;width:5845;height:476" fillcolor="white [3212]" strokecolor="#bfbfbf [2412]">
              <v:textbox style="mso-next-textbox:#_x0000_s2400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>Slot C - No Card</w:t>
                    </w:r>
                  </w:p>
                </w:txbxContent>
              </v:textbox>
            </v:shape>
            <v:shape id="_x0000_s2401" type="#_x0000_t202" style="position:absolute;left:8831;top:10850;width:1064;height:476" fillcolor="white [3212]" strokecolor="#bfbfbf [2412]">
              <v:textbox style="mso-next-textbox:#_x0000_s2401">
                <w:txbxContent>
                  <w:p w:rsidR="0050730E" w:rsidRDefault="0050730E" w:rsidP="00AE36BE">
                    <w:r>
                      <w:t>……</w:t>
                    </w:r>
                  </w:p>
                </w:txbxContent>
              </v:textbox>
            </v:shape>
            <v:shape id="_x0000_s2402" type="#_x0000_t202" style="position:absolute;left:1989;top:10846;width:5845;height:476" fillcolor="white [3212]" strokecolor="#bfbfbf [2412]">
              <v:textbox style="mso-next-textbox:#_x0000_s2402">
                <w:txbxContent>
                  <w:p w:rsidR="0050730E" w:rsidRDefault="0050730E" w:rsidP="00AE36BE">
                    <w:r>
                      <w:t>……</w:t>
                    </w:r>
                  </w:p>
                </w:txbxContent>
              </v:textbox>
            </v:shape>
            <v:shape id="_x0000_s2403" type="#_x0000_t202" style="position:absolute;left:8831;top:11330;width:1064;height:476" fillcolor="white [3212]" strokecolor="#bfbfbf [2412]">
              <v:textbox style="mso-next-textbox:#_x0000_s2403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 xml:space="preserve">Power </w:t>
                    </w:r>
                  </w:p>
                </w:txbxContent>
              </v:textbox>
            </v:shape>
            <v:shape id="_x0000_s2404" type="#_x0000_t202" style="position:absolute;left:1989;top:11326;width:5845;height:476" fillcolor="white [3212]" strokecolor="#bfbfbf [2412]">
              <v:textbox style="mso-next-textbox:#_x0000_s2404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>Slot P - No Card</w:t>
                    </w:r>
                  </w:p>
                </w:txbxContent>
              </v:textbox>
            </v:shape>
            <v:shape id="_x0000_s2405" type="#_x0000_t202" style="position:absolute;left:8831;top:11810;width:1064;height:476" fillcolor="white [3212]" strokecolor="#bfbfbf [2412]">
              <v:textbox style="mso-next-textbox:#_x0000_s2405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 xml:space="preserve">Power </w:t>
                    </w:r>
                  </w:p>
                </w:txbxContent>
              </v:textbox>
            </v:shape>
            <v:shape id="_x0000_s2406" type="#_x0000_t202" style="position:absolute;left:1989;top:11806;width:5845;height:476" fillcolor="white [3212]" strokecolor="#bfbfbf [2412]">
              <v:textbox style="mso-next-textbox:#_x0000_s2406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>Slot Q - Card Name</w:t>
                    </w:r>
                  </w:p>
                </w:txbxContent>
              </v:textbox>
            </v:shape>
            <v:shape id="_x0000_s2428" type="#_x0000_t202" style="position:absolute;left:7358;top:12499;width:2537;height:476" fillcolor="white [3212]" strokecolor="#bfbfbf [2412]">
              <v:textbox style="mso-next-textbox:#_x0000_s2428">
                <w:txbxContent>
                  <w:p w:rsidR="0050730E" w:rsidRDefault="0050730E" w:rsidP="00AE36BE">
                    <w:r>
                      <w:rPr>
                        <w:rFonts w:hint="eastAsia"/>
                      </w:rPr>
                      <w:t>ISP Start/Matrix Restart</w:t>
                    </w:r>
                  </w:p>
                </w:txbxContent>
              </v:textbox>
            </v:shape>
            <v:shape id="_x0000_s23556" type="#_x0000_t202" style="position:absolute;left:7834;top:9410;width:997;height:476" fillcolor="white [3212]" strokecolor="#bfbfbf [2412]">
              <v:textbox style="mso-next-textbox:#_x0000_s23556">
                <w:txbxContent>
                  <w:p w:rsidR="0050730E" w:rsidRPr="00707FF7" w:rsidRDefault="0050730E" w:rsidP="00AE36BE">
                    <w:r w:rsidRPr="00707FF7">
                      <w:rPr>
                        <w:rFonts w:hint="eastAsia"/>
                      </w:rPr>
                      <w:t>Setting</w:t>
                    </w:r>
                  </w:p>
                </w:txbxContent>
              </v:textbox>
            </v:shape>
            <v:shape id="_x0000_s23557" type="#_x0000_t202" style="position:absolute;left:7834;top:9894;width:997;height:476" fillcolor="white [3212]" strokecolor="#bfbfbf [2412]">
              <v:textbox style="mso-next-textbox:#_x0000_s23557">
                <w:txbxContent>
                  <w:p w:rsidR="0050730E" w:rsidRPr="00707FF7" w:rsidRDefault="0050730E" w:rsidP="00AE36BE">
                    <w:r w:rsidRPr="00707FF7">
                      <w:rPr>
                        <w:rFonts w:hint="eastAsia"/>
                      </w:rPr>
                      <w:t>Setting</w:t>
                    </w:r>
                  </w:p>
                </w:txbxContent>
              </v:textbox>
            </v:shape>
            <v:shape id="_x0000_s23558" type="#_x0000_t202" style="position:absolute;left:7834;top:10374;width:997;height:476" fillcolor="white [3212]" strokecolor="#bfbfbf [2412]">
              <v:textbox style="mso-next-textbox:#_x0000_s23558">
                <w:txbxContent>
                  <w:p w:rsidR="0050730E" w:rsidRPr="00707FF7" w:rsidRDefault="0050730E" w:rsidP="00AE36BE">
                    <w:r w:rsidRPr="00707FF7">
                      <w:rPr>
                        <w:rFonts w:hint="eastAsia"/>
                      </w:rPr>
                      <w:t>Setting</w:t>
                    </w:r>
                  </w:p>
                </w:txbxContent>
              </v:textbox>
            </v:shape>
            <v:shape id="_x0000_s23559" type="#_x0000_t202" style="position:absolute;left:7834;top:10842;width:997;height:476" fillcolor="white [3212]" strokecolor="#bfbfbf [2412]">
              <v:textbox style="mso-next-textbox:#_x0000_s23559">
                <w:txbxContent>
                  <w:p w:rsidR="0050730E" w:rsidRPr="00484D62" w:rsidRDefault="0050730E" w:rsidP="00AE36BE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……</w:t>
                    </w:r>
                  </w:p>
                </w:txbxContent>
              </v:textbox>
            </v:shape>
            <v:shape id="_x0000_s23560" type="#_x0000_t202" style="position:absolute;left:7834;top:11318;width:997;height:476" fillcolor="white [3212]" strokecolor="#bfbfbf [2412]">
              <v:textbox style="mso-next-textbox:#_x0000_s23560">
                <w:txbxContent>
                  <w:p w:rsidR="0050730E" w:rsidRPr="00707FF7" w:rsidRDefault="0050730E" w:rsidP="00AE36BE">
                    <w:r w:rsidRPr="00707FF7">
                      <w:rPr>
                        <w:rFonts w:hint="eastAsia"/>
                      </w:rPr>
                      <w:t>Setting</w:t>
                    </w:r>
                  </w:p>
                </w:txbxContent>
              </v:textbox>
            </v:shape>
            <v:shape id="_x0000_s23561" type="#_x0000_t202" style="position:absolute;left:7834;top:11799;width:997;height:476" fillcolor="white [3212]" strokecolor="#bfbfbf [2412]">
              <v:textbox style="mso-next-textbox:#_x0000_s23561">
                <w:txbxContent>
                  <w:p w:rsidR="0050730E" w:rsidRPr="00707FF7" w:rsidRDefault="0050730E" w:rsidP="00AE36BE">
                    <w:r w:rsidRPr="00707FF7">
                      <w:rPr>
                        <w:rFonts w:hint="eastAsia"/>
                      </w:rPr>
                      <w:t>Setting</w:t>
                    </w:r>
                  </w:p>
                </w:txbxContent>
              </v:textbox>
            </v:shape>
            <v:shape id="_x0000_s23562" type="#_x0000_t202" style="position:absolute;left:2037;top:12499;width:1621;height:476" fillcolor="white [3212]" strokecolor="#bfbfbf [2412]">
              <v:textbox style="mso-next-textbox:#_x0000_s23562">
                <w:txbxContent>
                  <w:p w:rsidR="0050730E" w:rsidRDefault="0050730E" w:rsidP="00AE36BE">
                    <w:r>
                      <w:t>Help</w:t>
                    </w:r>
                  </w:p>
                </w:txbxContent>
              </v:textbox>
            </v:shape>
            <v:shape id="_x0000_s23563" type="#_x0000_t62" style="position:absolute;left:4841;top:12393;width:1029;height:485" adj="13308,-19240">
              <v:textbox style="mso-next-textbox:#_x0000_s23563">
                <w:txbxContent>
                  <w:p w:rsidR="0050730E" w:rsidRPr="0054785F" w:rsidRDefault="0050730E">
                    <w:pPr>
                      <w:rPr>
                        <w:sz w:val="11"/>
                        <w:szCs w:val="11"/>
                      </w:rPr>
                    </w:pPr>
                    <w:r>
                      <w:rPr>
                        <w:rFonts w:hint="eastAsia"/>
                        <w:sz w:val="11"/>
                        <w:szCs w:val="11"/>
                      </w:rPr>
                      <w:t>子板列表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8086C" w:rsidRPr="00746C63" w:rsidRDefault="0018086C" w:rsidP="0018086C">
      <w:pPr>
        <w:pStyle w:val="a6"/>
        <w:ind w:firstLine="261"/>
        <w:jc w:val="center"/>
        <w:rPr>
          <w:b/>
          <w:sz w:val="13"/>
          <w:szCs w:val="13"/>
        </w:rPr>
      </w:pPr>
      <w:r w:rsidRPr="00746C63">
        <w:rPr>
          <w:rFonts w:hint="eastAsia"/>
          <w:b/>
          <w:sz w:val="13"/>
          <w:szCs w:val="13"/>
        </w:rPr>
        <w:t>图</w:t>
      </w:r>
      <w:r>
        <w:rPr>
          <w:rFonts w:hint="eastAsia"/>
          <w:b/>
          <w:sz w:val="13"/>
          <w:szCs w:val="13"/>
        </w:rPr>
        <w:t>17</w:t>
      </w:r>
      <w:r w:rsidRPr="00746C63">
        <w:rPr>
          <w:rFonts w:hint="eastAsia"/>
          <w:b/>
          <w:sz w:val="13"/>
          <w:szCs w:val="13"/>
        </w:rPr>
        <w:t>：</w:t>
      </w:r>
      <w:r>
        <w:rPr>
          <w:rFonts w:hint="eastAsia"/>
          <w:b/>
          <w:sz w:val="13"/>
          <w:szCs w:val="13"/>
        </w:rPr>
        <w:t>matrix network ISP控制界面</w:t>
      </w:r>
      <w:r w:rsidR="00161451">
        <w:rPr>
          <w:rFonts w:hint="eastAsia"/>
          <w:b/>
          <w:sz w:val="13"/>
          <w:szCs w:val="13"/>
        </w:rPr>
        <w:t>（草图）</w:t>
      </w:r>
    </w:p>
    <w:p w:rsidR="001341C3" w:rsidRDefault="001341C3" w:rsidP="001341C3">
      <w:pPr>
        <w:pStyle w:val="40"/>
      </w:pPr>
      <w:r>
        <w:rPr>
          <w:rFonts w:hint="eastAsia"/>
        </w:rPr>
        <w:t>操作步骤</w:t>
      </w:r>
    </w:p>
    <w:p w:rsidR="00365B25" w:rsidRDefault="007C0FAD" w:rsidP="00B969C0">
      <w:pPr>
        <w:pStyle w:val="a6"/>
      </w:pPr>
      <w:r>
        <w:rPr>
          <w:rFonts w:hint="eastAsia"/>
        </w:rPr>
        <w:t>ISP模式指控制板上的用户串口与子板串口直通，可用于子板的BOOT加载或是子板调试使用。</w:t>
      </w:r>
    </w:p>
    <w:p w:rsidR="0054785F" w:rsidRDefault="007C0FAD" w:rsidP="00B969C0">
      <w:pPr>
        <w:pStyle w:val="a6"/>
      </w:pPr>
      <w:r>
        <w:rPr>
          <w:rFonts w:hint="eastAsia"/>
        </w:rPr>
        <w:t>ISP模式为一种特殊状态，不能随意进入，</w:t>
      </w:r>
      <w:r w:rsidR="004640FE">
        <w:rPr>
          <w:rFonts w:hint="eastAsia"/>
        </w:rPr>
        <w:t>在</w:t>
      </w:r>
      <w:r w:rsidR="00E84B42">
        <w:rPr>
          <w:rFonts w:hint="eastAsia"/>
        </w:rPr>
        <w:t>网页的“</w:t>
      </w:r>
      <w:hyperlink w:anchor="_矩阵参数" w:history="1">
        <w:r w:rsidR="00E84B42" w:rsidRPr="00E84B42">
          <w:rPr>
            <w:rStyle w:val="ac"/>
            <w:rFonts w:hint="eastAsia"/>
          </w:rPr>
          <w:t>矩阵参数</w:t>
        </w:r>
      </w:hyperlink>
      <w:r w:rsidR="00E84B42">
        <w:rPr>
          <w:rFonts w:hint="eastAsia"/>
        </w:rPr>
        <w:t>”界面中提供</w:t>
      </w:r>
      <w:r w:rsidR="004640FE">
        <w:rPr>
          <w:rFonts w:hint="eastAsia"/>
        </w:rPr>
        <w:t>进入接口</w:t>
      </w:r>
      <w:r w:rsidR="0054785F">
        <w:rPr>
          <w:rFonts w:hint="eastAsia"/>
        </w:rPr>
        <w:t>。</w:t>
      </w:r>
    </w:p>
    <w:p w:rsidR="0054785F" w:rsidRDefault="0054785F" w:rsidP="00B969C0">
      <w:pPr>
        <w:pStyle w:val="a6"/>
      </w:pPr>
      <w:r>
        <w:rPr>
          <w:rFonts w:hint="eastAsia"/>
        </w:rPr>
        <w:t>步骤如下：</w:t>
      </w:r>
    </w:p>
    <w:p w:rsidR="004640FE" w:rsidRDefault="0054785F" w:rsidP="0054785F">
      <w:pPr>
        <w:pStyle w:val="a6"/>
        <w:numPr>
          <w:ilvl w:val="0"/>
          <w:numId w:val="53"/>
        </w:numPr>
        <w:ind w:firstLineChars="0"/>
      </w:pPr>
      <w:r>
        <w:rPr>
          <w:rFonts w:hint="eastAsia"/>
        </w:rPr>
        <w:t>在</w:t>
      </w:r>
      <w:r w:rsidR="00E84B42">
        <w:rPr>
          <w:rFonts w:hint="eastAsia"/>
        </w:rPr>
        <w:t>“矩阵参数”界面中单击“ISP Mode”按钮</w:t>
      </w:r>
      <w:r w:rsidR="004640FE">
        <w:rPr>
          <w:rFonts w:hint="eastAsia"/>
        </w:rPr>
        <w:t>；</w:t>
      </w:r>
    </w:p>
    <w:p w:rsidR="0054785F" w:rsidRDefault="0054785F" w:rsidP="0054785F">
      <w:pPr>
        <w:pStyle w:val="a6"/>
        <w:numPr>
          <w:ilvl w:val="0"/>
          <w:numId w:val="53"/>
        </w:numPr>
        <w:ind w:firstLineChars="0"/>
      </w:pPr>
      <w:r>
        <w:rPr>
          <w:rFonts w:hint="eastAsia"/>
        </w:rPr>
        <w:t>出现登入对话框，</w:t>
      </w:r>
      <w:r w:rsidR="007C0FAD">
        <w:rPr>
          <w:rFonts w:hint="eastAsia"/>
        </w:rPr>
        <w:t>输入</w:t>
      </w:r>
      <w:r>
        <w:rPr>
          <w:rFonts w:hint="eastAsia"/>
        </w:rPr>
        <w:t>管理员名和</w:t>
      </w:r>
      <w:r w:rsidR="007C0FAD">
        <w:rPr>
          <w:rFonts w:hint="eastAsia"/>
        </w:rPr>
        <w:t>密码，确认是否能进入。</w:t>
      </w:r>
      <w:r>
        <w:rPr>
          <w:rFonts w:hint="eastAsia"/>
        </w:rPr>
        <w:t>默认固定管理员名和密码，未来可以通过k3000命令修改密码</w:t>
      </w:r>
    </w:p>
    <w:p w:rsidR="0054785F" w:rsidRDefault="0054785F" w:rsidP="0054785F">
      <w:pPr>
        <w:pStyle w:val="a6"/>
        <w:numPr>
          <w:ilvl w:val="0"/>
          <w:numId w:val="53"/>
        </w:numPr>
        <w:ind w:firstLineChars="0"/>
      </w:pPr>
      <w:r>
        <w:rPr>
          <w:rFonts w:hint="eastAsia"/>
        </w:rPr>
        <w:t>弹出确认进入ISP模式的对话框，提示进入ISP模式后，矩阵功能将全部关闭，只有重启系统后才能恢复正常矩阵功能；确认三次后，才能进入正常的ISP控制界面；</w:t>
      </w:r>
    </w:p>
    <w:p w:rsidR="0054785F" w:rsidRDefault="0054785F" w:rsidP="0054785F">
      <w:pPr>
        <w:pStyle w:val="a6"/>
        <w:numPr>
          <w:ilvl w:val="0"/>
          <w:numId w:val="53"/>
        </w:numPr>
        <w:ind w:firstLineChars="0"/>
      </w:pPr>
      <w:r>
        <w:rPr>
          <w:rFonts w:hint="eastAsia"/>
        </w:rPr>
        <w:t>刚进入ISP控制界面后，只有“ISP Start”和“Help”按钮能用，“子板列表栏”为灰色，不能使用</w:t>
      </w:r>
      <w:r w:rsidR="000D2A8F">
        <w:rPr>
          <w:rFonts w:hint="eastAsia"/>
        </w:rPr>
        <w:t>；</w:t>
      </w:r>
    </w:p>
    <w:p w:rsidR="000D2A8F" w:rsidRDefault="000D2A8F" w:rsidP="0054785F">
      <w:pPr>
        <w:pStyle w:val="a6"/>
        <w:numPr>
          <w:ilvl w:val="0"/>
          <w:numId w:val="53"/>
        </w:numPr>
        <w:ind w:firstLineChars="0"/>
      </w:pPr>
      <w:r>
        <w:rPr>
          <w:rFonts w:hint="eastAsia"/>
        </w:rPr>
        <w:t>单击“ISP Start”按钮，关闭所有矩阵功能，所有插槽下电，“子板列表栏”为可用；“ISP Start”按钮变为“Matrix Restart”按钮；</w:t>
      </w:r>
    </w:p>
    <w:p w:rsidR="000D2A8F" w:rsidRDefault="000D2A8F" w:rsidP="0054785F">
      <w:pPr>
        <w:pStyle w:val="a6"/>
        <w:numPr>
          <w:ilvl w:val="0"/>
          <w:numId w:val="53"/>
        </w:numPr>
        <w:ind w:firstLineChars="0"/>
      </w:pPr>
      <w:r>
        <w:rPr>
          <w:rFonts w:hint="eastAsia"/>
        </w:rPr>
        <w:t>在“子板列表栏”中选择需要串口直通的插槽，单击对应插槽的“setting”按钮，弹出对话框，设置内部串口的参数；</w:t>
      </w:r>
    </w:p>
    <w:p w:rsidR="000D2A8F" w:rsidRDefault="000D2A8F" w:rsidP="0054785F">
      <w:pPr>
        <w:pStyle w:val="a6"/>
        <w:numPr>
          <w:ilvl w:val="0"/>
          <w:numId w:val="53"/>
        </w:numPr>
        <w:ind w:firstLineChars="0"/>
      </w:pPr>
      <w:r>
        <w:rPr>
          <w:rFonts w:hint="eastAsia"/>
        </w:rPr>
        <w:t>默认插槽电源为“Power”下电状态，按钮为白底黑字，用户单击“Power”上电，按钮变为绿底白字，表示插槽上电；</w:t>
      </w:r>
    </w:p>
    <w:p w:rsidR="00CC7CAC" w:rsidRDefault="00CC7CAC" w:rsidP="0054785F">
      <w:pPr>
        <w:pStyle w:val="a6"/>
        <w:numPr>
          <w:ilvl w:val="0"/>
          <w:numId w:val="53"/>
        </w:numPr>
        <w:ind w:firstLineChars="0"/>
      </w:pPr>
      <w:r>
        <w:rPr>
          <w:rFonts w:hint="eastAsia"/>
        </w:rPr>
        <w:t>单击“Help”按钮，出现ISP模式的使用说明；</w:t>
      </w:r>
    </w:p>
    <w:p w:rsidR="000D2A8F" w:rsidRDefault="000D2A8F" w:rsidP="0054785F">
      <w:pPr>
        <w:pStyle w:val="a6"/>
        <w:numPr>
          <w:ilvl w:val="0"/>
          <w:numId w:val="53"/>
        </w:numPr>
        <w:ind w:firstLineChars="0"/>
      </w:pPr>
      <w:r>
        <w:rPr>
          <w:rFonts w:hint="eastAsia"/>
        </w:rPr>
        <w:t>当不在需要ISP模式操作时，单击“Matrix Restart”按钮，让系统重启；网页提示退出；</w:t>
      </w:r>
    </w:p>
    <w:p w:rsidR="00007997" w:rsidRDefault="00007997" w:rsidP="00B969C0">
      <w:pPr>
        <w:pStyle w:val="a6"/>
      </w:pPr>
    </w:p>
    <w:p w:rsidR="003365CF" w:rsidRDefault="003365CF" w:rsidP="00B969C0">
      <w:pPr>
        <w:pStyle w:val="a6"/>
      </w:pPr>
    </w:p>
    <w:p w:rsidR="0045621F" w:rsidRDefault="001341C3" w:rsidP="001341C3">
      <w:pPr>
        <w:pStyle w:val="40"/>
      </w:pPr>
      <w:r>
        <w:rPr>
          <w:rFonts w:hint="eastAsia"/>
        </w:rPr>
        <w:t>IE与CGI协作过程说明</w:t>
      </w:r>
    </w:p>
    <w:p w:rsidR="004640FE" w:rsidRDefault="004640FE" w:rsidP="00B969C0">
      <w:pPr>
        <w:pStyle w:val="a6"/>
      </w:pPr>
      <w:r>
        <w:rPr>
          <w:rFonts w:hint="eastAsia"/>
        </w:rPr>
        <w:t>isp相关操作，均有lig_isp.cgi提供服务</w:t>
      </w:r>
    </w:p>
    <w:p w:rsidR="00D004C8" w:rsidRDefault="00D004C8" w:rsidP="00B969C0">
      <w:pPr>
        <w:pStyle w:val="a6"/>
      </w:pPr>
    </w:p>
    <w:p w:rsidR="008D6311" w:rsidRDefault="000837D5" w:rsidP="008D6311">
      <w:pPr>
        <w:pStyle w:val="21"/>
      </w:pPr>
      <w:r>
        <w:rPr>
          <w:rFonts w:hint="eastAsia"/>
        </w:rPr>
        <w:t>配置</w:t>
      </w:r>
      <w:r w:rsidR="00DF3B20">
        <w:rPr>
          <w:rFonts w:hint="eastAsia"/>
        </w:rPr>
        <w:t>文件</w:t>
      </w:r>
    </w:p>
    <w:p w:rsidR="004D4650" w:rsidRDefault="004D4650" w:rsidP="004D4650">
      <w:pPr>
        <w:pStyle w:val="a6"/>
      </w:pPr>
      <w:r>
        <w:rPr>
          <w:rFonts w:hint="eastAsia"/>
        </w:rPr>
        <w:t>分多个文件记录矩阵信息；提供统一模块（共享代码），进行对mmap文件的访问。</w:t>
      </w:r>
    </w:p>
    <w:p w:rsidR="004D4650" w:rsidRPr="004D4650" w:rsidRDefault="004D4650" w:rsidP="004D4650">
      <w:pPr>
        <w:pStyle w:val="a6"/>
      </w:pPr>
    </w:p>
    <w:p w:rsidR="000837D5" w:rsidRDefault="000837D5" w:rsidP="00B969C0">
      <w:pPr>
        <w:pStyle w:val="a6"/>
      </w:pPr>
      <w:r>
        <w:rPr>
          <w:rFonts w:hint="eastAsia"/>
        </w:rPr>
        <w:t>matrix_cfg.segment 包括矩阵名称段和通讯信息段</w:t>
      </w:r>
      <w:r w:rsidR="004D4650">
        <w:rPr>
          <w:rFonts w:hint="eastAsia"/>
        </w:rPr>
        <w:t>，文件分配4KB；</w:t>
      </w:r>
    </w:p>
    <w:p w:rsidR="004D4650" w:rsidRDefault="004D4650" w:rsidP="00B969C0">
      <w:pPr>
        <w:pStyle w:val="a6"/>
      </w:pPr>
      <w:r>
        <w:rPr>
          <w:rFonts w:hint="eastAsia"/>
        </w:rPr>
        <w:t>matrix_cfg.segment.size 记录“matrix_cfg.segment”文件中的json数据大小；</w:t>
      </w:r>
    </w:p>
    <w:p w:rsidR="004D4650" w:rsidRPr="004D4650" w:rsidRDefault="004D4650" w:rsidP="00B969C0">
      <w:pPr>
        <w:pStyle w:val="a6"/>
      </w:pPr>
    </w:p>
    <w:p w:rsidR="000837D5" w:rsidRDefault="000837D5" w:rsidP="00B969C0">
      <w:pPr>
        <w:pStyle w:val="a6"/>
      </w:pPr>
      <w:r>
        <w:rPr>
          <w:rFonts w:hint="eastAsia"/>
        </w:rPr>
        <w:t>switch_cfg.segment 包括当前切换和宏信息</w:t>
      </w:r>
      <w:r w:rsidR="004D4650">
        <w:rPr>
          <w:rFonts w:hint="eastAsia"/>
        </w:rPr>
        <w:t>,文件分配4KB；</w:t>
      </w:r>
    </w:p>
    <w:p w:rsidR="004D4650" w:rsidRDefault="004D4650" w:rsidP="00B969C0">
      <w:pPr>
        <w:pStyle w:val="a6"/>
      </w:pPr>
      <w:r>
        <w:rPr>
          <w:rFonts w:hint="eastAsia"/>
        </w:rPr>
        <w:t>switch_cfg.segment.size记录“switch_cfg.segment”文件中的json数据大小；</w:t>
      </w:r>
    </w:p>
    <w:p w:rsidR="004D4650" w:rsidRDefault="004D4650" w:rsidP="00B969C0">
      <w:pPr>
        <w:pStyle w:val="a6"/>
      </w:pPr>
    </w:p>
    <w:p w:rsidR="007862A1" w:rsidRDefault="007862A1" w:rsidP="00B969C0">
      <w:pPr>
        <w:pStyle w:val="a6"/>
      </w:pPr>
      <w:r>
        <w:rPr>
          <w:rFonts w:hint="eastAsia"/>
        </w:rPr>
        <w:t>slot_</w:t>
      </w:r>
      <w:r w:rsidRPr="007862A1">
        <w:rPr>
          <w:rFonts w:hint="eastAsia"/>
          <w:i/>
          <w:highlight w:val="yellow"/>
        </w:rPr>
        <w:t>ID</w:t>
      </w:r>
      <w:r>
        <w:rPr>
          <w:rFonts w:hint="eastAsia"/>
        </w:rPr>
        <w:t>_cfg.segment 插槽上卡的信息段，一个插槽对应一个；ID = 1~17;</w:t>
      </w:r>
      <w:r w:rsidR="004D4650">
        <w:rPr>
          <w:rFonts w:hint="eastAsia"/>
        </w:rPr>
        <w:t>每个文件分配4KB；</w:t>
      </w:r>
    </w:p>
    <w:p w:rsidR="004D4650" w:rsidRDefault="004D4650" w:rsidP="00B969C0">
      <w:pPr>
        <w:pStyle w:val="a6"/>
      </w:pPr>
      <w:r>
        <w:rPr>
          <w:rFonts w:hint="eastAsia"/>
        </w:rPr>
        <w:t>slot_</w:t>
      </w:r>
      <w:r w:rsidRPr="007862A1">
        <w:rPr>
          <w:rFonts w:hint="eastAsia"/>
          <w:i/>
          <w:highlight w:val="yellow"/>
        </w:rPr>
        <w:t>ID</w:t>
      </w:r>
      <w:r>
        <w:rPr>
          <w:rFonts w:hint="eastAsia"/>
        </w:rPr>
        <w:t>_cfg.segment.size记录“slot_</w:t>
      </w:r>
      <w:r w:rsidRPr="007862A1">
        <w:rPr>
          <w:rFonts w:hint="eastAsia"/>
          <w:i/>
          <w:highlight w:val="yellow"/>
        </w:rPr>
        <w:t>ID</w:t>
      </w:r>
      <w:r>
        <w:rPr>
          <w:rFonts w:hint="eastAsia"/>
        </w:rPr>
        <w:t>_cfg.segment”文件中的json数据大小；</w:t>
      </w:r>
    </w:p>
    <w:p w:rsidR="004D4650" w:rsidRPr="004D4650" w:rsidRDefault="004D4650" w:rsidP="00B969C0">
      <w:pPr>
        <w:pStyle w:val="a6"/>
      </w:pPr>
    </w:p>
    <w:p w:rsidR="007862A1" w:rsidRDefault="007862A1" w:rsidP="00B969C0">
      <w:pPr>
        <w:pStyle w:val="a6"/>
      </w:pPr>
      <w:r>
        <w:rPr>
          <w:rFonts w:hint="eastAsia"/>
        </w:rPr>
        <w:t>port_</w:t>
      </w:r>
      <w:r w:rsidRPr="007862A1">
        <w:rPr>
          <w:rFonts w:hint="eastAsia"/>
          <w:i/>
          <w:highlight w:val="yellow"/>
        </w:rPr>
        <w:t>ID</w:t>
      </w:r>
      <w:r>
        <w:rPr>
          <w:rFonts w:hint="eastAsia"/>
        </w:rPr>
        <w:t>_cfg.segment 端口信息段，一个端口对应一个，ID = 1~34；</w:t>
      </w:r>
      <w:r w:rsidR="004D4650">
        <w:rPr>
          <w:rFonts w:hint="eastAsia"/>
        </w:rPr>
        <w:t>每个文件分配4KB</w:t>
      </w:r>
      <w:r w:rsidR="004D4650">
        <w:t>；</w:t>
      </w:r>
    </w:p>
    <w:p w:rsidR="004D4650" w:rsidRDefault="004D4650" w:rsidP="00B969C0">
      <w:pPr>
        <w:pStyle w:val="a6"/>
      </w:pPr>
      <w:r>
        <w:rPr>
          <w:rFonts w:hint="eastAsia"/>
        </w:rPr>
        <w:t>port_</w:t>
      </w:r>
      <w:r w:rsidRPr="007862A1">
        <w:rPr>
          <w:rFonts w:hint="eastAsia"/>
          <w:i/>
          <w:highlight w:val="yellow"/>
        </w:rPr>
        <w:t>ID</w:t>
      </w:r>
      <w:r>
        <w:rPr>
          <w:rFonts w:hint="eastAsia"/>
        </w:rPr>
        <w:t>_cfg.segment.size记录“port_</w:t>
      </w:r>
      <w:r w:rsidRPr="007862A1">
        <w:rPr>
          <w:rFonts w:hint="eastAsia"/>
          <w:i/>
          <w:highlight w:val="yellow"/>
        </w:rPr>
        <w:t>ID</w:t>
      </w:r>
      <w:r>
        <w:rPr>
          <w:rFonts w:hint="eastAsia"/>
        </w:rPr>
        <w:t>_cfg.segment”文件中的json数据大小；</w:t>
      </w:r>
    </w:p>
    <w:p w:rsidR="00E724A1" w:rsidRPr="004D4650" w:rsidRDefault="00E724A1" w:rsidP="00B969C0">
      <w:pPr>
        <w:pStyle w:val="a6"/>
      </w:pPr>
    </w:p>
    <w:p w:rsidR="00607906" w:rsidRDefault="00EB577B" w:rsidP="00B969C0">
      <w:pPr>
        <w:pStyle w:val="a6"/>
      </w:pPr>
      <w:r>
        <w:rPr>
          <w:rFonts w:hint="eastAsia"/>
        </w:rPr>
        <w:t>video</w:t>
      </w:r>
      <w:r w:rsidR="00607906">
        <w:rPr>
          <w:rFonts w:hint="eastAsia"/>
        </w:rPr>
        <w:t>_status_cfg.segment 记录当前</w:t>
      </w:r>
      <w:r>
        <w:rPr>
          <w:rFonts w:hint="eastAsia"/>
        </w:rPr>
        <w:t>视频端口状态，包括</w:t>
      </w:r>
      <w:r w:rsidR="00607906">
        <w:rPr>
          <w:rFonts w:hint="eastAsia"/>
        </w:rPr>
        <w:t>信号和负载状态信息</w:t>
      </w:r>
      <w:r w:rsidR="00E724A1">
        <w:rPr>
          <w:rFonts w:hint="eastAsia"/>
        </w:rPr>
        <w:t>，端口方向，类型，标题等，文件分配4KB</w:t>
      </w:r>
      <w:r w:rsidR="00607906">
        <w:rPr>
          <w:rFonts w:hint="eastAsia"/>
        </w:rPr>
        <w:t>；</w:t>
      </w:r>
      <w:r w:rsidR="00B13009">
        <w:rPr>
          <w:rFonts w:hint="eastAsia"/>
        </w:rPr>
        <w:t>（格式待定义）</w:t>
      </w:r>
    </w:p>
    <w:p w:rsidR="00EB577B" w:rsidRDefault="00EB577B" w:rsidP="00B969C0">
      <w:pPr>
        <w:pStyle w:val="a6"/>
      </w:pPr>
      <w:r>
        <w:rPr>
          <w:rFonts w:hint="eastAsia"/>
        </w:rPr>
        <w:t>audio_status_cfg.segment 记录当前音频端口状态，包括有多少种音频模式，端口方向，类型，标题等</w:t>
      </w:r>
      <w:r w:rsidR="00E724A1">
        <w:rPr>
          <w:rFonts w:hint="eastAsia"/>
        </w:rPr>
        <w:t>，文件分配4KB</w:t>
      </w:r>
      <w:r>
        <w:rPr>
          <w:rFonts w:hint="eastAsia"/>
        </w:rPr>
        <w:t>；</w:t>
      </w:r>
    </w:p>
    <w:p w:rsidR="00607906" w:rsidRDefault="00607906" w:rsidP="00B969C0">
      <w:pPr>
        <w:pStyle w:val="a6"/>
      </w:pPr>
    </w:p>
    <w:p w:rsidR="00E724A1" w:rsidRDefault="00E724A1" w:rsidP="00E724A1">
      <w:pPr>
        <w:pStyle w:val="a6"/>
      </w:pPr>
      <w:r>
        <w:rPr>
          <w:rFonts w:hint="eastAsia"/>
        </w:rPr>
        <w:t>信息段xxx_cfg.segment文件存放在/tmp文件夹中，开机建立，掉电不保存；</w:t>
      </w:r>
    </w:p>
    <w:p w:rsidR="008D6311" w:rsidRDefault="000837D5" w:rsidP="00B969C0">
      <w:pPr>
        <w:pStyle w:val="a6"/>
      </w:pPr>
      <w:r>
        <w:rPr>
          <w:rFonts w:hint="eastAsia"/>
        </w:rPr>
        <w:t>configuration.json 总文件，使用接口获取，cgi-bin/</w:t>
      </w:r>
      <w:r w:rsidR="00C15E82">
        <w:rPr>
          <w:rFonts w:hint="eastAsia"/>
        </w:rPr>
        <w:t>lig_</w:t>
      </w:r>
      <w:r w:rsidR="008C030B">
        <w:t>configuration</w:t>
      </w:r>
      <w:r w:rsidR="008C030B">
        <w:rPr>
          <w:rFonts w:hint="eastAsia"/>
        </w:rPr>
        <w:t>.cgi</w:t>
      </w:r>
      <w:r w:rsidR="00E724A1">
        <w:rPr>
          <w:rFonts w:hint="eastAsia"/>
        </w:rPr>
        <w:t>；接口将各个segment组合成一个文件，存放在/nandflash/webserver/thttpd/www下，权限+x；</w:t>
      </w:r>
    </w:p>
    <w:p w:rsidR="000837D5" w:rsidRDefault="000837D5" w:rsidP="00B969C0">
      <w:pPr>
        <w:pStyle w:val="a6"/>
      </w:pPr>
    </w:p>
    <w:p w:rsidR="002C659F" w:rsidRDefault="00037ABB" w:rsidP="00B969C0">
      <w:pPr>
        <w:pStyle w:val="a6"/>
      </w:pPr>
      <w:r>
        <w:rPr>
          <w:rFonts w:hint="eastAsia"/>
        </w:rPr>
        <w:t>例：</w:t>
      </w:r>
      <w:r w:rsidR="002C659F">
        <w:rPr>
          <w:rFonts w:hint="eastAsia"/>
        </w:rPr>
        <w:t>matrix_cfg.segment</w:t>
      </w:r>
      <w:r w:rsidR="006079FE">
        <w:rPr>
          <w:rFonts w:hint="eastAsia"/>
        </w:rPr>
        <w:t>文件结构</w:t>
      </w:r>
    </w:p>
    <w:p w:rsidR="002C659F" w:rsidRPr="002C659F" w:rsidRDefault="002C659F" w:rsidP="002C659F">
      <w:pPr>
        <w:pStyle w:val="a6"/>
      </w:pPr>
      <w:r>
        <w:rPr>
          <w:rFonts w:hint="eastAsia"/>
        </w:rPr>
        <w:t>{</w:t>
      </w:r>
      <w:r>
        <w:t>"matrix":{"type":</w:t>
      </w:r>
      <w:r>
        <w:rPr>
          <w:rFonts w:hint="eastAsia"/>
        </w:rPr>
        <w:t>34</w:t>
      </w:r>
      <w:r>
        <w:t>,"model":"VS-</w:t>
      </w:r>
      <w:r>
        <w:rPr>
          <w:rFonts w:hint="eastAsia"/>
        </w:rPr>
        <w:t>34FD</w:t>
      </w:r>
      <w:r>
        <w:t>","name":"KRAMER_001","version":"0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0</w:t>
      </w:r>
      <w:r>
        <w:t>.000</w:t>
      </w:r>
      <w:r>
        <w:rPr>
          <w:rFonts w:hint="eastAsia"/>
        </w:rPr>
        <w:t>8</w:t>
      </w:r>
      <w:r>
        <w:t>"},"communication":{"Ethernet":[{"ifname":"eth0","mac":"40-30-6C-A2-45-59","ip":"192.168.117.016","mask":"255.255.000.000","gate":"192.168.000.001","dhcp":0,"tcp":5000,"udp":50000}</w:t>
      </w:r>
      <w:r w:rsidR="00CB6E6C">
        <w:rPr>
          <w:rFonts w:hint="eastAsia"/>
        </w:rPr>
        <w:t>,</w:t>
      </w:r>
      <w:r w:rsidR="00CB6E6C">
        <w:t>{"ifname":"eth</w:t>
      </w:r>
      <w:r w:rsidR="00CB6E6C">
        <w:rPr>
          <w:rFonts w:hint="eastAsia"/>
        </w:rPr>
        <w:t>1</w:t>
      </w:r>
      <w:r w:rsidR="00CB6E6C">
        <w:t>","mac":"40-30-6C-A</w:t>
      </w:r>
      <w:r w:rsidR="00CB6E6C">
        <w:rPr>
          <w:rFonts w:hint="eastAsia"/>
        </w:rPr>
        <w:t>1</w:t>
      </w:r>
      <w:r w:rsidR="00CB6E6C">
        <w:t>-45-59","ip":"192.168.</w:t>
      </w:r>
      <w:r w:rsidR="00CB6E6C">
        <w:rPr>
          <w:rFonts w:hint="eastAsia"/>
        </w:rPr>
        <w:t>002</w:t>
      </w:r>
      <w:r w:rsidR="00CB6E6C">
        <w:t>.016","mask":"255.255.</w:t>
      </w:r>
      <w:r w:rsidR="00CB6E6C">
        <w:rPr>
          <w:rFonts w:hint="eastAsia"/>
        </w:rPr>
        <w:t>255</w:t>
      </w:r>
      <w:r w:rsidR="00CB6E6C">
        <w:t>.000","gate":"192.168.00</w:t>
      </w:r>
      <w:r w:rsidR="00CB6E6C">
        <w:rPr>
          <w:rFonts w:hint="eastAsia"/>
        </w:rPr>
        <w:t>2</w:t>
      </w:r>
      <w:r w:rsidR="009C2D36">
        <w:t>.001"</w:t>
      </w:r>
      <w:r w:rsidR="00CB6E6C">
        <w:t>}</w:t>
      </w:r>
      <w:r>
        <w:t>],"serial":[{"ifname":"serial0","type":"RS232","speed":115200,"d</w:t>
      </w:r>
      <w:r>
        <w:lastRenderedPageBreak/>
        <w:t>atabits":8,"stopbits":1,"parity":0}]}</w:t>
      </w:r>
      <w:r>
        <w:rPr>
          <w:rFonts w:hint="eastAsia"/>
        </w:rPr>
        <w:t>}</w:t>
      </w:r>
    </w:p>
    <w:p w:rsidR="000837D5" w:rsidRPr="00527D8D" w:rsidRDefault="000837D5" w:rsidP="00B969C0">
      <w:pPr>
        <w:pStyle w:val="a6"/>
      </w:pPr>
    </w:p>
    <w:p w:rsidR="00B969C0" w:rsidRDefault="008D6311" w:rsidP="00673D63">
      <w:pPr>
        <w:pStyle w:val="21"/>
      </w:pPr>
      <w:r w:rsidRPr="009233FA">
        <w:rPr>
          <w:rFonts w:hint="eastAsia"/>
          <w:highlight w:val="darkCyan"/>
        </w:rPr>
        <w:t>PK3000</w:t>
      </w:r>
      <w:r w:rsidR="00B969C0" w:rsidRPr="009233FA">
        <w:rPr>
          <w:rFonts w:hint="eastAsia"/>
          <w:highlight w:val="darkCyan"/>
        </w:rPr>
        <w:t>协议</w:t>
      </w:r>
      <w:r w:rsidR="0045621F" w:rsidRPr="009233FA">
        <w:rPr>
          <w:rFonts w:hint="eastAsia"/>
          <w:highlight w:val="darkCyan"/>
        </w:rPr>
        <w:t xml:space="preserve"> - echo功能</w:t>
      </w:r>
      <w:r w:rsidR="006867C8">
        <w:rPr>
          <w:rFonts w:hint="eastAsia"/>
        </w:rPr>
        <w:t xml:space="preserve"> </w:t>
      </w:r>
    </w:p>
    <w:p w:rsidR="00D03FDC" w:rsidRDefault="00695ED1" w:rsidP="00D03FDC">
      <w:pPr>
        <w:pStyle w:val="a6"/>
      </w:pPr>
      <w:r>
        <w:rPr>
          <w:rFonts w:hint="eastAsia"/>
        </w:rPr>
        <w:t>对于在网页上的操作，需要通过其它通讯端口，包括UART和TCP，发送K3000指令进行广播；</w:t>
      </w:r>
    </w:p>
    <w:p w:rsidR="00695ED1" w:rsidRPr="00695ED1" w:rsidRDefault="00695ED1" w:rsidP="00D03FDC">
      <w:pPr>
        <w:pStyle w:val="a6"/>
      </w:pPr>
      <w:r>
        <w:rPr>
          <w:rFonts w:hint="eastAsia"/>
        </w:rPr>
        <w:t>参考“</w:t>
      </w:r>
      <w:r w:rsidRPr="00695ED1">
        <w:t>metadata definition.xlsx</w:t>
      </w:r>
      <w:r>
        <w:rPr>
          <w:rFonts w:hint="eastAsia"/>
        </w:rPr>
        <w:t>”文档定义；</w:t>
      </w:r>
    </w:p>
    <w:p w:rsidR="00695ED1" w:rsidRPr="00D03FDC" w:rsidRDefault="00695ED1" w:rsidP="00D03FDC">
      <w:pPr>
        <w:pStyle w:val="a6"/>
      </w:pPr>
    </w:p>
    <w:p w:rsidR="00673D63" w:rsidRPr="006E54B7" w:rsidRDefault="00673D63" w:rsidP="00673D63">
      <w:pPr>
        <w:pStyle w:val="21"/>
      </w:pPr>
      <w:r w:rsidRPr="006E54B7">
        <w:rPr>
          <w:rFonts w:hint="eastAsia"/>
        </w:rPr>
        <w:t>异常操作</w:t>
      </w:r>
    </w:p>
    <w:p w:rsidR="00673D63" w:rsidRDefault="00ED20E6" w:rsidP="00673D63">
      <w:pPr>
        <w:pStyle w:val="a6"/>
      </w:pPr>
      <w:r w:rsidRPr="006E54B7">
        <w:fldChar w:fldCharType="begin"/>
      </w:r>
      <w:r w:rsidR="00673D63" w:rsidRPr="006E54B7">
        <w:instrText xml:space="preserve"> MACROBUTTON NOMACRO </w:instrText>
      </w:r>
      <w:r w:rsidR="00673D63" w:rsidRPr="006E54B7">
        <w:rPr>
          <w:rFonts w:hint="eastAsia"/>
        </w:rPr>
        <w:instrText>考虑可能出现的异常操作，分条给出说明并给出解决办法</w:instrText>
      </w:r>
      <w:r w:rsidRPr="006E54B7">
        <w:fldChar w:fldCharType="end"/>
      </w:r>
      <w:r w:rsidR="00673D63" w:rsidRPr="006E54B7">
        <w:rPr>
          <w:rFonts w:hint="eastAsia"/>
        </w:rPr>
        <w:t>。</w:t>
      </w:r>
    </w:p>
    <w:p w:rsidR="002A0A72" w:rsidRPr="006E54B7" w:rsidRDefault="00256456" w:rsidP="0069412A">
      <w:pPr>
        <w:pStyle w:val="11"/>
        <w:spacing w:before="193" w:after="193"/>
      </w:pPr>
      <w:r w:rsidRPr="006E54B7">
        <w:rPr>
          <w:rFonts w:hint="eastAsia"/>
        </w:rPr>
        <w:t>开发需要的资源</w:t>
      </w:r>
    </w:p>
    <w:p w:rsidR="002A0A72" w:rsidRPr="006E54B7" w:rsidRDefault="00595ED2" w:rsidP="00D920A1">
      <w:pPr>
        <w:pStyle w:val="21"/>
      </w:pPr>
      <w:r w:rsidRPr="006E54B7">
        <w:rPr>
          <w:rFonts w:hint="eastAsia"/>
          <w:sz w:val="24"/>
          <w:szCs w:val="24"/>
        </w:rPr>
        <w:t>参与</w:t>
      </w:r>
      <w:r w:rsidRPr="006E54B7">
        <w:rPr>
          <w:rFonts w:hint="eastAsia"/>
        </w:rPr>
        <w:t>人员</w:t>
      </w:r>
      <w:r w:rsidR="002A0A72" w:rsidRPr="006E54B7">
        <w:rPr>
          <w:rFonts w:hint="eastAsia"/>
        </w:rPr>
        <w:t>。</w:t>
      </w:r>
    </w:p>
    <w:p w:rsidR="00995B71" w:rsidRDefault="00CA4B15" w:rsidP="00FF2791">
      <w:pPr>
        <w:pStyle w:val="a6"/>
        <w:ind w:left="420"/>
      </w:pPr>
      <w:r w:rsidRPr="006E54B7">
        <w:rPr>
          <w:rFonts w:hint="eastAsia"/>
        </w:rPr>
        <w:t>结构设计</w:t>
      </w:r>
      <w:r>
        <w:rPr>
          <w:rFonts w:hint="eastAsia"/>
        </w:rPr>
        <w:t>1人</w:t>
      </w:r>
      <w:r w:rsidRPr="006E54B7">
        <w:rPr>
          <w:rFonts w:hint="eastAsia"/>
        </w:rPr>
        <w:t>，</w:t>
      </w:r>
      <w:r w:rsidR="00E76792" w:rsidRPr="006E54B7">
        <w:rPr>
          <w:rFonts w:hint="eastAsia"/>
        </w:rPr>
        <w:t>软件</w:t>
      </w:r>
      <w:r w:rsidR="00CA7B2E">
        <w:rPr>
          <w:rFonts w:hint="eastAsia"/>
        </w:rPr>
        <w:t>开发</w:t>
      </w:r>
      <w:r w:rsidR="0011128C">
        <w:rPr>
          <w:rFonts w:hint="eastAsia"/>
        </w:rPr>
        <w:t>2</w:t>
      </w:r>
      <w:r w:rsidR="00CA7B2E">
        <w:rPr>
          <w:rFonts w:hint="eastAsia"/>
        </w:rPr>
        <w:t>～4</w:t>
      </w:r>
      <w:r w:rsidR="0011128C">
        <w:rPr>
          <w:rFonts w:hint="eastAsia"/>
        </w:rPr>
        <w:t>人</w:t>
      </w:r>
      <w:r w:rsidR="00E76792" w:rsidRPr="006E54B7">
        <w:rPr>
          <w:rFonts w:hint="eastAsia"/>
        </w:rPr>
        <w:t>，</w:t>
      </w:r>
      <w:r>
        <w:rPr>
          <w:rFonts w:hint="eastAsia"/>
        </w:rPr>
        <w:t>前端网页开发</w:t>
      </w:r>
      <w:r w:rsidR="00CA7B2E">
        <w:rPr>
          <w:rFonts w:hint="eastAsia"/>
        </w:rPr>
        <w:t>1～2人</w:t>
      </w:r>
      <w:r>
        <w:rPr>
          <w:rFonts w:hint="eastAsia"/>
        </w:rPr>
        <w:t>，</w:t>
      </w:r>
      <w:r w:rsidR="00E76792" w:rsidRPr="006E54B7">
        <w:rPr>
          <w:rFonts w:hint="eastAsia"/>
        </w:rPr>
        <w:t>测试</w:t>
      </w:r>
      <w:r w:rsidR="00CA7B2E">
        <w:rPr>
          <w:rFonts w:hint="eastAsia"/>
        </w:rPr>
        <w:t>1</w:t>
      </w:r>
      <w:r w:rsidR="0011128C">
        <w:rPr>
          <w:rFonts w:hint="eastAsia"/>
        </w:rPr>
        <w:t>人</w:t>
      </w:r>
      <w:r w:rsidR="00E76792" w:rsidRPr="006E54B7">
        <w:rPr>
          <w:rFonts w:hint="eastAsia"/>
        </w:rPr>
        <w:t>。</w:t>
      </w:r>
    </w:p>
    <w:p w:rsidR="002D15BB" w:rsidRDefault="002D15BB" w:rsidP="00FF2791">
      <w:pPr>
        <w:pStyle w:val="a6"/>
        <w:ind w:left="420"/>
      </w:pPr>
    </w:p>
    <w:p w:rsidR="0011128C" w:rsidRPr="0011128C" w:rsidRDefault="000B1DD7" w:rsidP="00FF2791">
      <w:pPr>
        <w:pStyle w:val="a6"/>
        <w:ind w:left="420"/>
      </w:pPr>
      <w:r>
        <w:rPr>
          <w:rFonts w:hint="eastAsia"/>
        </w:rPr>
        <w:t xml:space="preserve"> </w:t>
      </w:r>
    </w:p>
    <w:p w:rsidR="00100179" w:rsidRPr="006E54B7" w:rsidRDefault="00100179" w:rsidP="00D920A1">
      <w:pPr>
        <w:pStyle w:val="21"/>
      </w:pPr>
      <w:r w:rsidRPr="006E54B7">
        <w:rPr>
          <w:rFonts w:hint="eastAsia"/>
        </w:rPr>
        <w:t>仪器，工具</w:t>
      </w:r>
    </w:p>
    <w:p w:rsidR="0011128C" w:rsidRDefault="008C694A" w:rsidP="00100179">
      <w:pPr>
        <w:pStyle w:val="a6"/>
        <w:ind w:left="420"/>
      </w:pPr>
      <w:r>
        <w:rPr>
          <w:rFonts w:hint="eastAsia"/>
        </w:rPr>
        <w:t>VS-34FD矩阵，子板；</w:t>
      </w:r>
    </w:p>
    <w:p w:rsidR="00326B4C" w:rsidRDefault="00326B4C" w:rsidP="0069412A">
      <w:pPr>
        <w:pStyle w:val="11"/>
        <w:spacing w:before="193" w:after="193"/>
      </w:pPr>
      <w:r w:rsidRPr="006E54B7">
        <w:rPr>
          <w:rFonts w:hint="eastAsia"/>
        </w:rPr>
        <w:t>产品的可扩展性</w:t>
      </w:r>
    </w:p>
    <w:p w:rsidR="001D52FB" w:rsidRPr="001D52FB" w:rsidRDefault="00EC6304" w:rsidP="001D52FB">
      <w:pPr>
        <w:pStyle w:val="a6"/>
      </w:pPr>
      <w:r>
        <w:rPr>
          <w:rFonts w:hint="eastAsia"/>
        </w:rPr>
        <w:t>网页功能，可用于VS-xxxxDN-EM系列的开发，前端网页一致，只需要修改后端CGI；</w:t>
      </w:r>
    </w:p>
    <w:p w:rsidR="00EF6D6A" w:rsidRPr="006E54B7" w:rsidRDefault="00EF6D6A" w:rsidP="0069412A">
      <w:pPr>
        <w:pStyle w:val="11"/>
        <w:spacing w:before="193" w:after="193"/>
      </w:pPr>
      <w:r w:rsidRPr="006E54B7">
        <w:rPr>
          <w:rFonts w:hint="eastAsia"/>
        </w:rPr>
        <w:t>风险分析</w:t>
      </w:r>
    </w:p>
    <w:p w:rsidR="00506B71" w:rsidRPr="006E54B7" w:rsidRDefault="00506B71" w:rsidP="00D920A1">
      <w:pPr>
        <w:pStyle w:val="21"/>
      </w:pPr>
      <w:r w:rsidRPr="006E54B7">
        <w:rPr>
          <w:rFonts w:hint="eastAsia"/>
        </w:rPr>
        <w:t>新技术</w:t>
      </w:r>
    </w:p>
    <w:p w:rsidR="0078522E" w:rsidRDefault="00FA3CAF" w:rsidP="00506B71">
      <w:pPr>
        <w:pStyle w:val="a6"/>
        <w:ind w:left="420"/>
      </w:pPr>
      <w:r>
        <w:rPr>
          <w:rFonts w:hint="eastAsia"/>
        </w:rPr>
        <w:t xml:space="preserve"> </w:t>
      </w:r>
    </w:p>
    <w:p w:rsidR="00D330A4" w:rsidRPr="006E54B7" w:rsidRDefault="00D330A4" w:rsidP="00D920A1">
      <w:pPr>
        <w:pStyle w:val="21"/>
      </w:pPr>
      <w:r w:rsidRPr="006E54B7">
        <w:rPr>
          <w:rFonts w:hint="eastAsia"/>
        </w:rPr>
        <w:t>新工艺</w:t>
      </w:r>
    </w:p>
    <w:p w:rsidR="0078522E" w:rsidRDefault="0078522E" w:rsidP="00D330A4">
      <w:pPr>
        <w:pStyle w:val="a6"/>
        <w:ind w:left="420"/>
      </w:pPr>
    </w:p>
    <w:p w:rsidR="00FB0E09" w:rsidRPr="006E54B7" w:rsidRDefault="00FB0E09" w:rsidP="00D920A1">
      <w:pPr>
        <w:pStyle w:val="21"/>
      </w:pPr>
      <w:r w:rsidRPr="006E54B7">
        <w:rPr>
          <w:rFonts w:hint="eastAsia"/>
        </w:rPr>
        <w:t>时间</w:t>
      </w:r>
    </w:p>
    <w:p w:rsidR="00FA3CAF" w:rsidRDefault="009147B3" w:rsidP="008D028B">
      <w:pPr>
        <w:pStyle w:val="a6"/>
        <w:numPr>
          <w:ilvl w:val="0"/>
          <w:numId w:val="37"/>
        </w:numPr>
        <w:ind w:left="851" w:firstLineChars="0"/>
      </w:pPr>
      <w:r>
        <w:rPr>
          <w:rFonts w:hint="eastAsia"/>
        </w:rPr>
        <w:t>方案设计</w:t>
      </w:r>
    </w:p>
    <w:p w:rsidR="00B40184" w:rsidRDefault="00B40184" w:rsidP="008D028B">
      <w:pPr>
        <w:pStyle w:val="a6"/>
        <w:numPr>
          <w:ilvl w:val="0"/>
          <w:numId w:val="37"/>
        </w:numPr>
        <w:ind w:left="851" w:firstLineChars="0"/>
      </w:pPr>
      <w:r>
        <w:rPr>
          <w:rFonts w:hint="eastAsia"/>
        </w:rPr>
        <w:t>前端网页</w:t>
      </w:r>
      <w:r w:rsidR="00BA31F4">
        <w:rPr>
          <w:rFonts w:hint="eastAsia"/>
        </w:rPr>
        <w:t>开发</w:t>
      </w:r>
    </w:p>
    <w:p w:rsidR="00B40184" w:rsidRDefault="00B40184" w:rsidP="008D028B">
      <w:pPr>
        <w:pStyle w:val="a6"/>
        <w:numPr>
          <w:ilvl w:val="0"/>
          <w:numId w:val="37"/>
        </w:numPr>
        <w:ind w:left="851" w:firstLineChars="0"/>
      </w:pPr>
      <w:r>
        <w:rPr>
          <w:rFonts w:hint="eastAsia"/>
        </w:rPr>
        <w:t>服务</w:t>
      </w:r>
      <w:r w:rsidR="0008601C">
        <w:rPr>
          <w:rFonts w:hint="eastAsia"/>
        </w:rPr>
        <w:t>器</w:t>
      </w:r>
      <w:r>
        <w:rPr>
          <w:rFonts w:hint="eastAsia"/>
        </w:rPr>
        <w:t>端开发</w:t>
      </w:r>
    </w:p>
    <w:p w:rsidR="00071EF3" w:rsidRPr="006E54B7" w:rsidRDefault="00071EF3" w:rsidP="00D920A1">
      <w:pPr>
        <w:pStyle w:val="21"/>
      </w:pPr>
      <w:r w:rsidRPr="006E54B7">
        <w:rPr>
          <w:rFonts w:hint="eastAsia"/>
        </w:rPr>
        <w:t>人员</w:t>
      </w:r>
    </w:p>
    <w:p w:rsidR="006B262C" w:rsidRDefault="006B262C" w:rsidP="00071EF3">
      <w:pPr>
        <w:pStyle w:val="a6"/>
        <w:ind w:left="420"/>
      </w:pPr>
    </w:p>
    <w:p w:rsidR="001B20DF" w:rsidRDefault="001B20DF" w:rsidP="001B20DF">
      <w:pPr>
        <w:pStyle w:val="a6"/>
      </w:pPr>
    </w:p>
    <w:p w:rsidR="001B20DF" w:rsidRDefault="001B20DF" w:rsidP="001B20DF">
      <w:pPr>
        <w:pStyle w:val="11"/>
        <w:spacing w:before="193" w:after="193"/>
      </w:pPr>
      <w:r>
        <w:rPr>
          <w:rFonts w:hint="eastAsia"/>
        </w:rPr>
        <w:lastRenderedPageBreak/>
        <w:t>附录</w:t>
      </w:r>
    </w:p>
    <w:p w:rsidR="001B20DF" w:rsidRDefault="00B95A12" w:rsidP="001B20DF">
      <w:pPr>
        <w:pStyle w:val="21"/>
      </w:pPr>
      <w:r>
        <w:rPr>
          <w:rFonts w:hint="eastAsia"/>
        </w:rPr>
        <w:t>网页通讯命令</w:t>
      </w:r>
      <w:r w:rsidR="003026D3">
        <w:rPr>
          <w:rFonts w:hint="eastAsia"/>
        </w:rPr>
        <w:t>集</w:t>
      </w:r>
      <w:r>
        <w:rPr>
          <w:rFonts w:hint="eastAsia"/>
        </w:rPr>
        <w:t>（json格式）</w:t>
      </w:r>
    </w:p>
    <w:p w:rsidR="001B20DF" w:rsidRPr="001B20DF" w:rsidRDefault="001B20DF" w:rsidP="001B20DF">
      <w:pPr>
        <w:pStyle w:val="a6"/>
      </w:pPr>
    </w:p>
    <w:p w:rsidR="001B20DF" w:rsidRDefault="001B20DF" w:rsidP="001B20DF">
      <w:pPr>
        <w:pStyle w:val="a6"/>
      </w:pPr>
    </w:p>
    <w:p w:rsidR="001B20DF" w:rsidRPr="001B20DF" w:rsidRDefault="001B20DF" w:rsidP="001B20DF">
      <w:pPr>
        <w:pStyle w:val="a6"/>
      </w:pPr>
    </w:p>
    <w:sectPr w:rsidR="001B20DF" w:rsidRPr="001B20DF" w:rsidSect="00E54B54">
      <w:headerReference w:type="default" r:id="rId25"/>
      <w:footerReference w:type="default" r:id="rId26"/>
      <w:pgSz w:w="11906" w:h="16838" w:code="9"/>
      <w:pgMar w:top="1418" w:right="1133" w:bottom="1418" w:left="1418" w:header="851" w:footer="992" w:gutter="0"/>
      <w:cols w:space="425"/>
      <w:docGrid w:type="lines" w:linePitch="387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1DC5" w:rsidRDefault="007E1DC5">
      <w:r>
        <w:separator/>
      </w:r>
    </w:p>
  </w:endnote>
  <w:endnote w:type="continuationSeparator" w:id="1">
    <w:p w:rsidR="007E1DC5" w:rsidRDefault="007E1D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/>
    </w:tblPr>
    <w:tblGrid>
      <w:gridCol w:w="566"/>
      <w:gridCol w:w="2268"/>
      <w:gridCol w:w="3686"/>
      <w:gridCol w:w="1418"/>
      <w:gridCol w:w="1418"/>
    </w:tblGrid>
    <w:tr w:rsidR="0050730E">
      <w:trPr>
        <w:cantSplit/>
        <w:trHeight w:hRule="exact" w:val="227"/>
        <w:jc w:val="center"/>
      </w:trPr>
      <w:tc>
        <w:tcPr>
          <w:tcW w:w="566" w:type="dxa"/>
          <w:vMerge w:val="restart"/>
          <w:vAlign w:val="center"/>
        </w:tcPr>
        <w:p w:rsidR="0050730E" w:rsidRDefault="0050730E">
          <w:pPr>
            <w:pStyle w:val="ae"/>
            <w:spacing w:line="200" w:lineRule="exact"/>
          </w:pPr>
          <w:r>
            <w:rPr>
              <w:rFonts w:hint="eastAsia"/>
            </w:rPr>
            <w:t>更改记录</w:t>
          </w:r>
        </w:p>
      </w:tc>
      <w:tc>
        <w:tcPr>
          <w:tcW w:w="2268" w:type="dxa"/>
          <w:vAlign w:val="center"/>
        </w:tcPr>
        <w:p w:rsidR="0050730E" w:rsidRDefault="0050730E">
          <w:pPr>
            <w:pStyle w:val="ae"/>
            <w:spacing w:line="200" w:lineRule="exact"/>
          </w:pPr>
          <w:r>
            <w:rPr>
              <w:rFonts w:hint="eastAsia"/>
            </w:rPr>
            <w:t>更改单号</w:t>
          </w:r>
        </w:p>
      </w:tc>
      <w:tc>
        <w:tcPr>
          <w:tcW w:w="3686" w:type="dxa"/>
          <w:vAlign w:val="center"/>
        </w:tcPr>
        <w:p w:rsidR="0050730E" w:rsidRDefault="0050730E">
          <w:pPr>
            <w:pStyle w:val="ae"/>
            <w:spacing w:line="200" w:lineRule="exact"/>
          </w:pPr>
          <w:r>
            <w:rPr>
              <w:rFonts w:hint="eastAsia"/>
            </w:rPr>
            <w:t>摘要</w:t>
          </w:r>
        </w:p>
      </w:tc>
      <w:tc>
        <w:tcPr>
          <w:tcW w:w="1418" w:type="dxa"/>
          <w:vAlign w:val="center"/>
        </w:tcPr>
        <w:p w:rsidR="0050730E" w:rsidRDefault="0050730E">
          <w:pPr>
            <w:pStyle w:val="ae"/>
            <w:spacing w:line="200" w:lineRule="exact"/>
          </w:pPr>
          <w:r>
            <w:rPr>
              <w:rFonts w:hint="eastAsia"/>
            </w:rPr>
            <w:t>更改人</w:t>
          </w:r>
        </w:p>
      </w:tc>
      <w:tc>
        <w:tcPr>
          <w:tcW w:w="1418" w:type="dxa"/>
          <w:vAlign w:val="center"/>
        </w:tcPr>
        <w:p w:rsidR="0050730E" w:rsidRDefault="0050730E">
          <w:pPr>
            <w:pStyle w:val="ae"/>
            <w:spacing w:line="200" w:lineRule="exact"/>
          </w:pPr>
          <w:r>
            <w:rPr>
              <w:rFonts w:hint="eastAsia"/>
            </w:rPr>
            <w:t>更改日期</w:t>
          </w:r>
        </w:p>
      </w:tc>
    </w:tr>
    <w:tr w:rsidR="0050730E">
      <w:trPr>
        <w:cantSplit/>
        <w:trHeight w:hRule="exact" w:val="227"/>
        <w:jc w:val="center"/>
      </w:trPr>
      <w:tc>
        <w:tcPr>
          <w:tcW w:w="566" w:type="dxa"/>
          <w:vMerge/>
          <w:vAlign w:val="center"/>
        </w:tcPr>
        <w:p w:rsidR="0050730E" w:rsidRDefault="0050730E">
          <w:pPr>
            <w:pStyle w:val="ae"/>
          </w:pPr>
        </w:p>
      </w:tc>
      <w:tc>
        <w:tcPr>
          <w:tcW w:w="2268" w:type="dxa"/>
          <w:vAlign w:val="center"/>
        </w:tcPr>
        <w:p w:rsidR="0050730E" w:rsidRDefault="0050730E">
          <w:pPr>
            <w:pStyle w:val="ae"/>
          </w:pPr>
        </w:p>
      </w:tc>
      <w:tc>
        <w:tcPr>
          <w:tcW w:w="3686" w:type="dxa"/>
          <w:vAlign w:val="center"/>
        </w:tcPr>
        <w:p w:rsidR="0050730E" w:rsidRDefault="0050730E">
          <w:pPr>
            <w:pStyle w:val="ae"/>
          </w:pPr>
        </w:p>
      </w:tc>
      <w:tc>
        <w:tcPr>
          <w:tcW w:w="1418" w:type="dxa"/>
          <w:vAlign w:val="center"/>
        </w:tcPr>
        <w:p w:rsidR="0050730E" w:rsidRDefault="0050730E">
          <w:pPr>
            <w:pStyle w:val="ae"/>
          </w:pPr>
        </w:p>
      </w:tc>
      <w:tc>
        <w:tcPr>
          <w:tcW w:w="1418" w:type="dxa"/>
          <w:vAlign w:val="center"/>
        </w:tcPr>
        <w:p w:rsidR="0050730E" w:rsidRDefault="0050730E">
          <w:pPr>
            <w:pStyle w:val="ae"/>
          </w:pPr>
        </w:p>
      </w:tc>
    </w:tr>
    <w:tr w:rsidR="0050730E">
      <w:trPr>
        <w:cantSplit/>
        <w:trHeight w:hRule="exact" w:val="227"/>
        <w:jc w:val="center"/>
      </w:trPr>
      <w:tc>
        <w:tcPr>
          <w:tcW w:w="566" w:type="dxa"/>
          <w:vMerge/>
          <w:vAlign w:val="center"/>
        </w:tcPr>
        <w:p w:rsidR="0050730E" w:rsidRDefault="0050730E">
          <w:pPr>
            <w:pStyle w:val="ae"/>
          </w:pPr>
        </w:p>
      </w:tc>
      <w:tc>
        <w:tcPr>
          <w:tcW w:w="2268" w:type="dxa"/>
          <w:vAlign w:val="center"/>
        </w:tcPr>
        <w:p w:rsidR="0050730E" w:rsidRDefault="0050730E">
          <w:pPr>
            <w:pStyle w:val="ae"/>
          </w:pPr>
        </w:p>
      </w:tc>
      <w:tc>
        <w:tcPr>
          <w:tcW w:w="3686" w:type="dxa"/>
          <w:vAlign w:val="center"/>
        </w:tcPr>
        <w:p w:rsidR="0050730E" w:rsidRDefault="0050730E">
          <w:pPr>
            <w:pStyle w:val="ae"/>
          </w:pPr>
        </w:p>
      </w:tc>
      <w:tc>
        <w:tcPr>
          <w:tcW w:w="1418" w:type="dxa"/>
          <w:vAlign w:val="center"/>
        </w:tcPr>
        <w:p w:rsidR="0050730E" w:rsidRDefault="0050730E">
          <w:pPr>
            <w:pStyle w:val="ae"/>
          </w:pPr>
        </w:p>
      </w:tc>
      <w:tc>
        <w:tcPr>
          <w:tcW w:w="1418" w:type="dxa"/>
          <w:vAlign w:val="center"/>
        </w:tcPr>
        <w:p w:rsidR="0050730E" w:rsidRDefault="0050730E">
          <w:pPr>
            <w:pStyle w:val="ae"/>
          </w:pPr>
        </w:p>
      </w:tc>
    </w:tr>
    <w:tr w:rsidR="0050730E">
      <w:trPr>
        <w:cantSplit/>
        <w:trHeight w:hRule="exact" w:val="227"/>
        <w:jc w:val="center"/>
      </w:trPr>
      <w:tc>
        <w:tcPr>
          <w:tcW w:w="566" w:type="dxa"/>
          <w:vMerge/>
          <w:vAlign w:val="center"/>
        </w:tcPr>
        <w:p w:rsidR="0050730E" w:rsidRDefault="0050730E">
          <w:pPr>
            <w:pStyle w:val="ae"/>
          </w:pPr>
        </w:p>
      </w:tc>
      <w:tc>
        <w:tcPr>
          <w:tcW w:w="2268" w:type="dxa"/>
          <w:vAlign w:val="center"/>
        </w:tcPr>
        <w:p w:rsidR="0050730E" w:rsidRDefault="0050730E">
          <w:pPr>
            <w:pStyle w:val="ae"/>
          </w:pPr>
        </w:p>
      </w:tc>
      <w:tc>
        <w:tcPr>
          <w:tcW w:w="3686" w:type="dxa"/>
          <w:vAlign w:val="center"/>
        </w:tcPr>
        <w:p w:rsidR="0050730E" w:rsidRDefault="0050730E">
          <w:pPr>
            <w:pStyle w:val="ae"/>
          </w:pPr>
        </w:p>
      </w:tc>
      <w:tc>
        <w:tcPr>
          <w:tcW w:w="1418" w:type="dxa"/>
          <w:vAlign w:val="center"/>
        </w:tcPr>
        <w:p w:rsidR="0050730E" w:rsidRDefault="0050730E">
          <w:pPr>
            <w:pStyle w:val="ae"/>
          </w:pPr>
        </w:p>
      </w:tc>
      <w:tc>
        <w:tcPr>
          <w:tcW w:w="1418" w:type="dxa"/>
          <w:vAlign w:val="center"/>
        </w:tcPr>
        <w:p w:rsidR="0050730E" w:rsidRDefault="0050730E">
          <w:pPr>
            <w:pStyle w:val="ae"/>
          </w:pPr>
        </w:p>
      </w:tc>
    </w:tr>
  </w:tbl>
  <w:p w:rsidR="0050730E" w:rsidRDefault="0050730E">
    <w:pPr>
      <w:spacing w:line="20" w:lineRule="exac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1DC5" w:rsidRDefault="007E1DC5">
      <w:r>
        <w:separator/>
      </w:r>
    </w:p>
  </w:footnote>
  <w:footnote w:type="continuationSeparator" w:id="1">
    <w:p w:rsidR="007E1DC5" w:rsidRDefault="007E1DC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/>
    </w:tblPr>
    <w:tblGrid>
      <w:gridCol w:w="4672"/>
      <w:gridCol w:w="2342"/>
      <w:gridCol w:w="2342"/>
    </w:tblGrid>
    <w:tr w:rsidR="0050730E">
      <w:trPr>
        <w:cantSplit/>
        <w:trHeight w:hRule="exact" w:val="340"/>
        <w:jc w:val="center"/>
      </w:trPr>
      <w:tc>
        <w:tcPr>
          <w:tcW w:w="4672" w:type="dxa"/>
          <w:vAlign w:val="center"/>
        </w:tcPr>
        <w:p w:rsidR="0050730E" w:rsidRDefault="0050730E">
          <w:pPr>
            <w:pStyle w:val="ad"/>
          </w:pPr>
          <w:r>
            <w:rPr>
              <w:rFonts w:hint="eastAsia"/>
            </w:rPr>
            <w:t>北京利国电子技术有限公司</w:t>
          </w:r>
        </w:p>
      </w:tc>
      <w:tc>
        <w:tcPr>
          <w:tcW w:w="4684" w:type="dxa"/>
          <w:gridSpan w:val="2"/>
          <w:tcBorders>
            <w:bottom w:val="single" w:sz="4" w:space="0" w:color="auto"/>
          </w:tcBorders>
          <w:vAlign w:val="center"/>
        </w:tcPr>
        <w:p w:rsidR="0050730E" w:rsidRDefault="0050730E">
          <w:pPr>
            <w:pStyle w:val="ad"/>
          </w:pPr>
          <w:r>
            <w:rPr>
              <w:rFonts w:hint="eastAsia"/>
            </w:rPr>
            <w:t>VS-34FD网页-Matrix Network方案设计报告</w:t>
          </w:r>
        </w:p>
      </w:tc>
    </w:tr>
    <w:tr w:rsidR="0050730E">
      <w:trPr>
        <w:cantSplit/>
        <w:trHeight w:hRule="exact" w:val="340"/>
        <w:jc w:val="center"/>
      </w:trPr>
      <w:tc>
        <w:tcPr>
          <w:tcW w:w="4672" w:type="dxa"/>
          <w:vAlign w:val="center"/>
        </w:tcPr>
        <w:p w:rsidR="0050730E" w:rsidRDefault="0050730E">
          <w:pPr>
            <w:pStyle w:val="ad"/>
          </w:pPr>
          <w:r>
            <w:rPr>
              <w:rFonts w:hint="eastAsia"/>
            </w:rPr>
            <w:t>文件编号：</w:t>
          </w:r>
        </w:p>
      </w:tc>
      <w:tc>
        <w:tcPr>
          <w:tcW w:w="2342" w:type="dxa"/>
          <w:tcBorders>
            <w:right w:val="nil"/>
          </w:tcBorders>
          <w:vAlign w:val="center"/>
        </w:tcPr>
        <w:p w:rsidR="0050730E" w:rsidRDefault="0050730E">
          <w:pPr>
            <w:pStyle w:val="ad"/>
          </w:pPr>
          <w:r>
            <w:rPr>
              <w:rFonts w:hint="eastAsia"/>
            </w:rPr>
            <w:t>版本号：1.0</w:t>
          </w:r>
        </w:p>
      </w:tc>
      <w:tc>
        <w:tcPr>
          <w:tcW w:w="2342" w:type="dxa"/>
          <w:tcBorders>
            <w:left w:val="nil"/>
          </w:tcBorders>
          <w:vAlign w:val="center"/>
        </w:tcPr>
        <w:p w:rsidR="0050730E" w:rsidRDefault="0050730E">
          <w:pPr>
            <w:pStyle w:val="ad"/>
            <w:jc w:val="right"/>
          </w:pPr>
          <w:r>
            <w:rPr>
              <w:rFonts w:hint="eastAsia"/>
            </w:rPr>
            <w:t>共</w:t>
          </w:r>
          <w:r w:rsidR="00ED20E6">
            <w:fldChar w:fldCharType="begin"/>
          </w:r>
          <w:r>
            <w:instrText xml:space="preserve"> NUMPAGES </w:instrText>
          </w:r>
          <w:r w:rsidR="00ED20E6">
            <w:fldChar w:fldCharType="separate"/>
          </w:r>
          <w:r w:rsidR="00665C0E">
            <w:rPr>
              <w:noProof/>
            </w:rPr>
            <w:t>64</w:t>
          </w:r>
          <w:r w:rsidR="00ED20E6">
            <w:fldChar w:fldCharType="end"/>
          </w:r>
          <w:r>
            <w:rPr>
              <w:rFonts w:hint="eastAsia"/>
            </w:rPr>
            <w:t>页  第</w:t>
          </w:r>
          <w:r w:rsidR="00ED20E6">
            <w:fldChar w:fldCharType="begin"/>
          </w:r>
          <w:r>
            <w:instrText xml:space="preserve"> PAGE </w:instrText>
          </w:r>
          <w:r w:rsidR="00ED20E6">
            <w:fldChar w:fldCharType="separate"/>
          </w:r>
          <w:r w:rsidR="00665C0E">
            <w:rPr>
              <w:noProof/>
            </w:rPr>
            <w:t>57</w:t>
          </w:r>
          <w:r w:rsidR="00ED20E6">
            <w:fldChar w:fldCharType="end"/>
          </w:r>
          <w:r>
            <w:rPr>
              <w:rFonts w:hint="eastAsia"/>
            </w:rPr>
            <w:t>页</w:t>
          </w:r>
        </w:p>
      </w:tc>
    </w:tr>
  </w:tbl>
  <w:p w:rsidR="0050730E" w:rsidRDefault="0050730E">
    <w:pPr>
      <w:spacing w:line="200" w:lineRule="exact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F6149"/>
    <w:multiLevelType w:val="hybridMultilevel"/>
    <w:tmpl w:val="CC8C8F62"/>
    <w:lvl w:ilvl="0" w:tplc="48CAC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26434"/>
    <w:multiLevelType w:val="hybridMultilevel"/>
    <w:tmpl w:val="C1D6C9A2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325DEF"/>
    <w:multiLevelType w:val="hybridMultilevel"/>
    <w:tmpl w:val="DDD025D6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D64E09"/>
    <w:multiLevelType w:val="hybridMultilevel"/>
    <w:tmpl w:val="F81841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3525441"/>
    <w:multiLevelType w:val="hybridMultilevel"/>
    <w:tmpl w:val="ED52E1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3670DDE"/>
    <w:multiLevelType w:val="multilevel"/>
    <w:tmpl w:val="DDDCD4D6"/>
    <w:lvl w:ilvl="0">
      <w:start w:val="1"/>
      <w:numFmt w:val="none"/>
      <w:pStyle w:val="1"/>
      <w:suff w:val="nothing"/>
      <w:lvlText w:val="——"/>
      <w:lvlJc w:val="left"/>
      <w:pPr>
        <w:ind w:left="839" w:hanging="419"/>
      </w:pPr>
      <w:rPr>
        <w:rFonts w:ascii="宋体" w:eastAsia="宋体" w:hAnsi="Times New Roman" w:hint="eastAsia"/>
        <w:b w:val="0"/>
        <w:i w:val="0"/>
        <w:color w:val="auto"/>
        <w:sz w:val="21"/>
        <w:u w:val="none"/>
      </w:rPr>
    </w:lvl>
    <w:lvl w:ilvl="1">
      <w:start w:val="1"/>
      <w:numFmt w:val="none"/>
      <w:pStyle w:val="2"/>
      <w:suff w:val="space"/>
      <w:lvlText w:val="· "/>
      <w:lvlJc w:val="left"/>
      <w:pPr>
        <w:ind w:left="839" w:hanging="419"/>
      </w:pPr>
      <w:rPr>
        <w:rFonts w:ascii="宋体" w:eastAsia="宋体" w:hint="eastAsia"/>
        <w:b w:val="0"/>
        <w:i w:val="0"/>
        <w:color w:val="auto"/>
        <w:sz w:val="21"/>
        <w:u w:val="none"/>
        <w:em w:val="none"/>
      </w:rPr>
    </w:lvl>
    <w:lvl w:ilvl="2">
      <w:start w:val="1"/>
      <w:numFmt w:val="none"/>
      <w:pStyle w:val="a"/>
      <w:suff w:val="nothing"/>
      <w:lvlText w:val="注："/>
      <w:lvlJc w:val="left"/>
      <w:pPr>
        <w:ind w:left="765" w:hanging="365"/>
      </w:pPr>
      <w:rPr>
        <w:rFonts w:ascii="宋体" w:eastAsia="宋体" w:hint="eastAsia"/>
        <w:b w:val="0"/>
        <w:i w:val="0"/>
        <w:color w:val="auto"/>
        <w:sz w:val="18"/>
        <w:u w:val="none"/>
        <w:em w:val="none"/>
      </w:rPr>
    </w:lvl>
    <w:lvl w:ilvl="3">
      <w:start w:val="1"/>
      <w:numFmt w:val="decimal"/>
      <w:pStyle w:val="a0"/>
      <w:suff w:val="nothing"/>
      <w:lvlText w:val="注%4："/>
      <w:lvlJc w:val="left"/>
      <w:pPr>
        <w:ind w:left="851" w:hanging="448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>
    <w:nsid w:val="13A312B1"/>
    <w:multiLevelType w:val="hybridMultilevel"/>
    <w:tmpl w:val="639CE5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A9B67F8"/>
    <w:multiLevelType w:val="hybridMultilevel"/>
    <w:tmpl w:val="AA8079C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1D086DFB"/>
    <w:multiLevelType w:val="hybridMultilevel"/>
    <w:tmpl w:val="EB4A2572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EF25BAE"/>
    <w:multiLevelType w:val="hybridMultilevel"/>
    <w:tmpl w:val="43243F28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2D802E9"/>
    <w:multiLevelType w:val="hybridMultilevel"/>
    <w:tmpl w:val="43243F28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7982E82"/>
    <w:multiLevelType w:val="hybridMultilevel"/>
    <w:tmpl w:val="9ED25E54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94447AD"/>
    <w:multiLevelType w:val="hybridMultilevel"/>
    <w:tmpl w:val="D326D7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CE745EA"/>
    <w:multiLevelType w:val="multilevel"/>
    <w:tmpl w:val="C2BC50CC"/>
    <w:lvl w:ilvl="0">
      <w:start w:val="1"/>
      <w:numFmt w:val="decimal"/>
      <w:pStyle w:val="a1"/>
      <w:isLgl/>
      <w:suff w:val="space"/>
      <w:lvlText w:val="图%1 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color w:val="auto"/>
        <w:sz w:val="21"/>
        <w:u w:val="none"/>
      </w:rPr>
    </w:lvl>
    <w:lvl w:ilvl="1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ascii="宋体" w:eastAsia="宋体" w:hint="eastAsia"/>
        <w:b w:val="0"/>
        <w:i w:val="0"/>
        <w:color w:val="auto"/>
        <w:sz w:val="18"/>
        <w:u w:val="none"/>
        <w:em w:val="none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eastAsia"/>
      </w:rPr>
    </w:lvl>
  </w:abstractNum>
  <w:abstractNum w:abstractNumId="14">
    <w:nsid w:val="2D097E86"/>
    <w:multiLevelType w:val="hybridMultilevel"/>
    <w:tmpl w:val="43243F28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D141C30"/>
    <w:multiLevelType w:val="hybridMultilevel"/>
    <w:tmpl w:val="1C3A5A34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EC15CC3"/>
    <w:multiLevelType w:val="hybridMultilevel"/>
    <w:tmpl w:val="5D0E41DA"/>
    <w:lvl w:ilvl="0" w:tplc="04090001">
      <w:start w:val="1"/>
      <w:numFmt w:val="bullet"/>
      <w:lvlText w:val=""/>
      <w:lvlJc w:val="left"/>
      <w:pPr>
        <w:ind w:left="10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9" w:hanging="420"/>
      </w:pPr>
      <w:rPr>
        <w:rFonts w:ascii="Wingdings" w:hAnsi="Wingdings" w:hint="default"/>
      </w:rPr>
    </w:lvl>
  </w:abstractNum>
  <w:abstractNum w:abstractNumId="17">
    <w:nsid w:val="2FB321C2"/>
    <w:multiLevelType w:val="hybridMultilevel"/>
    <w:tmpl w:val="8162F78A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3061C79"/>
    <w:multiLevelType w:val="hybridMultilevel"/>
    <w:tmpl w:val="43243F28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76C7955"/>
    <w:multiLevelType w:val="multilevel"/>
    <w:tmpl w:val="12C4464E"/>
    <w:lvl w:ilvl="0">
      <w:start w:val="1"/>
      <w:numFmt w:val="upperLetter"/>
      <w:pStyle w:val="a2"/>
      <w:suff w:val="space"/>
      <w:lvlText w:val="附录%1 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color w:val="auto"/>
        <w:sz w:val="21"/>
        <w:u w:val="none"/>
        <w:em w:val="none"/>
      </w:rPr>
    </w:lvl>
    <w:lvl w:ilvl="1">
      <w:start w:val="1"/>
      <w:numFmt w:val="decimal"/>
      <w:pStyle w:val="10"/>
      <w:suff w:val="space"/>
      <w:lvlText w:val="%1.%2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2">
      <w:start w:val="1"/>
      <w:numFmt w:val="decimal"/>
      <w:pStyle w:val="20"/>
      <w:suff w:val="space"/>
      <w:lvlText w:val="%1.%2.%3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3">
      <w:start w:val="1"/>
      <w:numFmt w:val="decimal"/>
      <w:pStyle w:val="3"/>
      <w:suff w:val="space"/>
      <w:lvlText w:val="%1.%2.%3.%4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4">
      <w:start w:val="1"/>
      <w:numFmt w:val="decimal"/>
      <w:pStyle w:val="4"/>
      <w:suff w:val="space"/>
      <w:lvlText w:val="%1.%2.%3.%4.%5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5">
      <w:start w:val="1"/>
      <w:numFmt w:val="decimal"/>
      <w:pStyle w:val="5"/>
      <w:suff w:val="space"/>
      <w:lvlText w:val="%1.%2.%3.%4.%5.%6 "/>
      <w:lvlJc w:val="left"/>
      <w:pPr>
        <w:ind w:left="1152" w:hanging="1152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>
    <w:nsid w:val="39716F9B"/>
    <w:multiLevelType w:val="hybridMultilevel"/>
    <w:tmpl w:val="43243F28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D510C87"/>
    <w:multiLevelType w:val="hybridMultilevel"/>
    <w:tmpl w:val="96ACC084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E2668FC"/>
    <w:multiLevelType w:val="hybridMultilevel"/>
    <w:tmpl w:val="43243F28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77B7CD1"/>
    <w:multiLevelType w:val="hybridMultilevel"/>
    <w:tmpl w:val="DF2C4F4E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B775A16"/>
    <w:multiLevelType w:val="hybridMultilevel"/>
    <w:tmpl w:val="A7A4CB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F5818EF"/>
    <w:multiLevelType w:val="multilevel"/>
    <w:tmpl w:val="C7D6DE14"/>
    <w:lvl w:ilvl="0">
      <w:start w:val="1"/>
      <w:numFmt w:val="decimal"/>
      <w:pStyle w:val="11"/>
      <w:isLgl/>
      <w:suff w:val="space"/>
      <w:lvlText w:val="%1 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color w:val="auto"/>
        <w:sz w:val="21"/>
        <w:u w:val="none"/>
      </w:rPr>
    </w:lvl>
    <w:lvl w:ilvl="1">
      <w:start w:val="1"/>
      <w:numFmt w:val="decimal"/>
      <w:pStyle w:val="21"/>
      <w:isLgl/>
      <w:suff w:val="space"/>
      <w:lvlText w:val="%1.%2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2">
      <w:start w:val="1"/>
      <w:numFmt w:val="decimal"/>
      <w:pStyle w:val="30"/>
      <w:isLgl/>
      <w:suff w:val="space"/>
      <w:lvlText w:val="%1.%2.%3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3">
      <w:start w:val="1"/>
      <w:numFmt w:val="decimal"/>
      <w:pStyle w:val="40"/>
      <w:isLgl/>
      <w:suff w:val="space"/>
      <w:lvlText w:val="%1.%2.%3.%4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4">
      <w:start w:val="1"/>
      <w:numFmt w:val="decimal"/>
      <w:pStyle w:val="50"/>
      <w:isLgl/>
      <w:suff w:val="space"/>
      <w:lvlText w:val="%1.%2.%3.%4.%5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5">
      <w:start w:val="1"/>
      <w:numFmt w:val="decimal"/>
      <w:pStyle w:val="6"/>
      <w:isLgl/>
      <w:suff w:val="space"/>
      <w:lvlText w:val="%1.%2.%3.%4.%5.%6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6">
      <w:start w:val="1"/>
      <w:numFmt w:val="lowerLetter"/>
      <w:pStyle w:val="a3"/>
      <w:suff w:val="space"/>
      <w:lvlText w:val="%7) "/>
      <w:lvlJc w:val="left"/>
      <w:pPr>
        <w:ind w:left="845" w:hanging="419"/>
      </w:pPr>
      <w:rPr>
        <w:rFonts w:ascii="宋体" w:eastAsia="宋体" w:hint="eastAsia"/>
        <w:b w:val="0"/>
        <w:i w:val="0"/>
        <w:color w:val="auto"/>
        <w:sz w:val="21"/>
        <w:u w:val="none"/>
        <w:em w:val="none"/>
      </w:rPr>
    </w:lvl>
    <w:lvl w:ilvl="7">
      <w:start w:val="1"/>
      <w:numFmt w:val="decimal"/>
      <w:pStyle w:val="12"/>
      <w:suff w:val="space"/>
      <w:lvlText w:val="%8) "/>
      <w:lvlJc w:val="left"/>
      <w:pPr>
        <w:ind w:left="1259" w:hanging="420"/>
      </w:pPr>
      <w:rPr>
        <w:rFonts w:ascii="宋体" w:eastAsia="宋体" w:hint="eastAsia"/>
        <w:b w:val="0"/>
        <w:i w:val="0"/>
        <w:color w:val="auto"/>
        <w:sz w:val="21"/>
        <w:u w:val="none"/>
        <w:em w:val="none"/>
      </w:rPr>
    </w:lvl>
    <w:lvl w:ilvl="8">
      <w:start w:val="1"/>
      <w:numFmt w:val="none"/>
      <w:lvlRestart w:val="0"/>
      <w:suff w:val="nothing"/>
      <w:lvlText w:val="——"/>
      <w:lvlJc w:val="left"/>
      <w:pPr>
        <w:ind w:left="839" w:hanging="419"/>
      </w:pPr>
      <w:rPr>
        <w:rFonts w:hint="eastAsia"/>
      </w:rPr>
    </w:lvl>
  </w:abstractNum>
  <w:abstractNum w:abstractNumId="26">
    <w:nsid w:val="501D21B6"/>
    <w:multiLevelType w:val="hybridMultilevel"/>
    <w:tmpl w:val="DF380344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8D51ED4"/>
    <w:multiLevelType w:val="hybridMultilevel"/>
    <w:tmpl w:val="43243F28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A867FAB"/>
    <w:multiLevelType w:val="hybridMultilevel"/>
    <w:tmpl w:val="43243F28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C7C5225"/>
    <w:multiLevelType w:val="multilevel"/>
    <w:tmpl w:val="C54A5748"/>
    <w:lvl w:ilvl="0">
      <w:start w:val="1"/>
      <w:numFmt w:val="decimal"/>
      <w:pStyle w:val="a4"/>
      <w:isLgl/>
      <w:suff w:val="space"/>
      <w:lvlText w:val="表%1 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color w:val="auto"/>
        <w:sz w:val="21"/>
        <w:u w:val="none"/>
      </w:rPr>
    </w:lvl>
    <w:lvl w:ilvl="1">
      <w:start w:val="1"/>
      <w:numFmt w:val="decimal"/>
      <w:isLgl/>
      <w:lvlText w:val="%2"/>
      <w:lvlJc w:val="left"/>
      <w:pPr>
        <w:tabs>
          <w:tab w:val="num" w:pos="76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2">
      <w:start w:val="1"/>
      <w:numFmt w:val="decimal"/>
      <w:isLgl/>
      <w:lvlText w:val="%1.%2.%3"/>
      <w:lvlJc w:val="left"/>
      <w:pPr>
        <w:tabs>
          <w:tab w:val="num" w:pos="112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3">
      <w:start w:val="1"/>
      <w:numFmt w:val="decimal"/>
      <w:isLgl/>
      <w:lvlText w:val="%1.%2.%3.%4"/>
      <w:lvlJc w:val="left"/>
      <w:pPr>
        <w:tabs>
          <w:tab w:val="num" w:pos="148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4">
      <w:start w:val="1"/>
      <w:numFmt w:val="decimal"/>
      <w:isLgl/>
      <w:lvlText w:val="%1.%2.%3.%4.%5"/>
      <w:lvlJc w:val="left"/>
      <w:pPr>
        <w:tabs>
          <w:tab w:val="num" w:pos="148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5">
      <w:start w:val="1"/>
      <w:numFmt w:val="decimal"/>
      <w:isLgl/>
      <w:lvlText w:val="%1.%2.%3.%4.%5.%6"/>
      <w:lvlJc w:val="left"/>
      <w:pPr>
        <w:tabs>
          <w:tab w:val="num" w:pos="184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6">
      <w:start w:val="1"/>
      <w:numFmt w:val="decimal"/>
      <w:lvlText w:val="%1.%2.%3.%4.%5.%6.%7"/>
      <w:lvlJc w:val="left"/>
      <w:pPr>
        <w:tabs>
          <w:tab w:val="num" w:pos="184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7">
      <w:start w:val="1"/>
      <w:numFmt w:val="decimal"/>
      <w:lvlText w:val="%1.%2.%3.%4.%5.%6.%7.%8"/>
      <w:lvlJc w:val="left"/>
      <w:pPr>
        <w:tabs>
          <w:tab w:val="num" w:pos="1840"/>
        </w:tabs>
        <w:ind w:left="40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40"/>
        </w:tabs>
        <w:ind w:left="400" w:firstLine="0"/>
      </w:pPr>
      <w:rPr>
        <w:rFonts w:hint="eastAsia"/>
      </w:rPr>
    </w:lvl>
  </w:abstractNum>
  <w:abstractNum w:abstractNumId="30">
    <w:nsid w:val="5E6D33DB"/>
    <w:multiLevelType w:val="hybridMultilevel"/>
    <w:tmpl w:val="1F0449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E9307C4"/>
    <w:multiLevelType w:val="hybridMultilevel"/>
    <w:tmpl w:val="3880EE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F7E2411"/>
    <w:multiLevelType w:val="hybridMultilevel"/>
    <w:tmpl w:val="AE1601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236742E"/>
    <w:multiLevelType w:val="hybridMultilevel"/>
    <w:tmpl w:val="D6921E32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2FA4FA3"/>
    <w:multiLevelType w:val="hybridMultilevel"/>
    <w:tmpl w:val="ADFC5166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37E26F5"/>
    <w:multiLevelType w:val="hybridMultilevel"/>
    <w:tmpl w:val="FCA6F0C2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5CB6048"/>
    <w:multiLevelType w:val="hybridMultilevel"/>
    <w:tmpl w:val="E1B0B14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>
    <w:nsid w:val="672A79BE"/>
    <w:multiLevelType w:val="hybridMultilevel"/>
    <w:tmpl w:val="F8EC29A4"/>
    <w:lvl w:ilvl="0" w:tplc="16227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B88172D"/>
    <w:multiLevelType w:val="hybridMultilevel"/>
    <w:tmpl w:val="B72CC2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6EAD287F"/>
    <w:multiLevelType w:val="hybridMultilevel"/>
    <w:tmpl w:val="E5EC38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4B174C7"/>
    <w:multiLevelType w:val="hybridMultilevel"/>
    <w:tmpl w:val="91140E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75562912"/>
    <w:multiLevelType w:val="hybridMultilevel"/>
    <w:tmpl w:val="B81A5B5A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58F4767"/>
    <w:multiLevelType w:val="hybridMultilevel"/>
    <w:tmpl w:val="002840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3">
    <w:nsid w:val="76F61BF2"/>
    <w:multiLevelType w:val="hybridMultilevel"/>
    <w:tmpl w:val="AB6014CE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B5B34F4"/>
    <w:multiLevelType w:val="hybridMultilevel"/>
    <w:tmpl w:val="756E968C"/>
    <w:lvl w:ilvl="0" w:tplc="1EB2F89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5"/>
  </w:num>
  <w:num w:numId="3">
    <w:abstractNumId w:val="25"/>
  </w:num>
  <w:num w:numId="4">
    <w:abstractNumId w:val="25"/>
  </w:num>
  <w:num w:numId="5">
    <w:abstractNumId w:val="25"/>
  </w:num>
  <w:num w:numId="6">
    <w:abstractNumId w:val="25"/>
  </w:num>
  <w:num w:numId="7">
    <w:abstractNumId w:val="29"/>
  </w:num>
  <w:num w:numId="8">
    <w:abstractNumId w:val="19"/>
  </w:num>
  <w:num w:numId="9">
    <w:abstractNumId w:val="5"/>
  </w:num>
  <w:num w:numId="10">
    <w:abstractNumId w:val="5"/>
  </w:num>
  <w:num w:numId="11">
    <w:abstractNumId w:val="13"/>
  </w:num>
  <w:num w:numId="12">
    <w:abstractNumId w:val="25"/>
  </w:num>
  <w:num w:numId="13">
    <w:abstractNumId w:val="25"/>
  </w:num>
  <w:num w:numId="14">
    <w:abstractNumId w:val="5"/>
  </w:num>
  <w:num w:numId="15">
    <w:abstractNumId w:val="5"/>
  </w:num>
  <w:num w:numId="16">
    <w:abstractNumId w:val="16"/>
  </w:num>
  <w:num w:numId="17">
    <w:abstractNumId w:val="32"/>
  </w:num>
  <w:num w:numId="18">
    <w:abstractNumId w:val="40"/>
  </w:num>
  <w:num w:numId="19">
    <w:abstractNumId w:val="3"/>
  </w:num>
  <w:num w:numId="20">
    <w:abstractNumId w:val="35"/>
  </w:num>
  <w:num w:numId="21">
    <w:abstractNumId w:val="30"/>
  </w:num>
  <w:num w:numId="22">
    <w:abstractNumId w:val="24"/>
  </w:num>
  <w:num w:numId="23">
    <w:abstractNumId w:val="14"/>
  </w:num>
  <w:num w:numId="24">
    <w:abstractNumId w:val="4"/>
  </w:num>
  <w:num w:numId="25">
    <w:abstractNumId w:val="31"/>
  </w:num>
  <w:num w:numId="26">
    <w:abstractNumId w:val="12"/>
  </w:num>
  <w:num w:numId="27">
    <w:abstractNumId w:val="6"/>
  </w:num>
  <w:num w:numId="28">
    <w:abstractNumId w:val="39"/>
  </w:num>
  <w:num w:numId="29">
    <w:abstractNumId w:val="28"/>
  </w:num>
  <w:num w:numId="30">
    <w:abstractNumId w:val="42"/>
  </w:num>
  <w:num w:numId="31">
    <w:abstractNumId w:val="7"/>
  </w:num>
  <w:num w:numId="32">
    <w:abstractNumId w:val="20"/>
  </w:num>
  <w:num w:numId="33">
    <w:abstractNumId w:val="18"/>
  </w:num>
  <w:num w:numId="34">
    <w:abstractNumId w:val="27"/>
  </w:num>
  <w:num w:numId="35">
    <w:abstractNumId w:val="10"/>
  </w:num>
  <w:num w:numId="36">
    <w:abstractNumId w:val="2"/>
  </w:num>
  <w:num w:numId="37">
    <w:abstractNumId w:val="36"/>
  </w:num>
  <w:num w:numId="38">
    <w:abstractNumId w:val="38"/>
  </w:num>
  <w:num w:numId="39">
    <w:abstractNumId w:val="23"/>
  </w:num>
  <w:num w:numId="40">
    <w:abstractNumId w:val="44"/>
  </w:num>
  <w:num w:numId="41">
    <w:abstractNumId w:val="22"/>
  </w:num>
  <w:num w:numId="42">
    <w:abstractNumId w:val="8"/>
  </w:num>
  <w:num w:numId="43">
    <w:abstractNumId w:val="43"/>
  </w:num>
  <w:num w:numId="44">
    <w:abstractNumId w:val="26"/>
  </w:num>
  <w:num w:numId="45">
    <w:abstractNumId w:val="33"/>
  </w:num>
  <w:num w:numId="46">
    <w:abstractNumId w:val="41"/>
  </w:num>
  <w:num w:numId="47">
    <w:abstractNumId w:val="15"/>
  </w:num>
  <w:num w:numId="48">
    <w:abstractNumId w:val="34"/>
  </w:num>
  <w:num w:numId="49">
    <w:abstractNumId w:val="17"/>
  </w:num>
  <w:num w:numId="50">
    <w:abstractNumId w:val="1"/>
  </w:num>
  <w:num w:numId="51">
    <w:abstractNumId w:val="21"/>
  </w:num>
  <w:num w:numId="52">
    <w:abstractNumId w:val="9"/>
  </w:num>
  <w:num w:numId="53">
    <w:abstractNumId w:val="11"/>
  </w:num>
  <w:num w:numId="54">
    <w:abstractNumId w:val="0"/>
  </w:num>
  <w:num w:numId="55">
    <w:abstractNumId w:val="37"/>
  </w:num>
  <w:numIdMacAtCleanup w:val="4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5"/>
  <w:bordersDoNotSurroundHeader/>
  <w:bordersDoNotSurroundFooter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42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07B1A"/>
    <w:rsid w:val="00000D5B"/>
    <w:rsid w:val="0000385D"/>
    <w:rsid w:val="000047D6"/>
    <w:rsid w:val="00004EF5"/>
    <w:rsid w:val="000051CC"/>
    <w:rsid w:val="0000618B"/>
    <w:rsid w:val="00006C3F"/>
    <w:rsid w:val="00006D56"/>
    <w:rsid w:val="00007997"/>
    <w:rsid w:val="000127AC"/>
    <w:rsid w:val="000131F2"/>
    <w:rsid w:val="00014D75"/>
    <w:rsid w:val="000213D6"/>
    <w:rsid w:val="00021E46"/>
    <w:rsid w:val="0002291A"/>
    <w:rsid w:val="00023040"/>
    <w:rsid w:val="0002432E"/>
    <w:rsid w:val="0002517D"/>
    <w:rsid w:val="000257D1"/>
    <w:rsid w:val="00027332"/>
    <w:rsid w:val="00031389"/>
    <w:rsid w:val="00031691"/>
    <w:rsid w:val="00031FF9"/>
    <w:rsid w:val="00032C0C"/>
    <w:rsid w:val="0003508F"/>
    <w:rsid w:val="000350D9"/>
    <w:rsid w:val="00035749"/>
    <w:rsid w:val="00037A27"/>
    <w:rsid w:val="00037ABB"/>
    <w:rsid w:val="00040C34"/>
    <w:rsid w:val="00043D4F"/>
    <w:rsid w:val="0004465C"/>
    <w:rsid w:val="00045460"/>
    <w:rsid w:val="00050105"/>
    <w:rsid w:val="00051004"/>
    <w:rsid w:val="00051F09"/>
    <w:rsid w:val="0005216A"/>
    <w:rsid w:val="0005292B"/>
    <w:rsid w:val="00053994"/>
    <w:rsid w:val="00053A5B"/>
    <w:rsid w:val="000562D9"/>
    <w:rsid w:val="00056CFA"/>
    <w:rsid w:val="00057C77"/>
    <w:rsid w:val="00062397"/>
    <w:rsid w:val="000624FD"/>
    <w:rsid w:val="00063D16"/>
    <w:rsid w:val="00063D3C"/>
    <w:rsid w:val="000640C2"/>
    <w:rsid w:val="00064FE7"/>
    <w:rsid w:val="00065DEF"/>
    <w:rsid w:val="00066641"/>
    <w:rsid w:val="00067DE9"/>
    <w:rsid w:val="0007055D"/>
    <w:rsid w:val="00071EF3"/>
    <w:rsid w:val="0007232F"/>
    <w:rsid w:val="00073448"/>
    <w:rsid w:val="00075134"/>
    <w:rsid w:val="0007683B"/>
    <w:rsid w:val="00077346"/>
    <w:rsid w:val="0007760C"/>
    <w:rsid w:val="00077D95"/>
    <w:rsid w:val="000804E1"/>
    <w:rsid w:val="00081169"/>
    <w:rsid w:val="000815D1"/>
    <w:rsid w:val="00082469"/>
    <w:rsid w:val="000829B4"/>
    <w:rsid w:val="000837D5"/>
    <w:rsid w:val="00083CE4"/>
    <w:rsid w:val="00085C72"/>
    <w:rsid w:val="0008601C"/>
    <w:rsid w:val="000869FE"/>
    <w:rsid w:val="00090788"/>
    <w:rsid w:val="000916D3"/>
    <w:rsid w:val="00091FB7"/>
    <w:rsid w:val="000923FD"/>
    <w:rsid w:val="000944EE"/>
    <w:rsid w:val="000969C6"/>
    <w:rsid w:val="000A1727"/>
    <w:rsid w:val="000A332D"/>
    <w:rsid w:val="000A6802"/>
    <w:rsid w:val="000A6F25"/>
    <w:rsid w:val="000A7FCC"/>
    <w:rsid w:val="000B1B1C"/>
    <w:rsid w:val="000B1DD7"/>
    <w:rsid w:val="000B3C43"/>
    <w:rsid w:val="000B482B"/>
    <w:rsid w:val="000B51E7"/>
    <w:rsid w:val="000B5DF3"/>
    <w:rsid w:val="000B76D2"/>
    <w:rsid w:val="000C1DEC"/>
    <w:rsid w:val="000C4BC1"/>
    <w:rsid w:val="000C6E04"/>
    <w:rsid w:val="000C7661"/>
    <w:rsid w:val="000C7904"/>
    <w:rsid w:val="000D1150"/>
    <w:rsid w:val="000D1688"/>
    <w:rsid w:val="000D2A8F"/>
    <w:rsid w:val="000D2C42"/>
    <w:rsid w:val="000D5786"/>
    <w:rsid w:val="000E1719"/>
    <w:rsid w:val="000E1A9D"/>
    <w:rsid w:val="000E3392"/>
    <w:rsid w:val="000E3EF1"/>
    <w:rsid w:val="000E5085"/>
    <w:rsid w:val="000E74F2"/>
    <w:rsid w:val="000E7DF2"/>
    <w:rsid w:val="000F0C0C"/>
    <w:rsid w:val="000F17C1"/>
    <w:rsid w:val="000F3A1F"/>
    <w:rsid w:val="000F3C25"/>
    <w:rsid w:val="000F5B8C"/>
    <w:rsid w:val="000F5D01"/>
    <w:rsid w:val="000F6533"/>
    <w:rsid w:val="00100179"/>
    <w:rsid w:val="00102280"/>
    <w:rsid w:val="0010266C"/>
    <w:rsid w:val="0010293B"/>
    <w:rsid w:val="00105BBC"/>
    <w:rsid w:val="00106F87"/>
    <w:rsid w:val="0011128C"/>
    <w:rsid w:val="00112E32"/>
    <w:rsid w:val="00113621"/>
    <w:rsid w:val="0011460C"/>
    <w:rsid w:val="00125EF2"/>
    <w:rsid w:val="001261DF"/>
    <w:rsid w:val="0012730D"/>
    <w:rsid w:val="001279D7"/>
    <w:rsid w:val="001301DA"/>
    <w:rsid w:val="00130A92"/>
    <w:rsid w:val="00131221"/>
    <w:rsid w:val="001341C3"/>
    <w:rsid w:val="00134E10"/>
    <w:rsid w:val="001409A8"/>
    <w:rsid w:val="00140EA2"/>
    <w:rsid w:val="001436A4"/>
    <w:rsid w:val="00146FA4"/>
    <w:rsid w:val="001507B2"/>
    <w:rsid w:val="00151AA2"/>
    <w:rsid w:val="00153AA5"/>
    <w:rsid w:val="00153E18"/>
    <w:rsid w:val="001602EF"/>
    <w:rsid w:val="00160512"/>
    <w:rsid w:val="001610CD"/>
    <w:rsid w:val="00161451"/>
    <w:rsid w:val="00166868"/>
    <w:rsid w:val="00170ACA"/>
    <w:rsid w:val="00170F2E"/>
    <w:rsid w:val="001716B6"/>
    <w:rsid w:val="00174990"/>
    <w:rsid w:val="001769B2"/>
    <w:rsid w:val="00180748"/>
    <w:rsid w:val="0018075A"/>
    <w:rsid w:val="0018086C"/>
    <w:rsid w:val="00184897"/>
    <w:rsid w:val="001918E6"/>
    <w:rsid w:val="001920A8"/>
    <w:rsid w:val="001926F1"/>
    <w:rsid w:val="00197385"/>
    <w:rsid w:val="00197825"/>
    <w:rsid w:val="001A0027"/>
    <w:rsid w:val="001A0F31"/>
    <w:rsid w:val="001A2F56"/>
    <w:rsid w:val="001A468F"/>
    <w:rsid w:val="001A5462"/>
    <w:rsid w:val="001A6AAB"/>
    <w:rsid w:val="001B054D"/>
    <w:rsid w:val="001B0672"/>
    <w:rsid w:val="001B20DF"/>
    <w:rsid w:val="001B24A4"/>
    <w:rsid w:val="001B42A7"/>
    <w:rsid w:val="001C0249"/>
    <w:rsid w:val="001C0359"/>
    <w:rsid w:val="001C1BBD"/>
    <w:rsid w:val="001C2835"/>
    <w:rsid w:val="001C2C6E"/>
    <w:rsid w:val="001D0ED4"/>
    <w:rsid w:val="001D3705"/>
    <w:rsid w:val="001D4027"/>
    <w:rsid w:val="001D52FB"/>
    <w:rsid w:val="001D5C44"/>
    <w:rsid w:val="001D7BB3"/>
    <w:rsid w:val="001E0762"/>
    <w:rsid w:val="001E0792"/>
    <w:rsid w:val="001E0C34"/>
    <w:rsid w:val="001E169A"/>
    <w:rsid w:val="001E4D27"/>
    <w:rsid w:val="001E771D"/>
    <w:rsid w:val="001E7CF8"/>
    <w:rsid w:val="001F0C31"/>
    <w:rsid w:val="001F102E"/>
    <w:rsid w:val="001F1955"/>
    <w:rsid w:val="001F19AE"/>
    <w:rsid w:val="001F2C93"/>
    <w:rsid w:val="001F37CE"/>
    <w:rsid w:val="001F7419"/>
    <w:rsid w:val="00201BD4"/>
    <w:rsid w:val="00201F3C"/>
    <w:rsid w:val="002037A2"/>
    <w:rsid w:val="00204883"/>
    <w:rsid w:val="00204EF0"/>
    <w:rsid w:val="00206E2F"/>
    <w:rsid w:val="0021071B"/>
    <w:rsid w:val="002112EE"/>
    <w:rsid w:val="00211780"/>
    <w:rsid w:val="002161CA"/>
    <w:rsid w:val="00216FDD"/>
    <w:rsid w:val="002175CA"/>
    <w:rsid w:val="0022060F"/>
    <w:rsid w:val="002236AD"/>
    <w:rsid w:val="00224B3E"/>
    <w:rsid w:val="0022645A"/>
    <w:rsid w:val="00227139"/>
    <w:rsid w:val="00234186"/>
    <w:rsid w:val="00235605"/>
    <w:rsid w:val="0023703D"/>
    <w:rsid w:val="0024074C"/>
    <w:rsid w:val="002428ED"/>
    <w:rsid w:val="0024399F"/>
    <w:rsid w:val="00246A6B"/>
    <w:rsid w:val="00250549"/>
    <w:rsid w:val="002513B6"/>
    <w:rsid w:val="0025244D"/>
    <w:rsid w:val="00256456"/>
    <w:rsid w:val="002641E0"/>
    <w:rsid w:val="00264B3A"/>
    <w:rsid w:val="0026678C"/>
    <w:rsid w:val="0026711E"/>
    <w:rsid w:val="00274A0D"/>
    <w:rsid w:val="002765FE"/>
    <w:rsid w:val="002773C6"/>
    <w:rsid w:val="00280EDF"/>
    <w:rsid w:val="002812AF"/>
    <w:rsid w:val="00282AE3"/>
    <w:rsid w:val="0029342F"/>
    <w:rsid w:val="00294A92"/>
    <w:rsid w:val="00294B1E"/>
    <w:rsid w:val="002960A9"/>
    <w:rsid w:val="00297FF6"/>
    <w:rsid w:val="002A0A72"/>
    <w:rsid w:val="002A0BC2"/>
    <w:rsid w:val="002A0E7A"/>
    <w:rsid w:val="002A14ED"/>
    <w:rsid w:val="002A325B"/>
    <w:rsid w:val="002A4800"/>
    <w:rsid w:val="002A6A18"/>
    <w:rsid w:val="002A6AE3"/>
    <w:rsid w:val="002A77E6"/>
    <w:rsid w:val="002B0560"/>
    <w:rsid w:val="002B0F9E"/>
    <w:rsid w:val="002B1137"/>
    <w:rsid w:val="002B1AF4"/>
    <w:rsid w:val="002B23FB"/>
    <w:rsid w:val="002B5B97"/>
    <w:rsid w:val="002B7340"/>
    <w:rsid w:val="002C08AE"/>
    <w:rsid w:val="002C659F"/>
    <w:rsid w:val="002D0D18"/>
    <w:rsid w:val="002D154C"/>
    <w:rsid w:val="002D15BB"/>
    <w:rsid w:val="002D2750"/>
    <w:rsid w:val="002D2C95"/>
    <w:rsid w:val="002D40F1"/>
    <w:rsid w:val="002D4CB5"/>
    <w:rsid w:val="002D518F"/>
    <w:rsid w:val="002D55E1"/>
    <w:rsid w:val="002D61D7"/>
    <w:rsid w:val="002D68C9"/>
    <w:rsid w:val="002D6DC4"/>
    <w:rsid w:val="002D7CC7"/>
    <w:rsid w:val="002E0916"/>
    <w:rsid w:val="002E1A83"/>
    <w:rsid w:val="002E2F40"/>
    <w:rsid w:val="002E3E90"/>
    <w:rsid w:val="002F12F4"/>
    <w:rsid w:val="002F1342"/>
    <w:rsid w:val="002F1F33"/>
    <w:rsid w:val="002F6781"/>
    <w:rsid w:val="003026D3"/>
    <w:rsid w:val="003035E5"/>
    <w:rsid w:val="00303D49"/>
    <w:rsid w:val="0030493F"/>
    <w:rsid w:val="00317B44"/>
    <w:rsid w:val="00317E85"/>
    <w:rsid w:val="0032002A"/>
    <w:rsid w:val="00322D2D"/>
    <w:rsid w:val="00323242"/>
    <w:rsid w:val="00326B4C"/>
    <w:rsid w:val="00330AA1"/>
    <w:rsid w:val="003314F9"/>
    <w:rsid w:val="00331BA0"/>
    <w:rsid w:val="003365CF"/>
    <w:rsid w:val="003369BA"/>
    <w:rsid w:val="0033755B"/>
    <w:rsid w:val="0034086E"/>
    <w:rsid w:val="00341DB2"/>
    <w:rsid w:val="00341EBD"/>
    <w:rsid w:val="00343BF2"/>
    <w:rsid w:val="003443E5"/>
    <w:rsid w:val="003466B4"/>
    <w:rsid w:val="00346E1D"/>
    <w:rsid w:val="00347127"/>
    <w:rsid w:val="00350155"/>
    <w:rsid w:val="003501B4"/>
    <w:rsid w:val="003505B1"/>
    <w:rsid w:val="003518F1"/>
    <w:rsid w:val="00351BBC"/>
    <w:rsid w:val="00353E5C"/>
    <w:rsid w:val="00355157"/>
    <w:rsid w:val="00355920"/>
    <w:rsid w:val="0035629E"/>
    <w:rsid w:val="00356C98"/>
    <w:rsid w:val="00361960"/>
    <w:rsid w:val="00362432"/>
    <w:rsid w:val="003634A7"/>
    <w:rsid w:val="003635A3"/>
    <w:rsid w:val="0036398C"/>
    <w:rsid w:val="00364358"/>
    <w:rsid w:val="00364BFD"/>
    <w:rsid w:val="00365B25"/>
    <w:rsid w:val="00365C58"/>
    <w:rsid w:val="00366130"/>
    <w:rsid w:val="003664C2"/>
    <w:rsid w:val="00366C4A"/>
    <w:rsid w:val="00367031"/>
    <w:rsid w:val="0036738B"/>
    <w:rsid w:val="00367D06"/>
    <w:rsid w:val="003725BC"/>
    <w:rsid w:val="0037380D"/>
    <w:rsid w:val="00373CE3"/>
    <w:rsid w:val="003746D8"/>
    <w:rsid w:val="0037473D"/>
    <w:rsid w:val="00377851"/>
    <w:rsid w:val="00380587"/>
    <w:rsid w:val="003806F9"/>
    <w:rsid w:val="00381AA7"/>
    <w:rsid w:val="00382DAE"/>
    <w:rsid w:val="00384980"/>
    <w:rsid w:val="00384F25"/>
    <w:rsid w:val="00387F95"/>
    <w:rsid w:val="00390425"/>
    <w:rsid w:val="00393630"/>
    <w:rsid w:val="00393D06"/>
    <w:rsid w:val="00395977"/>
    <w:rsid w:val="00397DF3"/>
    <w:rsid w:val="003A0CA2"/>
    <w:rsid w:val="003A22FF"/>
    <w:rsid w:val="003A2C44"/>
    <w:rsid w:val="003A3606"/>
    <w:rsid w:val="003A3ECC"/>
    <w:rsid w:val="003A6DDD"/>
    <w:rsid w:val="003B55EB"/>
    <w:rsid w:val="003B5D55"/>
    <w:rsid w:val="003B6260"/>
    <w:rsid w:val="003B62AD"/>
    <w:rsid w:val="003B755C"/>
    <w:rsid w:val="003C0612"/>
    <w:rsid w:val="003C0741"/>
    <w:rsid w:val="003C0EBC"/>
    <w:rsid w:val="003C2183"/>
    <w:rsid w:val="003C4016"/>
    <w:rsid w:val="003C4D7F"/>
    <w:rsid w:val="003C5031"/>
    <w:rsid w:val="003C720E"/>
    <w:rsid w:val="003C7AF1"/>
    <w:rsid w:val="003D0540"/>
    <w:rsid w:val="003D0EF9"/>
    <w:rsid w:val="003D231D"/>
    <w:rsid w:val="003D30BA"/>
    <w:rsid w:val="003D5912"/>
    <w:rsid w:val="003D6A08"/>
    <w:rsid w:val="003E0133"/>
    <w:rsid w:val="003E05E4"/>
    <w:rsid w:val="003E074C"/>
    <w:rsid w:val="003E2C2B"/>
    <w:rsid w:val="003E3CBE"/>
    <w:rsid w:val="003E60B8"/>
    <w:rsid w:val="003E7AB8"/>
    <w:rsid w:val="003F727E"/>
    <w:rsid w:val="00400877"/>
    <w:rsid w:val="004010C7"/>
    <w:rsid w:val="00403EF0"/>
    <w:rsid w:val="00404851"/>
    <w:rsid w:val="0040589E"/>
    <w:rsid w:val="00410E09"/>
    <w:rsid w:val="00412719"/>
    <w:rsid w:val="00412A99"/>
    <w:rsid w:val="00413222"/>
    <w:rsid w:val="004136F7"/>
    <w:rsid w:val="00414AAC"/>
    <w:rsid w:val="004176DC"/>
    <w:rsid w:val="004177FC"/>
    <w:rsid w:val="00420F3C"/>
    <w:rsid w:val="004218B9"/>
    <w:rsid w:val="00421B7F"/>
    <w:rsid w:val="00422901"/>
    <w:rsid w:val="004243D8"/>
    <w:rsid w:val="004277DF"/>
    <w:rsid w:val="00430D2B"/>
    <w:rsid w:val="004314D6"/>
    <w:rsid w:val="00434D61"/>
    <w:rsid w:val="0043541F"/>
    <w:rsid w:val="00435D19"/>
    <w:rsid w:val="004410B1"/>
    <w:rsid w:val="00441A5C"/>
    <w:rsid w:val="00441D7A"/>
    <w:rsid w:val="004436A0"/>
    <w:rsid w:val="00445D1B"/>
    <w:rsid w:val="00445E35"/>
    <w:rsid w:val="0044783D"/>
    <w:rsid w:val="00451811"/>
    <w:rsid w:val="0045211D"/>
    <w:rsid w:val="0045212D"/>
    <w:rsid w:val="004524D1"/>
    <w:rsid w:val="00452C12"/>
    <w:rsid w:val="004535A3"/>
    <w:rsid w:val="004542AA"/>
    <w:rsid w:val="0045621F"/>
    <w:rsid w:val="004567D9"/>
    <w:rsid w:val="00460900"/>
    <w:rsid w:val="004640FE"/>
    <w:rsid w:val="004655C0"/>
    <w:rsid w:val="00465DE0"/>
    <w:rsid w:val="00466B19"/>
    <w:rsid w:val="00470721"/>
    <w:rsid w:val="00473FF5"/>
    <w:rsid w:val="00475E7A"/>
    <w:rsid w:val="00481231"/>
    <w:rsid w:val="00483AC6"/>
    <w:rsid w:val="00484D62"/>
    <w:rsid w:val="00486A6A"/>
    <w:rsid w:val="004901AB"/>
    <w:rsid w:val="00490459"/>
    <w:rsid w:val="00490E25"/>
    <w:rsid w:val="00493F0A"/>
    <w:rsid w:val="00495426"/>
    <w:rsid w:val="00497398"/>
    <w:rsid w:val="004A0BA3"/>
    <w:rsid w:val="004A245C"/>
    <w:rsid w:val="004A4BB4"/>
    <w:rsid w:val="004A4D1F"/>
    <w:rsid w:val="004A5F88"/>
    <w:rsid w:val="004A7390"/>
    <w:rsid w:val="004B1E18"/>
    <w:rsid w:val="004B3BD2"/>
    <w:rsid w:val="004B3D65"/>
    <w:rsid w:val="004B6DDF"/>
    <w:rsid w:val="004C368C"/>
    <w:rsid w:val="004C414F"/>
    <w:rsid w:val="004C43FD"/>
    <w:rsid w:val="004C7D3D"/>
    <w:rsid w:val="004D1DC6"/>
    <w:rsid w:val="004D4650"/>
    <w:rsid w:val="004D55D4"/>
    <w:rsid w:val="004E0E85"/>
    <w:rsid w:val="004E1F9F"/>
    <w:rsid w:val="004E4808"/>
    <w:rsid w:val="004E4CF7"/>
    <w:rsid w:val="004E55E3"/>
    <w:rsid w:val="004E56C9"/>
    <w:rsid w:val="004E686A"/>
    <w:rsid w:val="004F0CEE"/>
    <w:rsid w:val="004F1417"/>
    <w:rsid w:val="004F202F"/>
    <w:rsid w:val="004F2B5A"/>
    <w:rsid w:val="004F3ABE"/>
    <w:rsid w:val="004F5095"/>
    <w:rsid w:val="004F58D4"/>
    <w:rsid w:val="004F5ACB"/>
    <w:rsid w:val="004F67B2"/>
    <w:rsid w:val="00500C78"/>
    <w:rsid w:val="00500EE7"/>
    <w:rsid w:val="00506B71"/>
    <w:rsid w:val="0050730E"/>
    <w:rsid w:val="005114D9"/>
    <w:rsid w:val="005128E3"/>
    <w:rsid w:val="00514C32"/>
    <w:rsid w:val="005177DA"/>
    <w:rsid w:val="00517D35"/>
    <w:rsid w:val="00520F15"/>
    <w:rsid w:val="0052183E"/>
    <w:rsid w:val="005218ED"/>
    <w:rsid w:val="00521A93"/>
    <w:rsid w:val="0052413B"/>
    <w:rsid w:val="005251E0"/>
    <w:rsid w:val="00525260"/>
    <w:rsid w:val="00527D8D"/>
    <w:rsid w:val="00531AC3"/>
    <w:rsid w:val="00534F7C"/>
    <w:rsid w:val="005360E0"/>
    <w:rsid w:val="00537715"/>
    <w:rsid w:val="00537CC2"/>
    <w:rsid w:val="005420F7"/>
    <w:rsid w:val="005427D3"/>
    <w:rsid w:val="00543340"/>
    <w:rsid w:val="00543BFE"/>
    <w:rsid w:val="00543D3D"/>
    <w:rsid w:val="00544F63"/>
    <w:rsid w:val="005450C6"/>
    <w:rsid w:val="0054649D"/>
    <w:rsid w:val="0054785F"/>
    <w:rsid w:val="00556005"/>
    <w:rsid w:val="00556246"/>
    <w:rsid w:val="005613E9"/>
    <w:rsid w:val="0056172D"/>
    <w:rsid w:val="00561970"/>
    <w:rsid w:val="00563897"/>
    <w:rsid w:val="00564F45"/>
    <w:rsid w:val="005664C8"/>
    <w:rsid w:val="00567F03"/>
    <w:rsid w:val="00572A47"/>
    <w:rsid w:val="00572F17"/>
    <w:rsid w:val="00573E61"/>
    <w:rsid w:val="005741CB"/>
    <w:rsid w:val="00574B3B"/>
    <w:rsid w:val="00576F4A"/>
    <w:rsid w:val="0057787C"/>
    <w:rsid w:val="00581BBA"/>
    <w:rsid w:val="00582609"/>
    <w:rsid w:val="00582BBD"/>
    <w:rsid w:val="00583296"/>
    <w:rsid w:val="00583690"/>
    <w:rsid w:val="0058369E"/>
    <w:rsid w:val="00583A2D"/>
    <w:rsid w:val="00584140"/>
    <w:rsid w:val="00584573"/>
    <w:rsid w:val="005851BF"/>
    <w:rsid w:val="00586AA2"/>
    <w:rsid w:val="0058755D"/>
    <w:rsid w:val="005902A4"/>
    <w:rsid w:val="005902E9"/>
    <w:rsid w:val="00591C37"/>
    <w:rsid w:val="00592897"/>
    <w:rsid w:val="00592A3D"/>
    <w:rsid w:val="00595ED2"/>
    <w:rsid w:val="0059714D"/>
    <w:rsid w:val="00597F81"/>
    <w:rsid w:val="005A00B7"/>
    <w:rsid w:val="005A0F1F"/>
    <w:rsid w:val="005A14A8"/>
    <w:rsid w:val="005A1D76"/>
    <w:rsid w:val="005A49E8"/>
    <w:rsid w:val="005A5864"/>
    <w:rsid w:val="005A5CB0"/>
    <w:rsid w:val="005A7DFA"/>
    <w:rsid w:val="005B1DC8"/>
    <w:rsid w:val="005C2B7C"/>
    <w:rsid w:val="005C38CA"/>
    <w:rsid w:val="005C5097"/>
    <w:rsid w:val="005C5181"/>
    <w:rsid w:val="005C56D3"/>
    <w:rsid w:val="005C780F"/>
    <w:rsid w:val="005D1BE4"/>
    <w:rsid w:val="005D389A"/>
    <w:rsid w:val="005D4ACF"/>
    <w:rsid w:val="005D651B"/>
    <w:rsid w:val="005D69B1"/>
    <w:rsid w:val="005E0466"/>
    <w:rsid w:val="005E241C"/>
    <w:rsid w:val="005E2760"/>
    <w:rsid w:val="005E3E1F"/>
    <w:rsid w:val="005E56F2"/>
    <w:rsid w:val="005E587F"/>
    <w:rsid w:val="005E6161"/>
    <w:rsid w:val="005F051E"/>
    <w:rsid w:val="005F0EE9"/>
    <w:rsid w:val="005F2B64"/>
    <w:rsid w:val="005F2DCE"/>
    <w:rsid w:val="005F34A5"/>
    <w:rsid w:val="005F3545"/>
    <w:rsid w:val="005F4DB7"/>
    <w:rsid w:val="005F7312"/>
    <w:rsid w:val="00600EC2"/>
    <w:rsid w:val="006017E4"/>
    <w:rsid w:val="00604845"/>
    <w:rsid w:val="00604D05"/>
    <w:rsid w:val="00607469"/>
    <w:rsid w:val="00607906"/>
    <w:rsid w:val="006079FE"/>
    <w:rsid w:val="00607BC4"/>
    <w:rsid w:val="006102FA"/>
    <w:rsid w:val="00610C59"/>
    <w:rsid w:val="006136B5"/>
    <w:rsid w:val="00613CCA"/>
    <w:rsid w:val="00616F4F"/>
    <w:rsid w:val="0061701A"/>
    <w:rsid w:val="006216F0"/>
    <w:rsid w:val="006243FA"/>
    <w:rsid w:val="00626400"/>
    <w:rsid w:val="00626C16"/>
    <w:rsid w:val="00633428"/>
    <w:rsid w:val="00633892"/>
    <w:rsid w:val="00634C4E"/>
    <w:rsid w:val="006362F1"/>
    <w:rsid w:val="00636F8C"/>
    <w:rsid w:val="006371AE"/>
    <w:rsid w:val="00637575"/>
    <w:rsid w:val="0064093E"/>
    <w:rsid w:val="00640A44"/>
    <w:rsid w:val="0064107C"/>
    <w:rsid w:val="00642418"/>
    <w:rsid w:val="0064268D"/>
    <w:rsid w:val="006429C4"/>
    <w:rsid w:val="00646A60"/>
    <w:rsid w:val="00647086"/>
    <w:rsid w:val="00647A78"/>
    <w:rsid w:val="006524CD"/>
    <w:rsid w:val="00654145"/>
    <w:rsid w:val="006563EE"/>
    <w:rsid w:val="00657561"/>
    <w:rsid w:val="0065791D"/>
    <w:rsid w:val="00660A8D"/>
    <w:rsid w:val="00661218"/>
    <w:rsid w:val="0066201E"/>
    <w:rsid w:val="00664066"/>
    <w:rsid w:val="00664CED"/>
    <w:rsid w:val="00665B73"/>
    <w:rsid w:val="00665C0E"/>
    <w:rsid w:val="006662DF"/>
    <w:rsid w:val="00667CA1"/>
    <w:rsid w:val="00670B51"/>
    <w:rsid w:val="00670DCD"/>
    <w:rsid w:val="006725F9"/>
    <w:rsid w:val="00672F0A"/>
    <w:rsid w:val="00673242"/>
    <w:rsid w:val="00673D63"/>
    <w:rsid w:val="00673F2C"/>
    <w:rsid w:val="00674AF3"/>
    <w:rsid w:val="006757E3"/>
    <w:rsid w:val="00676AA2"/>
    <w:rsid w:val="00680170"/>
    <w:rsid w:val="00681843"/>
    <w:rsid w:val="00681C0A"/>
    <w:rsid w:val="00684075"/>
    <w:rsid w:val="006849E1"/>
    <w:rsid w:val="0068638F"/>
    <w:rsid w:val="006866DF"/>
    <w:rsid w:val="006867C8"/>
    <w:rsid w:val="00687FFE"/>
    <w:rsid w:val="0069257B"/>
    <w:rsid w:val="0069403F"/>
    <w:rsid w:val="0069412A"/>
    <w:rsid w:val="006952E9"/>
    <w:rsid w:val="00695ED1"/>
    <w:rsid w:val="00695F3B"/>
    <w:rsid w:val="0069652C"/>
    <w:rsid w:val="00697D02"/>
    <w:rsid w:val="006A06B2"/>
    <w:rsid w:val="006A0794"/>
    <w:rsid w:val="006A132B"/>
    <w:rsid w:val="006A1F3D"/>
    <w:rsid w:val="006A2CD3"/>
    <w:rsid w:val="006A7C22"/>
    <w:rsid w:val="006A7CDC"/>
    <w:rsid w:val="006B19B2"/>
    <w:rsid w:val="006B262C"/>
    <w:rsid w:val="006B2C93"/>
    <w:rsid w:val="006B6833"/>
    <w:rsid w:val="006B6C23"/>
    <w:rsid w:val="006B79BE"/>
    <w:rsid w:val="006B7D02"/>
    <w:rsid w:val="006C13D7"/>
    <w:rsid w:val="006C1935"/>
    <w:rsid w:val="006C3039"/>
    <w:rsid w:val="006C5E2E"/>
    <w:rsid w:val="006C6548"/>
    <w:rsid w:val="006C7785"/>
    <w:rsid w:val="006D06B1"/>
    <w:rsid w:val="006D0F91"/>
    <w:rsid w:val="006D1A6D"/>
    <w:rsid w:val="006D38B8"/>
    <w:rsid w:val="006D44AF"/>
    <w:rsid w:val="006D7E23"/>
    <w:rsid w:val="006E0338"/>
    <w:rsid w:val="006E318B"/>
    <w:rsid w:val="006E387A"/>
    <w:rsid w:val="006E3DD4"/>
    <w:rsid w:val="006E5053"/>
    <w:rsid w:val="006E54B7"/>
    <w:rsid w:val="006E7460"/>
    <w:rsid w:val="006F06CF"/>
    <w:rsid w:val="006F13DF"/>
    <w:rsid w:val="006F2933"/>
    <w:rsid w:val="006F3E3D"/>
    <w:rsid w:val="006F4EEB"/>
    <w:rsid w:val="006F6A75"/>
    <w:rsid w:val="006F71E0"/>
    <w:rsid w:val="006F7D6D"/>
    <w:rsid w:val="0070050B"/>
    <w:rsid w:val="00702622"/>
    <w:rsid w:val="00702AA6"/>
    <w:rsid w:val="00702C24"/>
    <w:rsid w:val="00705151"/>
    <w:rsid w:val="00706E3B"/>
    <w:rsid w:val="00707FF7"/>
    <w:rsid w:val="00711FF0"/>
    <w:rsid w:val="00715157"/>
    <w:rsid w:val="00721E49"/>
    <w:rsid w:val="00722AC2"/>
    <w:rsid w:val="007235AE"/>
    <w:rsid w:val="0072405D"/>
    <w:rsid w:val="007244D0"/>
    <w:rsid w:val="007257D2"/>
    <w:rsid w:val="00731373"/>
    <w:rsid w:val="00731A54"/>
    <w:rsid w:val="007357F0"/>
    <w:rsid w:val="00737711"/>
    <w:rsid w:val="007377FC"/>
    <w:rsid w:val="0074079C"/>
    <w:rsid w:val="00740B46"/>
    <w:rsid w:val="0074141D"/>
    <w:rsid w:val="0074260E"/>
    <w:rsid w:val="00742D7C"/>
    <w:rsid w:val="007434F1"/>
    <w:rsid w:val="007449F2"/>
    <w:rsid w:val="00745132"/>
    <w:rsid w:val="00746C63"/>
    <w:rsid w:val="0075016C"/>
    <w:rsid w:val="00750D54"/>
    <w:rsid w:val="00750F32"/>
    <w:rsid w:val="0075228D"/>
    <w:rsid w:val="007572C4"/>
    <w:rsid w:val="00760020"/>
    <w:rsid w:val="0076055A"/>
    <w:rsid w:val="007607D9"/>
    <w:rsid w:val="00761455"/>
    <w:rsid w:val="007624B1"/>
    <w:rsid w:val="0076372F"/>
    <w:rsid w:val="0076445D"/>
    <w:rsid w:val="00764A4A"/>
    <w:rsid w:val="00765842"/>
    <w:rsid w:val="00765940"/>
    <w:rsid w:val="007663A4"/>
    <w:rsid w:val="00766758"/>
    <w:rsid w:val="00766FD1"/>
    <w:rsid w:val="00767446"/>
    <w:rsid w:val="00770685"/>
    <w:rsid w:val="00770E2C"/>
    <w:rsid w:val="007711B5"/>
    <w:rsid w:val="00771E87"/>
    <w:rsid w:val="00776D2A"/>
    <w:rsid w:val="0077770D"/>
    <w:rsid w:val="00780D47"/>
    <w:rsid w:val="00780D7C"/>
    <w:rsid w:val="007817D2"/>
    <w:rsid w:val="00781AC2"/>
    <w:rsid w:val="00781EEB"/>
    <w:rsid w:val="00783817"/>
    <w:rsid w:val="0078522E"/>
    <w:rsid w:val="007862A1"/>
    <w:rsid w:val="00792682"/>
    <w:rsid w:val="007944DE"/>
    <w:rsid w:val="00794D70"/>
    <w:rsid w:val="007A07FB"/>
    <w:rsid w:val="007A0889"/>
    <w:rsid w:val="007A0CF4"/>
    <w:rsid w:val="007A3DF2"/>
    <w:rsid w:val="007A4743"/>
    <w:rsid w:val="007B011E"/>
    <w:rsid w:val="007B0440"/>
    <w:rsid w:val="007B4034"/>
    <w:rsid w:val="007B5834"/>
    <w:rsid w:val="007B6C76"/>
    <w:rsid w:val="007B711F"/>
    <w:rsid w:val="007C0FAD"/>
    <w:rsid w:val="007C320C"/>
    <w:rsid w:val="007C33DE"/>
    <w:rsid w:val="007C35FC"/>
    <w:rsid w:val="007C395A"/>
    <w:rsid w:val="007C629E"/>
    <w:rsid w:val="007C6716"/>
    <w:rsid w:val="007D495C"/>
    <w:rsid w:val="007D4C62"/>
    <w:rsid w:val="007E14D6"/>
    <w:rsid w:val="007E1845"/>
    <w:rsid w:val="007E1DC5"/>
    <w:rsid w:val="007E1E13"/>
    <w:rsid w:val="007E20F2"/>
    <w:rsid w:val="007E4CA0"/>
    <w:rsid w:val="007E565A"/>
    <w:rsid w:val="007E7103"/>
    <w:rsid w:val="007E7214"/>
    <w:rsid w:val="007F258B"/>
    <w:rsid w:val="007F2D49"/>
    <w:rsid w:val="007F368D"/>
    <w:rsid w:val="007F48B2"/>
    <w:rsid w:val="007F4C79"/>
    <w:rsid w:val="007F50B5"/>
    <w:rsid w:val="007F7DD4"/>
    <w:rsid w:val="00800791"/>
    <w:rsid w:val="008017D9"/>
    <w:rsid w:val="008040C2"/>
    <w:rsid w:val="008061D3"/>
    <w:rsid w:val="00806C17"/>
    <w:rsid w:val="008075BC"/>
    <w:rsid w:val="00807C9F"/>
    <w:rsid w:val="008108B3"/>
    <w:rsid w:val="00813987"/>
    <w:rsid w:val="00813CBF"/>
    <w:rsid w:val="00816F9C"/>
    <w:rsid w:val="00817374"/>
    <w:rsid w:val="00822DEE"/>
    <w:rsid w:val="0082623D"/>
    <w:rsid w:val="008268FA"/>
    <w:rsid w:val="00830EF6"/>
    <w:rsid w:val="00834E48"/>
    <w:rsid w:val="0084031B"/>
    <w:rsid w:val="008405F1"/>
    <w:rsid w:val="008408BF"/>
    <w:rsid w:val="00841DD3"/>
    <w:rsid w:val="008433C9"/>
    <w:rsid w:val="00844023"/>
    <w:rsid w:val="00847D77"/>
    <w:rsid w:val="0085045C"/>
    <w:rsid w:val="008505FB"/>
    <w:rsid w:val="00852314"/>
    <w:rsid w:val="00855266"/>
    <w:rsid w:val="008607E3"/>
    <w:rsid w:val="00860C08"/>
    <w:rsid w:val="008614DB"/>
    <w:rsid w:val="00861B55"/>
    <w:rsid w:val="008628B4"/>
    <w:rsid w:val="00862AC6"/>
    <w:rsid w:val="00862DF5"/>
    <w:rsid w:val="00864D6E"/>
    <w:rsid w:val="00866C16"/>
    <w:rsid w:val="00866CA8"/>
    <w:rsid w:val="0087147D"/>
    <w:rsid w:val="0087171C"/>
    <w:rsid w:val="00871E3B"/>
    <w:rsid w:val="00871FFE"/>
    <w:rsid w:val="00873D26"/>
    <w:rsid w:val="00874A08"/>
    <w:rsid w:val="00874F08"/>
    <w:rsid w:val="008752B1"/>
    <w:rsid w:val="008806A9"/>
    <w:rsid w:val="008816A1"/>
    <w:rsid w:val="00881CDF"/>
    <w:rsid w:val="00884D68"/>
    <w:rsid w:val="0088580B"/>
    <w:rsid w:val="00885DA2"/>
    <w:rsid w:val="00885EA4"/>
    <w:rsid w:val="00887290"/>
    <w:rsid w:val="00891611"/>
    <w:rsid w:val="00893D0A"/>
    <w:rsid w:val="00894A92"/>
    <w:rsid w:val="00895FC1"/>
    <w:rsid w:val="00896CF4"/>
    <w:rsid w:val="008A03CF"/>
    <w:rsid w:val="008A0C1F"/>
    <w:rsid w:val="008A10EF"/>
    <w:rsid w:val="008A1734"/>
    <w:rsid w:val="008A1AD1"/>
    <w:rsid w:val="008A31A6"/>
    <w:rsid w:val="008A3404"/>
    <w:rsid w:val="008A4800"/>
    <w:rsid w:val="008A579C"/>
    <w:rsid w:val="008A65F8"/>
    <w:rsid w:val="008A65FB"/>
    <w:rsid w:val="008B1780"/>
    <w:rsid w:val="008B4A77"/>
    <w:rsid w:val="008B6899"/>
    <w:rsid w:val="008B6E2F"/>
    <w:rsid w:val="008B712A"/>
    <w:rsid w:val="008C030B"/>
    <w:rsid w:val="008C0517"/>
    <w:rsid w:val="008C0EA5"/>
    <w:rsid w:val="008C2E17"/>
    <w:rsid w:val="008C2E5C"/>
    <w:rsid w:val="008C3D53"/>
    <w:rsid w:val="008C4CC9"/>
    <w:rsid w:val="008C52A2"/>
    <w:rsid w:val="008C5FE2"/>
    <w:rsid w:val="008C6784"/>
    <w:rsid w:val="008C694A"/>
    <w:rsid w:val="008C7F52"/>
    <w:rsid w:val="008D028B"/>
    <w:rsid w:val="008D2619"/>
    <w:rsid w:val="008D382F"/>
    <w:rsid w:val="008D3E17"/>
    <w:rsid w:val="008D53CE"/>
    <w:rsid w:val="008D5D29"/>
    <w:rsid w:val="008D61BE"/>
    <w:rsid w:val="008D6311"/>
    <w:rsid w:val="008E052F"/>
    <w:rsid w:val="008E2324"/>
    <w:rsid w:val="008E2671"/>
    <w:rsid w:val="008E2927"/>
    <w:rsid w:val="008E31AF"/>
    <w:rsid w:val="008E6F78"/>
    <w:rsid w:val="008E7CB8"/>
    <w:rsid w:val="008F4DC8"/>
    <w:rsid w:val="008F6903"/>
    <w:rsid w:val="008F69F6"/>
    <w:rsid w:val="008F6BC6"/>
    <w:rsid w:val="008F7F72"/>
    <w:rsid w:val="008F7F7D"/>
    <w:rsid w:val="009028BA"/>
    <w:rsid w:val="00905336"/>
    <w:rsid w:val="00905E75"/>
    <w:rsid w:val="009073BC"/>
    <w:rsid w:val="009143B0"/>
    <w:rsid w:val="009147B3"/>
    <w:rsid w:val="009147BF"/>
    <w:rsid w:val="00916794"/>
    <w:rsid w:val="00916C42"/>
    <w:rsid w:val="009179A4"/>
    <w:rsid w:val="00917EF1"/>
    <w:rsid w:val="0092326F"/>
    <w:rsid w:val="00923355"/>
    <w:rsid w:val="009233FA"/>
    <w:rsid w:val="00923B0C"/>
    <w:rsid w:val="00926622"/>
    <w:rsid w:val="00927E63"/>
    <w:rsid w:val="009302B4"/>
    <w:rsid w:val="00934CA5"/>
    <w:rsid w:val="009355C7"/>
    <w:rsid w:val="00937D14"/>
    <w:rsid w:val="00940377"/>
    <w:rsid w:val="00941CA0"/>
    <w:rsid w:val="00943F1F"/>
    <w:rsid w:val="009446D5"/>
    <w:rsid w:val="0094501F"/>
    <w:rsid w:val="009471AA"/>
    <w:rsid w:val="0095107A"/>
    <w:rsid w:val="0095149F"/>
    <w:rsid w:val="009514CC"/>
    <w:rsid w:val="009518A1"/>
    <w:rsid w:val="00955344"/>
    <w:rsid w:val="0095592C"/>
    <w:rsid w:val="009562F8"/>
    <w:rsid w:val="00957218"/>
    <w:rsid w:val="009579C8"/>
    <w:rsid w:val="0096035C"/>
    <w:rsid w:val="00960B68"/>
    <w:rsid w:val="009613F6"/>
    <w:rsid w:val="009637F9"/>
    <w:rsid w:val="0096396A"/>
    <w:rsid w:val="00963AF8"/>
    <w:rsid w:val="00963FDA"/>
    <w:rsid w:val="00964857"/>
    <w:rsid w:val="00964C3D"/>
    <w:rsid w:val="0096540E"/>
    <w:rsid w:val="00965FF5"/>
    <w:rsid w:val="00966A75"/>
    <w:rsid w:val="00967004"/>
    <w:rsid w:val="00970850"/>
    <w:rsid w:val="00974672"/>
    <w:rsid w:val="00981088"/>
    <w:rsid w:val="009810B4"/>
    <w:rsid w:val="00981A4A"/>
    <w:rsid w:val="009823F4"/>
    <w:rsid w:val="009837CF"/>
    <w:rsid w:val="0098628F"/>
    <w:rsid w:val="00987B36"/>
    <w:rsid w:val="00990184"/>
    <w:rsid w:val="00992023"/>
    <w:rsid w:val="00992AD8"/>
    <w:rsid w:val="00993349"/>
    <w:rsid w:val="009934E6"/>
    <w:rsid w:val="00995B71"/>
    <w:rsid w:val="009963BD"/>
    <w:rsid w:val="009A0148"/>
    <w:rsid w:val="009A27A6"/>
    <w:rsid w:val="009A27EF"/>
    <w:rsid w:val="009A42B4"/>
    <w:rsid w:val="009A5D29"/>
    <w:rsid w:val="009A5DF6"/>
    <w:rsid w:val="009B04EC"/>
    <w:rsid w:val="009B0819"/>
    <w:rsid w:val="009B466E"/>
    <w:rsid w:val="009B5995"/>
    <w:rsid w:val="009B68E2"/>
    <w:rsid w:val="009B6A8B"/>
    <w:rsid w:val="009B6C44"/>
    <w:rsid w:val="009B7AA1"/>
    <w:rsid w:val="009B7D73"/>
    <w:rsid w:val="009C0F5C"/>
    <w:rsid w:val="009C2764"/>
    <w:rsid w:val="009C2D36"/>
    <w:rsid w:val="009C39D9"/>
    <w:rsid w:val="009C3CBC"/>
    <w:rsid w:val="009C4757"/>
    <w:rsid w:val="009C60F1"/>
    <w:rsid w:val="009C680E"/>
    <w:rsid w:val="009C7C70"/>
    <w:rsid w:val="009D4794"/>
    <w:rsid w:val="009D5572"/>
    <w:rsid w:val="009D60CB"/>
    <w:rsid w:val="009E2392"/>
    <w:rsid w:val="009E3828"/>
    <w:rsid w:val="009E3A45"/>
    <w:rsid w:val="009E3C2F"/>
    <w:rsid w:val="009E46F8"/>
    <w:rsid w:val="009E4C70"/>
    <w:rsid w:val="009E54BB"/>
    <w:rsid w:val="009E6D90"/>
    <w:rsid w:val="009E7FFD"/>
    <w:rsid w:val="009F1DF8"/>
    <w:rsid w:val="009F26D3"/>
    <w:rsid w:val="009F4ABA"/>
    <w:rsid w:val="009F4FE3"/>
    <w:rsid w:val="009F713A"/>
    <w:rsid w:val="009F7430"/>
    <w:rsid w:val="00A0033D"/>
    <w:rsid w:val="00A00FBE"/>
    <w:rsid w:val="00A01438"/>
    <w:rsid w:val="00A01CD2"/>
    <w:rsid w:val="00A025DF"/>
    <w:rsid w:val="00A02D3E"/>
    <w:rsid w:val="00A1049A"/>
    <w:rsid w:val="00A12D95"/>
    <w:rsid w:val="00A1664B"/>
    <w:rsid w:val="00A17E99"/>
    <w:rsid w:val="00A219D1"/>
    <w:rsid w:val="00A23C42"/>
    <w:rsid w:val="00A2464A"/>
    <w:rsid w:val="00A2748E"/>
    <w:rsid w:val="00A34462"/>
    <w:rsid w:val="00A35189"/>
    <w:rsid w:val="00A35FD9"/>
    <w:rsid w:val="00A3636D"/>
    <w:rsid w:val="00A37115"/>
    <w:rsid w:val="00A40EE2"/>
    <w:rsid w:val="00A4165F"/>
    <w:rsid w:val="00A41D80"/>
    <w:rsid w:val="00A427BA"/>
    <w:rsid w:val="00A45605"/>
    <w:rsid w:val="00A4575F"/>
    <w:rsid w:val="00A45988"/>
    <w:rsid w:val="00A47A2C"/>
    <w:rsid w:val="00A53078"/>
    <w:rsid w:val="00A53A21"/>
    <w:rsid w:val="00A54218"/>
    <w:rsid w:val="00A551F2"/>
    <w:rsid w:val="00A55733"/>
    <w:rsid w:val="00A55764"/>
    <w:rsid w:val="00A575FD"/>
    <w:rsid w:val="00A57FDA"/>
    <w:rsid w:val="00A60A8A"/>
    <w:rsid w:val="00A62062"/>
    <w:rsid w:val="00A62675"/>
    <w:rsid w:val="00A636B4"/>
    <w:rsid w:val="00A64BCA"/>
    <w:rsid w:val="00A652DD"/>
    <w:rsid w:val="00A657D2"/>
    <w:rsid w:val="00A67561"/>
    <w:rsid w:val="00A675BB"/>
    <w:rsid w:val="00A67FF5"/>
    <w:rsid w:val="00A711D9"/>
    <w:rsid w:val="00A7192D"/>
    <w:rsid w:val="00A82938"/>
    <w:rsid w:val="00A82D19"/>
    <w:rsid w:val="00A84D34"/>
    <w:rsid w:val="00A90EE0"/>
    <w:rsid w:val="00A911C9"/>
    <w:rsid w:val="00A9218A"/>
    <w:rsid w:val="00A94048"/>
    <w:rsid w:val="00A9708B"/>
    <w:rsid w:val="00AA0594"/>
    <w:rsid w:val="00AA1DFA"/>
    <w:rsid w:val="00AA414A"/>
    <w:rsid w:val="00AA4F62"/>
    <w:rsid w:val="00AA64A5"/>
    <w:rsid w:val="00AA7B1C"/>
    <w:rsid w:val="00AB0606"/>
    <w:rsid w:val="00AB0F30"/>
    <w:rsid w:val="00AB15C3"/>
    <w:rsid w:val="00AB2570"/>
    <w:rsid w:val="00AB3DF5"/>
    <w:rsid w:val="00AB7F97"/>
    <w:rsid w:val="00AC02A7"/>
    <w:rsid w:val="00AC0D81"/>
    <w:rsid w:val="00AC1CE4"/>
    <w:rsid w:val="00AC32A9"/>
    <w:rsid w:val="00AC43E6"/>
    <w:rsid w:val="00AC6BC1"/>
    <w:rsid w:val="00AC7436"/>
    <w:rsid w:val="00AD0783"/>
    <w:rsid w:val="00AD1772"/>
    <w:rsid w:val="00AD1C8E"/>
    <w:rsid w:val="00AD5B14"/>
    <w:rsid w:val="00AD66A0"/>
    <w:rsid w:val="00AD7B65"/>
    <w:rsid w:val="00AE1902"/>
    <w:rsid w:val="00AE1EBC"/>
    <w:rsid w:val="00AE36BE"/>
    <w:rsid w:val="00AE38DF"/>
    <w:rsid w:val="00AF0C2E"/>
    <w:rsid w:val="00AF14A0"/>
    <w:rsid w:val="00AF15C2"/>
    <w:rsid w:val="00AF1C6B"/>
    <w:rsid w:val="00AF6E7C"/>
    <w:rsid w:val="00B031DD"/>
    <w:rsid w:val="00B03DC2"/>
    <w:rsid w:val="00B06E36"/>
    <w:rsid w:val="00B07021"/>
    <w:rsid w:val="00B10E5A"/>
    <w:rsid w:val="00B11E06"/>
    <w:rsid w:val="00B13009"/>
    <w:rsid w:val="00B15648"/>
    <w:rsid w:val="00B176C0"/>
    <w:rsid w:val="00B202F6"/>
    <w:rsid w:val="00B20D7A"/>
    <w:rsid w:val="00B20FC4"/>
    <w:rsid w:val="00B234B5"/>
    <w:rsid w:val="00B2627E"/>
    <w:rsid w:val="00B26D49"/>
    <w:rsid w:val="00B31193"/>
    <w:rsid w:val="00B34430"/>
    <w:rsid w:val="00B35732"/>
    <w:rsid w:val="00B40184"/>
    <w:rsid w:val="00B41A84"/>
    <w:rsid w:val="00B42B96"/>
    <w:rsid w:val="00B42EA0"/>
    <w:rsid w:val="00B42FD2"/>
    <w:rsid w:val="00B449B2"/>
    <w:rsid w:val="00B50046"/>
    <w:rsid w:val="00B50DAE"/>
    <w:rsid w:val="00B511C8"/>
    <w:rsid w:val="00B5280B"/>
    <w:rsid w:val="00B545F2"/>
    <w:rsid w:val="00B56ACF"/>
    <w:rsid w:val="00B5705C"/>
    <w:rsid w:val="00B57209"/>
    <w:rsid w:val="00B57E86"/>
    <w:rsid w:val="00B64BDC"/>
    <w:rsid w:val="00B7291A"/>
    <w:rsid w:val="00B74057"/>
    <w:rsid w:val="00B744C1"/>
    <w:rsid w:val="00B74A14"/>
    <w:rsid w:val="00B74ABC"/>
    <w:rsid w:val="00B74E87"/>
    <w:rsid w:val="00B75016"/>
    <w:rsid w:val="00B77AB3"/>
    <w:rsid w:val="00B809C9"/>
    <w:rsid w:val="00B80C0E"/>
    <w:rsid w:val="00B80E7F"/>
    <w:rsid w:val="00B81A36"/>
    <w:rsid w:val="00B82173"/>
    <w:rsid w:val="00B84735"/>
    <w:rsid w:val="00B84914"/>
    <w:rsid w:val="00B9147C"/>
    <w:rsid w:val="00B91DD9"/>
    <w:rsid w:val="00B93D8D"/>
    <w:rsid w:val="00B9447B"/>
    <w:rsid w:val="00B94E8B"/>
    <w:rsid w:val="00B956ED"/>
    <w:rsid w:val="00B95A12"/>
    <w:rsid w:val="00B969C0"/>
    <w:rsid w:val="00B96B8E"/>
    <w:rsid w:val="00B979B5"/>
    <w:rsid w:val="00BA31F4"/>
    <w:rsid w:val="00BA6223"/>
    <w:rsid w:val="00BB0295"/>
    <w:rsid w:val="00BB06C9"/>
    <w:rsid w:val="00BB14A7"/>
    <w:rsid w:val="00BB225C"/>
    <w:rsid w:val="00BB3550"/>
    <w:rsid w:val="00BB360F"/>
    <w:rsid w:val="00BB3919"/>
    <w:rsid w:val="00BB542C"/>
    <w:rsid w:val="00BC00B3"/>
    <w:rsid w:val="00BC1B6E"/>
    <w:rsid w:val="00BC24EB"/>
    <w:rsid w:val="00BC2827"/>
    <w:rsid w:val="00BC311A"/>
    <w:rsid w:val="00BC3FC0"/>
    <w:rsid w:val="00BC7310"/>
    <w:rsid w:val="00BC7E32"/>
    <w:rsid w:val="00BD0D41"/>
    <w:rsid w:val="00BD12B2"/>
    <w:rsid w:val="00BD1667"/>
    <w:rsid w:val="00BD25D8"/>
    <w:rsid w:val="00BD3F42"/>
    <w:rsid w:val="00BD4AE0"/>
    <w:rsid w:val="00BD724C"/>
    <w:rsid w:val="00BE0F5A"/>
    <w:rsid w:val="00BE31C3"/>
    <w:rsid w:val="00BE4460"/>
    <w:rsid w:val="00BE60AA"/>
    <w:rsid w:val="00BE6248"/>
    <w:rsid w:val="00BF00AE"/>
    <w:rsid w:val="00BF09C1"/>
    <w:rsid w:val="00BF12C6"/>
    <w:rsid w:val="00BF1AF6"/>
    <w:rsid w:val="00BF327E"/>
    <w:rsid w:val="00BF46B2"/>
    <w:rsid w:val="00BF4918"/>
    <w:rsid w:val="00BF5A82"/>
    <w:rsid w:val="00BF6005"/>
    <w:rsid w:val="00BF6015"/>
    <w:rsid w:val="00BF6477"/>
    <w:rsid w:val="00BF756F"/>
    <w:rsid w:val="00BF7B96"/>
    <w:rsid w:val="00C034C9"/>
    <w:rsid w:val="00C04A66"/>
    <w:rsid w:val="00C065B9"/>
    <w:rsid w:val="00C07454"/>
    <w:rsid w:val="00C11896"/>
    <w:rsid w:val="00C13A2A"/>
    <w:rsid w:val="00C13E4D"/>
    <w:rsid w:val="00C14EA1"/>
    <w:rsid w:val="00C15E82"/>
    <w:rsid w:val="00C17C2B"/>
    <w:rsid w:val="00C205FA"/>
    <w:rsid w:val="00C23623"/>
    <w:rsid w:val="00C24AC3"/>
    <w:rsid w:val="00C27B80"/>
    <w:rsid w:val="00C27F7F"/>
    <w:rsid w:val="00C30A06"/>
    <w:rsid w:val="00C32A19"/>
    <w:rsid w:val="00C34A80"/>
    <w:rsid w:val="00C35721"/>
    <w:rsid w:val="00C40CDA"/>
    <w:rsid w:val="00C41DDB"/>
    <w:rsid w:val="00C438C5"/>
    <w:rsid w:val="00C43B56"/>
    <w:rsid w:val="00C45D7F"/>
    <w:rsid w:val="00C50135"/>
    <w:rsid w:val="00C513D5"/>
    <w:rsid w:val="00C5200C"/>
    <w:rsid w:val="00C52378"/>
    <w:rsid w:val="00C554BD"/>
    <w:rsid w:val="00C56D0F"/>
    <w:rsid w:val="00C571CA"/>
    <w:rsid w:val="00C57435"/>
    <w:rsid w:val="00C574FD"/>
    <w:rsid w:val="00C57610"/>
    <w:rsid w:val="00C60B46"/>
    <w:rsid w:val="00C61038"/>
    <w:rsid w:val="00C632A6"/>
    <w:rsid w:val="00C63D50"/>
    <w:rsid w:val="00C72629"/>
    <w:rsid w:val="00C75477"/>
    <w:rsid w:val="00C7656D"/>
    <w:rsid w:val="00C80F8C"/>
    <w:rsid w:val="00C85388"/>
    <w:rsid w:val="00C90640"/>
    <w:rsid w:val="00C93E50"/>
    <w:rsid w:val="00C94B12"/>
    <w:rsid w:val="00C95916"/>
    <w:rsid w:val="00CA0290"/>
    <w:rsid w:val="00CA197A"/>
    <w:rsid w:val="00CA4325"/>
    <w:rsid w:val="00CA485F"/>
    <w:rsid w:val="00CA4B15"/>
    <w:rsid w:val="00CA4C3C"/>
    <w:rsid w:val="00CA5055"/>
    <w:rsid w:val="00CA6455"/>
    <w:rsid w:val="00CA67B5"/>
    <w:rsid w:val="00CA7B2E"/>
    <w:rsid w:val="00CB0E89"/>
    <w:rsid w:val="00CB3226"/>
    <w:rsid w:val="00CB4963"/>
    <w:rsid w:val="00CB5252"/>
    <w:rsid w:val="00CB6775"/>
    <w:rsid w:val="00CB6E6C"/>
    <w:rsid w:val="00CC0816"/>
    <w:rsid w:val="00CC10AB"/>
    <w:rsid w:val="00CC1FED"/>
    <w:rsid w:val="00CC2A7C"/>
    <w:rsid w:val="00CC6097"/>
    <w:rsid w:val="00CC7CAC"/>
    <w:rsid w:val="00CD10CF"/>
    <w:rsid w:val="00CD3EE5"/>
    <w:rsid w:val="00CD523E"/>
    <w:rsid w:val="00CD79DA"/>
    <w:rsid w:val="00CE03A6"/>
    <w:rsid w:val="00CE06FD"/>
    <w:rsid w:val="00CE0A83"/>
    <w:rsid w:val="00CE1F24"/>
    <w:rsid w:val="00CE1FD5"/>
    <w:rsid w:val="00CE24DC"/>
    <w:rsid w:val="00CE2B3B"/>
    <w:rsid w:val="00CF0208"/>
    <w:rsid w:val="00CF0BED"/>
    <w:rsid w:val="00CF0C1F"/>
    <w:rsid w:val="00CF5C6C"/>
    <w:rsid w:val="00CF6677"/>
    <w:rsid w:val="00CF72DA"/>
    <w:rsid w:val="00CF73E6"/>
    <w:rsid w:val="00D004C8"/>
    <w:rsid w:val="00D03FDC"/>
    <w:rsid w:val="00D04506"/>
    <w:rsid w:val="00D05C01"/>
    <w:rsid w:val="00D07B1A"/>
    <w:rsid w:val="00D07F05"/>
    <w:rsid w:val="00D133E0"/>
    <w:rsid w:val="00D13EB3"/>
    <w:rsid w:val="00D14C2B"/>
    <w:rsid w:val="00D15547"/>
    <w:rsid w:val="00D16B32"/>
    <w:rsid w:val="00D16CA0"/>
    <w:rsid w:val="00D205B5"/>
    <w:rsid w:val="00D219DE"/>
    <w:rsid w:val="00D21BCE"/>
    <w:rsid w:val="00D23A3D"/>
    <w:rsid w:val="00D23CFD"/>
    <w:rsid w:val="00D25823"/>
    <w:rsid w:val="00D275E1"/>
    <w:rsid w:val="00D27F05"/>
    <w:rsid w:val="00D330A4"/>
    <w:rsid w:val="00D34CD8"/>
    <w:rsid w:val="00D37256"/>
    <w:rsid w:val="00D41311"/>
    <w:rsid w:val="00D42CAF"/>
    <w:rsid w:val="00D430F3"/>
    <w:rsid w:val="00D440B2"/>
    <w:rsid w:val="00D45F21"/>
    <w:rsid w:val="00D46087"/>
    <w:rsid w:val="00D46732"/>
    <w:rsid w:val="00D46856"/>
    <w:rsid w:val="00D53B90"/>
    <w:rsid w:val="00D54503"/>
    <w:rsid w:val="00D547C2"/>
    <w:rsid w:val="00D54992"/>
    <w:rsid w:val="00D55D5C"/>
    <w:rsid w:val="00D56E0C"/>
    <w:rsid w:val="00D5728E"/>
    <w:rsid w:val="00D57C8A"/>
    <w:rsid w:val="00D624CA"/>
    <w:rsid w:val="00D624E2"/>
    <w:rsid w:val="00D64811"/>
    <w:rsid w:val="00D671D9"/>
    <w:rsid w:val="00D67806"/>
    <w:rsid w:val="00D70991"/>
    <w:rsid w:val="00D71A2B"/>
    <w:rsid w:val="00D72E84"/>
    <w:rsid w:val="00D74160"/>
    <w:rsid w:val="00D7543C"/>
    <w:rsid w:val="00D75465"/>
    <w:rsid w:val="00D75BD1"/>
    <w:rsid w:val="00D76C4D"/>
    <w:rsid w:val="00D825F7"/>
    <w:rsid w:val="00D836B7"/>
    <w:rsid w:val="00D83D6B"/>
    <w:rsid w:val="00D83FF9"/>
    <w:rsid w:val="00D853C3"/>
    <w:rsid w:val="00D853D7"/>
    <w:rsid w:val="00D8609F"/>
    <w:rsid w:val="00D864EC"/>
    <w:rsid w:val="00D9067C"/>
    <w:rsid w:val="00D90D0D"/>
    <w:rsid w:val="00D91129"/>
    <w:rsid w:val="00D91F6C"/>
    <w:rsid w:val="00D920A1"/>
    <w:rsid w:val="00D92808"/>
    <w:rsid w:val="00D92991"/>
    <w:rsid w:val="00D93A15"/>
    <w:rsid w:val="00DA06F1"/>
    <w:rsid w:val="00DA0B0C"/>
    <w:rsid w:val="00DA1A9C"/>
    <w:rsid w:val="00DA21A6"/>
    <w:rsid w:val="00DA30B4"/>
    <w:rsid w:val="00DA39C8"/>
    <w:rsid w:val="00DA3B1C"/>
    <w:rsid w:val="00DA3D8D"/>
    <w:rsid w:val="00DA3DF6"/>
    <w:rsid w:val="00DA5B91"/>
    <w:rsid w:val="00DB1536"/>
    <w:rsid w:val="00DB2225"/>
    <w:rsid w:val="00DB26D0"/>
    <w:rsid w:val="00DB359F"/>
    <w:rsid w:val="00DB51F9"/>
    <w:rsid w:val="00DB63CF"/>
    <w:rsid w:val="00DB7CE7"/>
    <w:rsid w:val="00DC0D97"/>
    <w:rsid w:val="00DC0EAA"/>
    <w:rsid w:val="00DC24C6"/>
    <w:rsid w:val="00DC2990"/>
    <w:rsid w:val="00DC305C"/>
    <w:rsid w:val="00DC4BA4"/>
    <w:rsid w:val="00DC7B49"/>
    <w:rsid w:val="00DC7C3D"/>
    <w:rsid w:val="00DD040A"/>
    <w:rsid w:val="00DD0A66"/>
    <w:rsid w:val="00DD0B89"/>
    <w:rsid w:val="00DD1CDE"/>
    <w:rsid w:val="00DD2003"/>
    <w:rsid w:val="00DD2559"/>
    <w:rsid w:val="00DD3349"/>
    <w:rsid w:val="00DD5CD8"/>
    <w:rsid w:val="00DD66C3"/>
    <w:rsid w:val="00DD71DB"/>
    <w:rsid w:val="00DD71F8"/>
    <w:rsid w:val="00DD73B0"/>
    <w:rsid w:val="00DE0E2C"/>
    <w:rsid w:val="00DE17D2"/>
    <w:rsid w:val="00DE3E92"/>
    <w:rsid w:val="00DE44EA"/>
    <w:rsid w:val="00DE4C66"/>
    <w:rsid w:val="00DE5A29"/>
    <w:rsid w:val="00DE6F5B"/>
    <w:rsid w:val="00DE7666"/>
    <w:rsid w:val="00DF05C6"/>
    <w:rsid w:val="00DF3B20"/>
    <w:rsid w:val="00E0083A"/>
    <w:rsid w:val="00E01FA1"/>
    <w:rsid w:val="00E0209C"/>
    <w:rsid w:val="00E062D3"/>
    <w:rsid w:val="00E10D9A"/>
    <w:rsid w:val="00E11FEA"/>
    <w:rsid w:val="00E1274B"/>
    <w:rsid w:val="00E1389D"/>
    <w:rsid w:val="00E15C3C"/>
    <w:rsid w:val="00E21FA2"/>
    <w:rsid w:val="00E23674"/>
    <w:rsid w:val="00E24E34"/>
    <w:rsid w:val="00E2514D"/>
    <w:rsid w:val="00E26E6F"/>
    <w:rsid w:val="00E30517"/>
    <w:rsid w:val="00E307CE"/>
    <w:rsid w:val="00E324CD"/>
    <w:rsid w:val="00E35114"/>
    <w:rsid w:val="00E35724"/>
    <w:rsid w:val="00E36B7A"/>
    <w:rsid w:val="00E37984"/>
    <w:rsid w:val="00E40203"/>
    <w:rsid w:val="00E404F7"/>
    <w:rsid w:val="00E43197"/>
    <w:rsid w:val="00E435C4"/>
    <w:rsid w:val="00E44550"/>
    <w:rsid w:val="00E44F8E"/>
    <w:rsid w:val="00E451BA"/>
    <w:rsid w:val="00E47A19"/>
    <w:rsid w:val="00E51AE8"/>
    <w:rsid w:val="00E53885"/>
    <w:rsid w:val="00E53C3E"/>
    <w:rsid w:val="00E54374"/>
    <w:rsid w:val="00E54B54"/>
    <w:rsid w:val="00E54D8A"/>
    <w:rsid w:val="00E56440"/>
    <w:rsid w:val="00E6020A"/>
    <w:rsid w:val="00E6090F"/>
    <w:rsid w:val="00E61037"/>
    <w:rsid w:val="00E62080"/>
    <w:rsid w:val="00E6476A"/>
    <w:rsid w:val="00E66AF5"/>
    <w:rsid w:val="00E703FA"/>
    <w:rsid w:val="00E703FB"/>
    <w:rsid w:val="00E70C88"/>
    <w:rsid w:val="00E724A1"/>
    <w:rsid w:val="00E725BC"/>
    <w:rsid w:val="00E735FF"/>
    <w:rsid w:val="00E73E9F"/>
    <w:rsid w:val="00E742C6"/>
    <w:rsid w:val="00E76792"/>
    <w:rsid w:val="00E76FC8"/>
    <w:rsid w:val="00E77B7F"/>
    <w:rsid w:val="00E83050"/>
    <w:rsid w:val="00E83511"/>
    <w:rsid w:val="00E83E8D"/>
    <w:rsid w:val="00E84B42"/>
    <w:rsid w:val="00E864CB"/>
    <w:rsid w:val="00E87BB7"/>
    <w:rsid w:val="00E87D0C"/>
    <w:rsid w:val="00E90863"/>
    <w:rsid w:val="00E90F45"/>
    <w:rsid w:val="00E91BBA"/>
    <w:rsid w:val="00E91E0C"/>
    <w:rsid w:val="00E92727"/>
    <w:rsid w:val="00E92731"/>
    <w:rsid w:val="00E933F9"/>
    <w:rsid w:val="00E93962"/>
    <w:rsid w:val="00E93BDD"/>
    <w:rsid w:val="00E95B24"/>
    <w:rsid w:val="00E95C25"/>
    <w:rsid w:val="00E96314"/>
    <w:rsid w:val="00EA0B92"/>
    <w:rsid w:val="00EA181F"/>
    <w:rsid w:val="00EA1EB3"/>
    <w:rsid w:val="00EA2F3C"/>
    <w:rsid w:val="00EA3CE3"/>
    <w:rsid w:val="00EA3D7D"/>
    <w:rsid w:val="00EA43ED"/>
    <w:rsid w:val="00EA62B2"/>
    <w:rsid w:val="00EA786E"/>
    <w:rsid w:val="00EB1BAB"/>
    <w:rsid w:val="00EB242A"/>
    <w:rsid w:val="00EB35CA"/>
    <w:rsid w:val="00EB577B"/>
    <w:rsid w:val="00EB6EAD"/>
    <w:rsid w:val="00EB7DF0"/>
    <w:rsid w:val="00EC0012"/>
    <w:rsid w:val="00EC1CA8"/>
    <w:rsid w:val="00EC3DC3"/>
    <w:rsid w:val="00EC6304"/>
    <w:rsid w:val="00ED024C"/>
    <w:rsid w:val="00ED02AF"/>
    <w:rsid w:val="00ED20E6"/>
    <w:rsid w:val="00ED372C"/>
    <w:rsid w:val="00ED44E7"/>
    <w:rsid w:val="00ED4D67"/>
    <w:rsid w:val="00ED55DE"/>
    <w:rsid w:val="00ED5954"/>
    <w:rsid w:val="00EE28B7"/>
    <w:rsid w:val="00EE2CA7"/>
    <w:rsid w:val="00EE36E9"/>
    <w:rsid w:val="00EE4C9D"/>
    <w:rsid w:val="00EE6271"/>
    <w:rsid w:val="00EE6964"/>
    <w:rsid w:val="00EE7F8C"/>
    <w:rsid w:val="00EF1E71"/>
    <w:rsid w:val="00EF43D5"/>
    <w:rsid w:val="00EF521D"/>
    <w:rsid w:val="00EF5C76"/>
    <w:rsid w:val="00EF607F"/>
    <w:rsid w:val="00EF672C"/>
    <w:rsid w:val="00EF6D6A"/>
    <w:rsid w:val="00F001CF"/>
    <w:rsid w:val="00F011CF"/>
    <w:rsid w:val="00F0159A"/>
    <w:rsid w:val="00F023D2"/>
    <w:rsid w:val="00F03062"/>
    <w:rsid w:val="00F033E4"/>
    <w:rsid w:val="00F0373A"/>
    <w:rsid w:val="00F04167"/>
    <w:rsid w:val="00F044AB"/>
    <w:rsid w:val="00F045C8"/>
    <w:rsid w:val="00F117E7"/>
    <w:rsid w:val="00F14BAD"/>
    <w:rsid w:val="00F1782F"/>
    <w:rsid w:val="00F20FA1"/>
    <w:rsid w:val="00F212E2"/>
    <w:rsid w:val="00F2623A"/>
    <w:rsid w:val="00F3173F"/>
    <w:rsid w:val="00F31F00"/>
    <w:rsid w:val="00F32471"/>
    <w:rsid w:val="00F327A5"/>
    <w:rsid w:val="00F33F1E"/>
    <w:rsid w:val="00F353A3"/>
    <w:rsid w:val="00F43897"/>
    <w:rsid w:val="00F443BA"/>
    <w:rsid w:val="00F44E2E"/>
    <w:rsid w:val="00F47FF5"/>
    <w:rsid w:val="00F50BD2"/>
    <w:rsid w:val="00F5211D"/>
    <w:rsid w:val="00F524FE"/>
    <w:rsid w:val="00F53FCB"/>
    <w:rsid w:val="00F54BD2"/>
    <w:rsid w:val="00F561AF"/>
    <w:rsid w:val="00F575ED"/>
    <w:rsid w:val="00F61EA0"/>
    <w:rsid w:val="00F62EDA"/>
    <w:rsid w:val="00F633B6"/>
    <w:rsid w:val="00F650DE"/>
    <w:rsid w:val="00F70231"/>
    <w:rsid w:val="00F703BC"/>
    <w:rsid w:val="00F71711"/>
    <w:rsid w:val="00F727AF"/>
    <w:rsid w:val="00F749DC"/>
    <w:rsid w:val="00F805CC"/>
    <w:rsid w:val="00F821B6"/>
    <w:rsid w:val="00F8364B"/>
    <w:rsid w:val="00F8488E"/>
    <w:rsid w:val="00F861C0"/>
    <w:rsid w:val="00F863A6"/>
    <w:rsid w:val="00F86698"/>
    <w:rsid w:val="00F913ED"/>
    <w:rsid w:val="00F92E82"/>
    <w:rsid w:val="00F9300C"/>
    <w:rsid w:val="00F93C76"/>
    <w:rsid w:val="00F93FCE"/>
    <w:rsid w:val="00F940BA"/>
    <w:rsid w:val="00F94A99"/>
    <w:rsid w:val="00F94EFC"/>
    <w:rsid w:val="00F9559D"/>
    <w:rsid w:val="00F955D9"/>
    <w:rsid w:val="00F9742B"/>
    <w:rsid w:val="00FA0119"/>
    <w:rsid w:val="00FA016D"/>
    <w:rsid w:val="00FA039F"/>
    <w:rsid w:val="00FA2176"/>
    <w:rsid w:val="00FA3B45"/>
    <w:rsid w:val="00FA3CAF"/>
    <w:rsid w:val="00FA4F35"/>
    <w:rsid w:val="00FA5857"/>
    <w:rsid w:val="00FA6048"/>
    <w:rsid w:val="00FA6F9D"/>
    <w:rsid w:val="00FA7574"/>
    <w:rsid w:val="00FB0E09"/>
    <w:rsid w:val="00FB4B9C"/>
    <w:rsid w:val="00FB705E"/>
    <w:rsid w:val="00FC10BF"/>
    <w:rsid w:val="00FC16E2"/>
    <w:rsid w:val="00FC1BDD"/>
    <w:rsid w:val="00FC3FDF"/>
    <w:rsid w:val="00FC4B8C"/>
    <w:rsid w:val="00FC57CE"/>
    <w:rsid w:val="00FC625B"/>
    <w:rsid w:val="00FD00F5"/>
    <w:rsid w:val="00FD073C"/>
    <w:rsid w:val="00FD0C12"/>
    <w:rsid w:val="00FD127C"/>
    <w:rsid w:val="00FD1C4C"/>
    <w:rsid w:val="00FD3CB6"/>
    <w:rsid w:val="00FD4898"/>
    <w:rsid w:val="00FD67EF"/>
    <w:rsid w:val="00FD6D84"/>
    <w:rsid w:val="00FE0304"/>
    <w:rsid w:val="00FE13C2"/>
    <w:rsid w:val="00FE212F"/>
    <w:rsid w:val="00FE2649"/>
    <w:rsid w:val="00FE296B"/>
    <w:rsid w:val="00FE4AFC"/>
    <w:rsid w:val="00FE5BDF"/>
    <w:rsid w:val="00FE78A1"/>
    <w:rsid w:val="00FF1A7A"/>
    <w:rsid w:val="00FF2791"/>
    <w:rsid w:val="00FF3FAD"/>
    <w:rsid w:val="00FF5C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61442" fillcolor="white">
      <v:fill color="white"/>
    </o:shapedefaults>
    <o:shapelayout v:ext="edit">
      <o:idmap v:ext="edit" data="2,23"/>
      <o:rules v:ext="edit">
        <o:r id="V:Rule1" type="callout" idref="#_x0000_s2427"/>
        <o:r id="V:Rule2" type="callout" idref="#_x0000_s2457"/>
        <o:r id="V:Rule3" type="callout" idref="#_x0000_s2458"/>
        <o:r id="V:Rule4" type="callout" idref="#_x0000_s23628"/>
        <o:r id="V:Rule5" type="callout" idref="#_x0000_s23634"/>
        <o:r id="V:Rule6" type="callout" idref="#_x0000_s23626"/>
        <o:r id="V:Rule7" type="callout" idref="#_x0000_s23627"/>
        <o:r id="V:Rule8" type="callout" idref="#_x0000_s23629"/>
        <o:r id="V:Rule9" type="callout" idref="#_x0000_s23630"/>
        <o:r id="V:Rule10" type="callout" idref="#_x0000_s23631"/>
        <o:r id="V:Rule11" type="callout" idref="#_x0000_s23708"/>
        <o:r id="V:Rule12" type="callout" idref="#_x0000_s23709"/>
        <o:r id="V:Rule13" type="callout" idref="#_x0000_s23711"/>
        <o:r id="V:Rule14" type="callout" idref="#_x0000_s23712"/>
        <o:r id="V:Rule15" type="callout" idref="#_x0000_s23786"/>
        <o:r id="V:Rule16" type="callout" idref="#_x0000_s23778"/>
        <o:r id="V:Rule17" type="callout" idref="#_x0000_s23779"/>
        <o:r id="V:Rule18" type="callout" idref="#_x0000_s23780"/>
        <o:r id="V:Rule19" type="callout" idref="#_x0000_s23781"/>
        <o:r id="V:Rule20" type="callout" idref="#_x0000_s23782"/>
        <o:r id="V:Rule21" type="callout" idref="#_x0000_s23783"/>
        <o:r id="V:Rule22" type="callout" idref="#_x0000_s23814"/>
        <o:r id="V:Rule23" type="callout" idref="#_x0000_s23815"/>
        <o:r id="V:Rule24" type="callout" idref="#_x0000_s2971"/>
        <o:r id="V:Rule25" type="callout" idref="#_x0000_s2972"/>
        <o:r id="V:Rule26" type="callout" idref="#_x0000_s2973"/>
        <o:r id="V:Rule27" type="callout" idref="#_x0000_s2974"/>
        <o:r id="V:Rule28" type="callout" idref="#_x0000_s2982"/>
        <o:r id="V:Rule29" type="callout" idref="#_x0000_s3000"/>
        <o:r id="V:Rule30" type="callout" idref="#_x0000_s2997"/>
        <o:r id="V:Rule31" type="callout" idref="#_x0000_s2998"/>
        <o:r id="V:Rule32" type="callout" idref="#_x0000_s2999"/>
        <o:r id="V:Rule33" type="callout" idref="#_x0000_s3028"/>
        <o:r id="V:Rule34" type="callout" idref="#_x0000_s3023"/>
        <o:r id="V:Rule35" type="callout" idref="#_x0000_s3024"/>
        <o:r id="V:Rule36" type="callout" idref="#_x0000_s3030"/>
        <o:r id="V:Rule37" type="callout" idref="#_x0000_s3051"/>
        <o:r id="V:Rule38" type="callout" idref="#_x0000_s3053"/>
        <o:r id="V:Rule39" type="callout" idref="#_x0000_s2356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5">
    <w:name w:val="Normal"/>
    <w:qFormat/>
    <w:rsid w:val="00660A8D"/>
    <w:pPr>
      <w:widowControl w:val="0"/>
      <w:jc w:val="both"/>
    </w:pPr>
    <w:rPr>
      <w:kern w:val="2"/>
      <w:sz w:val="21"/>
      <w:szCs w:val="24"/>
    </w:rPr>
  </w:style>
  <w:style w:type="paragraph" w:styleId="11">
    <w:name w:val="heading 1"/>
    <w:basedOn w:val="a5"/>
    <w:next w:val="a6"/>
    <w:qFormat/>
    <w:rsid w:val="00660A8D"/>
    <w:pPr>
      <w:keepNext/>
      <w:keepLines/>
      <w:numPr>
        <w:numId w:val="1"/>
      </w:numPr>
      <w:spacing w:beforeLines="50" w:afterLines="50"/>
      <w:outlineLvl w:val="0"/>
    </w:pPr>
    <w:rPr>
      <w:rFonts w:ascii="黑体" w:eastAsia="黑体" w:hAnsi="宋体"/>
      <w:bCs/>
      <w:kern w:val="44"/>
      <w:szCs w:val="44"/>
    </w:rPr>
  </w:style>
  <w:style w:type="paragraph" w:styleId="21">
    <w:name w:val="heading 2"/>
    <w:basedOn w:val="a5"/>
    <w:next w:val="a6"/>
    <w:qFormat/>
    <w:rsid w:val="00660A8D"/>
    <w:pPr>
      <w:keepNext/>
      <w:numPr>
        <w:ilvl w:val="1"/>
        <w:numId w:val="2"/>
      </w:numPr>
      <w:outlineLvl w:val="1"/>
    </w:pPr>
    <w:rPr>
      <w:rFonts w:ascii="黑体" w:eastAsia="黑体" w:hAnsi="宋体"/>
      <w:szCs w:val="32"/>
    </w:rPr>
  </w:style>
  <w:style w:type="paragraph" w:styleId="30">
    <w:name w:val="heading 3"/>
    <w:basedOn w:val="a5"/>
    <w:next w:val="a6"/>
    <w:qFormat/>
    <w:rsid w:val="00660A8D"/>
    <w:pPr>
      <w:numPr>
        <w:ilvl w:val="2"/>
        <w:numId w:val="3"/>
      </w:numPr>
      <w:outlineLvl w:val="2"/>
    </w:pPr>
    <w:rPr>
      <w:rFonts w:ascii="宋体" w:hAnsi="宋体"/>
      <w:bCs/>
      <w:szCs w:val="32"/>
    </w:rPr>
  </w:style>
  <w:style w:type="paragraph" w:styleId="40">
    <w:name w:val="heading 4"/>
    <w:basedOn w:val="a5"/>
    <w:next w:val="a6"/>
    <w:qFormat/>
    <w:rsid w:val="00660A8D"/>
    <w:pPr>
      <w:numPr>
        <w:ilvl w:val="3"/>
        <w:numId w:val="4"/>
      </w:numPr>
      <w:outlineLvl w:val="3"/>
    </w:pPr>
    <w:rPr>
      <w:rFonts w:ascii="宋体" w:hAnsi="宋体"/>
      <w:bCs/>
      <w:szCs w:val="28"/>
    </w:rPr>
  </w:style>
  <w:style w:type="paragraph" w:styleId="50">
    <w:name w:val="heading 5"/>
    <w:basedOn w:val="a5"/>
    <w:next w:val="a6"/>
    <w:qFormat/>
    <w:rsid w:val="00660A8D"/>
    <w:pPr>
      <w:numPr>
        <w:ilvl w:val="4"/>
        <w:numId w:val="5"/>
      </w:numPr>
      <w:outlineLvl w:val="4"/>
    </w:pPr>
    <w:rPr>
      <w:rFonts w:ascii="宋体" w:hAnsi="宋体"/>
      <w:bCs/>
      <w:szCs w:val="28"/>
    </w:rPr>
  </w:style>
  <w:style w:type="paragraph" w:styleId="6">
    <w:name w:val="heading 6"/>
    <w:basedOn w:val="a5"/>
    <w:next w:val="a6"/>
    <w:qFormat/>
    <w:rsid w:val="00660A8D"/>
    <w:pPr>
      <w:numPr>
        <w:ilvl w:val="5"/>
        <w:numId w:val="6"/>
      </w:numPr>
      <w:outlineLvl w:val="5"/>
    </w:pPr>
    <w:rPr>
      <w:rFonts w:ascii="宋体" w:hAnsi="宋体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6">
    <w:name w:val="Normal Indent"/>
    <w:basedOn w:val="a5"/>
    <w:rsid w:val="00660A8D"/>
    <w:pPr>
      <w:ind w:firstLineChars="200" w:firstLine="420"/>
    </w:pPr>
    <w:rPr>
      <w:rFonts w:ascii="宋体" w:hAnsi="宋体"/>
    </w:rPr>
  </w:style>
  <w:style w:type="paragraph" w:customStyle="1" w:styleId="a4">
    <w:name w:val="表题"/>
    <w:basedOn w:val="a5"/>
    <w:next w:val="a5"/>
    <w:rsid w:val="00660A8D"/>
    <w:pPr>
      <w:numPr>
        <w:numId w:val="7"/>
      </w:numPr>
      <w:spacing w:beforeLines="50"/>
      <w:jc w:val="center"/>
    </w:pPr>
    <w:rPr>
      <w:rFonts w:eastAsia="黑体"/>
    </w:rPr>
  </w:style>
  <w:style w:type="paragraph" w:customStyle="1" w:styleId="1">
    <w:name w:val="列项1"/>
    <w:basedOn w:val="a5"/>
    <w:rsid w:val="00660A8D"/>
    <w:pPr>
      <w:numPr>
        <w:numId w:val="9"/>
      </w:numPr>
    </w:pPr>
    <w:rPr>
      <w:rFonts w:ascii="宋体"/>
    </w:rPr>
  </w:style>
  <w:style w:type="paragraph" w:customStyle="1" w:styleId="aa">
    <w:name w:val="示例"/>
    <w:basedOn w:val="a5"/>
    <w:rsid w:val="00660A8D"/>
    <w:pPr>
      <w:ind w:firstLineChars="200" w:firstLine="360"/>
    </w:pPr>
    <w:rPr>
      <w:rFonts w:ascii="宋体" w:hAnsi="宋体"/>
      <w:sz w:val="18"/>
    </w:rPr>
  </w:style>
  <w:style w:type="paragraph" w:customStyle="1" w:styleId="a1">
    <w:name w:val="图题"/>
    <w:basedOn w:val="a5"/>
    <w:next w:val="a6"/>
    <w:rsid w:val="00660A8D"/>
    <w:pPr>
      <w:numPr>
        <w:numId w:val="11"/>
      </w:numPr>
      <w:spacing w:afterLines="50"/>
      <w:jc w:val="center"/>
    </w:pPr>
    <w:rPr>
      <w:rFonts w:eastAsia="黑体"/>
    </w:rPr>
  </w:style>
  <w:style w:type="paragraph" w:customStyle="1" w:styleId="a3">
    <w:name w:val="列项（序号a）"/>
    <w:basedOn w:val="a5"/>
    <w:rsid w:val="00660A8D"/>
    <w:pPr>
      <w:numPr>
        <w:ilvl w:val="6"/>
        <w:numId w:val="12"/>
      </w:numPr>
      <w:ind w:left="839"/>
    </w:pPr>
    <w:rPr>
      <w:rFonts w:ascii="宋体"/>
    </w:rPr>
  </w:style>
  <w:style w:type="paragraph" w:customStyle="1" w:styleId="12">
    <w:name w:val="列项分项(序号1)"/>
    <w:basedOn w:val="a5"/>
    <w:rsid w:val="00660A8D"/>
    <w:pPr>
      <w:numPr>
        <w:ilvl w:val="7"/>
        <w:numId w:val="13"/>
      </w:numPr>
    </w:pPr>
    <w:rPr>
      <w:rFonts w:ascii="宋体"/>
    </w:rPr>
  </w:style>
  <w:style w:type="paragraph" w:customStyle="1" w:styleId="a">
    <w:name w:val="注"/>
    <w:basedOn w:val="a5"/>
    <w:next w:val="a5"/>
    <w:rsid w:val="00660A8D"/>
    <w:pPr>
      <w:numPr>
        <w:ilvl w:val="2"/>
        <w:numId w:val="14"/>
      </w:numPr>
    </w:pPr>
    <w:rPr>
      <w:rFonts w:ascii="宋体"/>
      <w:sz w:val="18"/>
    </w:rPr>
  </w:style>
  <w:style w:type="paragraph" w:customStyle="1" w:styleId="a0">
    <w:name w:val="注（有序号）"/>
    <w:basedOn w:val="a5"/>
    <w:rsid w:val="00660A8D"/>
    <w:pPr>
      <w:numPr>
        <w:ilvl w:val="3"/>
        <w:numId w:val="15"/>
      </w:numPr>
      <w:tabs>
        <w:tab w:val="left" w:pos="882"/>
      </w:tabs>
    </w:pPr>
    <w:rPr>
      <w:rFonts w:ascii="宋体"/>
      <w:sz w:val="18"/>
    </w:rPr>
  </w:style>
  <w:style w:type="paragraph" w:styleId="ab">
    <w:name w:val="Title"/>
    <w:basedOn w:val="a5"/>
    <w:next w:val="11"/>
    <w:qFormat/>
    <w:rsid w:val="00660A8D"/>
    <w:pPr>
      <w:spacing w:beforeLines="100" w:afterLines="100"/>
      <w:jc w:val="center"/>
      <w:outlineLvl w:val="0"/>
    </w:pPr>
    <w:rPr>
      <w:rFonts w:ascii="黑体" w:eastAsia="黑体" w:hAnsi="Arial" w:cs="Arial"/>
      <w:sz w:val="32"/>
      <w:szCs w:val="32"/>
    </w:rPr>
  </w:style>
  <w:style w:type="paragraph" w:styleId="13">
    <w:name w:val="toc 1"/>
    <w:basedOn w:val="a5"/>
    <w:next w:val="a5"/>
    <w:autoRedefine/>
    <w:semiHidden/>
    <w:rsid w:val="00660A8D"/>
    <w:pPr>
      <w:tabs>
        <w:tab w:val="right" w:leader="dot" w:pos="9344"/>
      </w:tabs>
    </w:pPr>
    <w:rPr>
      <w:rFonts w:ascii="宋体" w:hAnsi="宋体"/>
      <w:noProof/>
    </w:rPr>
  </w:style>
  <w:style w:type="paragraph" w:styleId="22">
    <w:name w:val="toc 2"/>
    <w:basedOn w:val="a5"/>
    <w:next w:val="a5"/>
    <w:autoRedefine/>
    <w:semiHidden/>
    <w:rsid w:val="00660A8D"/>
    <w:pPr>
      <w:tabs>
        <w:tab w:val="right" w:leader="dot" w:pos="9344"/>
      </w:tabs>
      <w:ind w:leftChars="100" w:left="210"/>
    </w:pPr>
    <w:rPr>
      <w:rFonts w:ascii="宋体" w:hAnsi="宋体"/>
      <w:noProof/>
      <w:szCs w:val="21"/>
    </w:rPr>
  </w:style>
  <w:style w:type="paragraph" w:styleId="31">
    <w:name w:val="toc 3"/>
    <w:basedOn w:val="a5"/>
    <w:next w:val="a5"/>
    <w:autoRedefine/>
    <w:semiHidden/>
    <w:rsid w:val="00660A8D"/>
    <w:pPr>
      <w:tabs>
        <w:tab w:val="right" w:leader="dot" w:pos="9344"/>
      </w:tabs>
      <w:ind w:leftChars="200" w:left="420"/>
    </w:pPr>
    <w:rPr>
      <w:rFonts w:ascii="宋体" w:hAnsi="宋体"/>
      <w:noProof/>
      <w:szCs w:val="21"/>
    </w:rPr>
  </w:style>
  <w:style w:type="character" w:styleId="ac">
    <w:name w:val="Hyperlink"/>
    <w:basedOn w:val="a7"/>
    <w:rsid w:val="00660A8D"/>
    <w:rPr>
      <w:color w:val="0000FF"/>
      <w:u w:val="single"/>
    </w:rPr>
  </w:style>
  <w:style w:type="paragraph" w:customStyle="1" w:styleId="2">
    <w:name w:val="列项2"/>
    <w:basedOn w:val="a5"/>
    <w:rsid w:val="00660A8D"/>
    <w:pPr>
      <w:numPr>
        <w:ilvl w:val="1"/>
        <w:numId w:val="10"/>
      </w:numPr>
    </w:pPr>
    <w:rPr>
      <w:rFonts w:ascii="宋体" w:hAnsi="宋体"/>
    </w:rPr>
  </w:style>
  <w:style w:type="paragraph" w:customStyle="1" w:styleId="a2">
    <w:name w:val="附录标题"/>
    <w:basedOn w:val="a5"/>
    <w:next w:val="a6"/>
    <w:rsid w:val="00660A8D"/>
    <w:pPr>
      <w:numPr>
        <w:numId w:val="8"/>
      </w:numPr>
      <w:spacing w:beforeLines="50" w:afterLines="50"/>
      <w:outlineLvl w:val="0"/>
    </w:pPr>
    <w:rPr>
      <w:rFonts w:ascii="黑体" w:eastAsia="黑体"/>
    </w:rPr>
  </w:style>
  <w:style w:type="paragraph" w:customStyle="1" w:styleId="10">
    <w:name w:val="附录标题1"/>
    <w:basedOn w:val="a5"/>
    <w:next w:val="a6"/>
    <w:rsid w:val="00660A8D"/>
    <w:pPr>
      <w:numPr>
        <w:ilvl w:val="1"/>
        <w:numId w:val="8"/>
      </w:numPr>
      <w:outlineLvl w:val="1"/>
    </w:pPr>
    <w:rPr>
      <w:rFonts w:ascii="黑体" w:eastAsia="黑体"/>
    </w:rPr>
  </w:style>
  <w:style w:type="paragraph" w:customStyle="1" w:styleId="20">
    <w:name w:val="附录标题2"/>
    <w:basedOn w:val="a5"/>
    <w:next w:val="a6"/>
    <w:rsid w:val="00660A8D"/>
    <w:pPr>
      <w:numPr>
        <w:ilvl w:val="2"/>
        <w:numId w:val="8"/>
      </w:numPr>
      <w:outlineLvl w:val="2"/>
    </w:pPr>
    <w:rPr>
      <w:rFonts w:ascii="宋体" w:hAnsi="宋体"/>
    </w:rPr>
  </w:style>
  <w:style w:type="paragraph" w:customStyle="1" w:styleId="3">
    <w:name w:val="附录标题3"/>
    <w:basedOn w:val="a5"/>
    <w:next w:val="a6"/>
    <w:rsid w:val="00660A8D"/>
    <w:pPr>
      <w:numPr>
        <w:ilvl w:val="3"/>
        <w:numId w:val="8"/>
      </w:numPr>
      <w:outlineLvl w:val="3"/>
    </w:pPr>
    <w:rPr>
      <w:rFonts w:ascii="宋体" w:hAnsi="宋体"/>
    </w:rPr>
  </w:style>
  <w:style w:type="paragraph" w:customStyle="1" w:styleId="4">
    <w:name w:val="附录标题4"/>
    <w:basedOn w:val="a5"/>
    <w:next w:val="a6"/>
    <w:rsid w:val="00660A8D"/>
    <w:pPr>
      <w:numPr>
        <w:ilvl w:val="4"/>
        <w:numId w:val="8"/>
      </w:numPr>
      <w:outlineLvl w:val="4"/>
    </w:pPr>
    <w:rPr>
      <w:rFonts w:ascii="宋体" w:hAnsi="宋体"/>
    </w:rPr>
  </w:style>
  <w:style w:type="paragraph" w:customStyle="1" w:styleId="5">
    <w:name w:val="附录标题5"/>
    <w:basedOn w:val="a5"/>
    <w:next w:val="a6"/>
    <w:rsid w:val="00660A8D"/>
    <w:pPr>
      <w:numPr>
        <w:ilvl w:val="5"/>
        <w:numId w:val="8"/>
      </w:numPr>
      <w:outlineLvl w:val="5"/>
    </w:pPr>
    <w:rPr>
      <w:rFonts w:ascii="宋体" w:hAnsi="宋体"/>
    </w:rPr>
  </w:style>
  <w:style w:type="paragraph" w:styleId="ad">
    <w:name w:val="header"/>
    <w:basedOn w:val="a5"/>
    <w:rsid w:val="00660A8D"/>
    <w:pPr>
      <w:tabs>
        <w:tab w:val="center" w:pos="4153"/>
        <w:tab w:val="right" w:pos="8306"/>
      </w:tabs>
      <w:snapToGrid w:val="0"/>
    </w:pPr>
    <w:rPr>
      <w:rFonts w:ascii="黑体" w:eastAsia="黑体"/>
      <w:szCs w:val="18"/>
    </w:rPr>
  </w:style>
  <w:style w:type="paragraph" w:styleId="ae">
    <w:name w:val="footer"/>
    <w:basedOn w:val="a5"/>
    <w:rsid w:val="00660A8D"/>
    <w:pP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paragraph" w:styleId="41">
    <w:name w:val="toc 4"/>
    <w:basedOn w:val="a5"/>
    <w:next w:val="a5"/>
    <w:autoRedefine/>
    <w:semiHidden/>
    <w:rsid w:val="00660A8D"/>
    <w:pPr>
      <w:ind w:leftChars="600" w:left="1260"/>
    </w:pPr>
  </w:style>
  <w:style w:type="paragraph" w:styleId="af">
    <w:name w:val="Document Map"/>
    <w:basedOn w:val="a5"/>
    <w:semiHidden/>
    <w:rsid w:val="00660A8D"/>
    <w:pPr>
      <w:shd w:val="clear" w:color="auto" w:fill="000080"/>
    </w:pPr>
  </w:style>
  <w:style w:type="paragraph" w:styleId="af0">
    <w:name w:val="List Paragraph"/>
    <w:basedOn w:val="a5"/>
    <w:uiPriority w:val="34"/>
    <w:qFormat/>
    <w:rsid w:val="00D76C4D"/>
    <w:pPr>
      <w:ind w:firstLineChars="200" w:firstLine="420"/>
    </w:pPr>
    <w:rPr>
      <w:rFonts w:ascii="Calibri" w:hAnsi="Calibri"/>
      <w:szCs w:val="22"/>
    </w:rPr>
  </w:style>
  <w:style w:type="paragraph" w:styleId="af1">
    <w:name w:val="Date"/>
    <w:basedOn w:val="a5"/>
    <w:next w:val="a5"/>
    <w:link w:val="Char"/>
    <w:rsid w:val="00066641"/>
    <w:pPr>
      <w:ind w:leftChars="2500" w:left="100"/>
    </w:pPr>
  </w:style>
  <w:style w:type="character" w:customStyle="1" w:styleId="Char">
    <w:name w:val="日期 Char"/>
    <w:basedOn w:val="a7"/>
    <w:link w:val="af1"/>
    <w:rsid w:val="00066641"/>
    <w:rPr>
      <w:kern w:val="2"/>
      <w:sz w:val="21"/>
      <w:szCs w:val="24"/>
    </w:rPr>
  </w:style>
  <w:style w:type="paragraph" w:styleId="af2">
    <w:name w:val="Balloon Text"/>
    <w:basedOn w:val="a5"/>
    <w:link w:val="Char0"/>
    <w:rsid w:val="00E90863"/>
    <w:rPr>
      <w:sz w:val="18"/>
      <w:szCs w:val="18"/>
    </w:rPr>
  </w:style>
  <w:style w:type="character" w:customStyle="1" w:styleId="Char0">
    <w:name w:val="批注框文本 Char"/>
    <w:basedOn w:val="a7"/>
    <w:link w:val="af2"/>
    <w:rsid w:val="00E90863"/>
    <w:rPr>
      <w:kern w:val="2"/>
      <w:sz w:val="18"/>
      <w:szCs w:val="18"/>
    </w:rPr>
  </w:style>
  <w:style w:type="paragraph" w:styleId="af3">
    <w:name w:val="Subtitle"/>
    <w:basedOn w:val="a5"/>
    <w:next w:val="a5"/>
    <w:link w:val="Char1"/>
    <w:qFormat/>
    <w:rsid w:val="008E7CB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7"/>
    <w:link w:val="af3"/>
    <w:rsid w:val="008E7CB8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shorttext">
    <w:name w:val="short_text"/>
    <w:basedOn w:val="a7"/>
    <w:rsid w:val="00204883"/>
  </w:style>
  <w:style w:type="character" w:styleId="af4">
    <w:name w:val="Intense Emphasis"/>
    <w:basedOn w:val="a7"/>
    <w:uiPriority w:val="21"/>
    <w:qFormat/>
    <w:rsid w:val="000C1DEC"/>
    <w:rPr>
      <w:b/>
      <w:bCs/>
      <w:i/>
      <w:iCs/>
      <w:color w:val="4F81BD" w:themeColor="accent1"/>
    </w:rPr>
  </w:style>
  <w:style w:type="paragraph" w:styleId="af5">
    <w:name w:val="caption"/>
    <w:basedOn w:val="a5"/>
    <w:next w:val="a5"/>
    <w:unhideWhenUsed/>
    <w:qFormat/>
    <w:rsid w:val="00BE31C3"/>
    <w:rPr>
      <w:rFonts w:asciiTheme="majorHAnsi" w:eastAsia="黑体" w:hAnsiTheme="majorHAnsi" w:cstheme="majorBidi"/>
      <w:sz w:val="20"/>
      <w:szCs w:val="20"/>
    </w:rPr>
  </w:style>
  <w:style w:type="character" w:styleId="af6">
    <w:name w:val="FollowedHyperlink"/>
    <w:basedOn w:val="a7"/>
    <w:rsid w:val="008A65FB"/>
    <w:rPr>
      <w:color w:val="800080" w:themeColor="followedHyperlink"/>
      <w:u w:val="single"/>
    </w:rPr>
  </w:style>
  <w:style w:type="character" w:styleId="af7">
    <w:name w:val="annotation reference"/>
    <w:basedOn w:val="a7"/>
    <w:rsid w:val="000E1719"/>
    <w:rPr>
      <w:sz w:val="21"/>
      <w:szCs w:val="21"/>
    </w:rPr>
  </w:style>
  <w:style w:type="paragraph" w:styleId="af8">
    <w:name w:val="annotation text"/>
    <w:basedOn w:val="a5"/>
    <w:link w:val="Char2"/>
    <w:rsid w:val="000E1719"/>
    <w:pPr>
      <w:jc w:val="left"/>
    </w:pPr>
  </w:style>
  <w:style w:type="character" w:customStyle="1" w:styleId="Char2">
    <w:name w:val="批注文字 Char"/>
    <w:basedOn w:val="a7"/>
    <w:link w:val="af8"/>
    <w:rsid w:val="000E1719"/>
    <w:rPr>
      <w:kern w:val="2"/>
      <w:sz w:val="21"/>
      <w:szCs w:val="24"/>
    </w:rPr>
  </w:style>
  <w:style w:type="paragraph" w:styleId="af9">
    <w:name w:val="annotation subject"/>
    <w:basedOn w:val="af8"/>
    <w:next w:val="af8"/>
    <w:link w:val="Char3"/>
    <w:rsid w:val="000E1719"/>
    <w:rPr>
      <w:b/>
      <w:bCs/>
    </w:rPr>
  </w:style>
  <w:style w:type="character" w:customStyle="1" w:styleId="Char3">
    <w:name w:val="批注主题 Char"/>
    <w:basedOn w:val="Char2"/>
    <w:link w:val="af9"/>
    <w:rsid w:val="000E171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2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6041;&#26696;&#35774;&#35745;\11&#12298;&#26041;&#26696;&#35774;&#35745;&#25253;&#21578;&#12299;1.0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45409B-AEDB-4626-926F-022141775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11《方案设计报告》1.0.dot</Template>
  <TotalTime>1889</TotalTime>
  <Pages>64</Pages>
  <Words>7365</Words>
  <Characters>41981</Characters>
  <Application>Microsoft Office Word</Application>
  <DocSecurity>0</DocSecurity>
  <Lines>349</Lines>
  <Paragraphs>98</Paragraphs>
  <ScaleCrop>false</ScaleCrop>
  <Company>LiGuo</Company>
  <LinksUpToDate>false</LinksUpToDate>
  <CharactersWithSpaces>49248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方案设计报告</dc:title>
  <dc:creator>微软用户</dc:creator>
  <cp:lastModifiedBy>zouyuan</cp:lastModifiedBy>
  <cp:revision>433</cp:revision>
  <dcterms:created xsi:type="dcterms:W3CDTF">2018-09-06T03:32:00Z</dcterms:created>
  <dcterms:modified xsi:type="dcterms:W3CDTF">2018-09-21T03:35:00Z</dcterms:modified>
</cp:coreProperties>
</file>